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20" w:after="60" w:line="276" w:lineRule="auto"/>
        <w:jc w:val="center"/>
      </w:pPr>
      <w:r>
        <w:rPr>
          <w:b/>
          <w:bCs/>
          <w:color w:val="0A4589"/>
          <w:sz w:val="32"/>
          <w:szCs w:val="32"/>
        </w:rPr>
        <w:t xml:space="preserve">Fiche d'exercice 3</w:t>
      </w:r>
    </w:p>
    <w:p>
      <w:pPr>
        <w:spacing w:after="200"/>
        <w:jc w:val="center"/>
      </w:pPr>
      <w:r>
        <w:rPr>
          <w:i/>
          <w:iCs/>
          <w:sz w:val="22"/>
          <w:szCs w:val="22"/>
        </w:rPr>
        <w:t xml:space="preserve">Attaquer puis corriger une application web</w:t>
      </w:r>
    </w:p>
    <w:tbl>
      <w:tblPr>
        <w:tblW w:w="9070" w:type="dxa"/>
        <w:tblLayout w:type="fixed"/>
        <w:tblCellMar>
          <w:left w:w="100" w:type="dxa"/>
          <w:right w:w="100" w:type="dxa"/>
        </w:tblCellMar>
      </w:tblPr>
      <w:tblGrid>
        <w:gridCol w:w="4912"/>
        <w:gridCol w:w="2645"/>
        <w:gridCol w:w="1513"/>
      </w:tblGrid>
      <w:tr>
        <w:trPr>
          <w:cantSplit/>
          <w:trHeight w:val="397"/>
          <w:tblHeader/>
        </w:trPr>
        <w:tc>
          <w:tcPr>
            <w:tcW w:w="4912"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Nom et prénom de l'étudiant</w:t>
            </w:r>
          </w:p>
        </w:tc>
        <w:tc>
          <w:tcPr>
            <w:tcW w:w="2645"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Matricule</w:t>
            </w:r>
          </w:p>
        </w:tc>
        <w:tc>
          <w:tcPr>
            <w:tcW w:w="1513"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Note sur 20</w:t>
            </w:r>
          </w:p>
        </w:tc>
      </w:tr>
      <w:tr>
        <w:trPr>
          <w:cantSplit/>
          <w:trHeight w:val="700"/>
        </w:trPr>
        <w:tc>
          <w:tcPr>
            <w:tcW w:w="4912"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c>
          <w:tcPr>
            <w:tcW w:w="1513"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r>
    </w:tbl>
    <w:p>
      <w:pPr>
        <w:pStyle w:val="Lgende"/>
        <w:spacing w:before="60" w:after="160"/>
        <w:jc w:val="center"/>
      </w:pPr>
      <w:r>
        <w:rPr>
          <w:i/>
          <w:iCs/>
          <w:color w:val="000000"/>
        </w:rPr>
        <w:t xml:space="preserve">Tableau </w:t>
      </w:r>
      <w:r>
        <w:rPr>
          <w:i/>
        </w:rPr>
        <w:fldChar w:fldCharType="begin"/>
      </w:r>
      <w:r>
        <w:rPr>
          <w:i/>
        </w:rPr>
        <w:instrText xml:space="preserve"> SEQ Tableau \* ARABIC </w:instrText>
      </w:r>
      <w:r>
        <w:rPr>
          <w:i/>
        </w:rPr>
        <w:fldChar w:fldCharType="separate"/>
      </w:r>
      <w:r>
        <w:rPr>
          <w:i/>
        </w:rPr>
        <w:t>1</w:t>
      </w:r>
      <w:r>
        <w:rPr>
          <w:i/>
        </w:rPr>
        <w:fldChar w:fldCharType="end"/>
      </w:r>
      <w:r>
        <w:rPr>
          <w:i/>
          <w:iCs/>
          <w:color w:val="000000"/>
        </w:rPr>
        <w:t xml:space="preserve"> : Identification de l'étudiant</w:t>
      </w:r>
    </w:p>
    <w:p>
      <w:pPr>
        <w:pStyle w:val="Titre1"/>
      </w:pPr>
      <w:r>
        <w:t xml:space="preserve">Consignes</w:t>
      </w:r>
    </w:p>
    <w:p>
      <w:pPr/>
      <w:r>
        <w:t xml:space="preserve">La présente fiche met en pratique les notions du chapitre 5. Elle comporte 2 temps : attaquer une application d'entraînement, puis corriger du code vulnérable.</w:t>
      </w:r>
    </w:p>
    <w:p>
      <w:pPr>
        <w:numPr>
          <w:ilvl w:val="0"/>
          <w:numId w:val="90"/>
        </w:numPr>
      </w:pPr>
      <w:r>
        <w:t xml:space="preserve">Travailler individuellement, sur sa machine, et répondre directement sur la fiche.</w:t>
      </w:r>
    </w:p>
    <w:p>
      <w:pPr>
        <w:numPr>
          <w:ilvl w:val="0"/>
          <w:numId w:val="90"/>
        </w:numPr>
      </w:pPr>
      <w:r>
        <w:t xml:space="preserve">L'attaque se fait uniquement sur l'application d'entraînement DVWA, installée sur la machine virtuelle.</w:t>
      </w:r>
    </w:p>
    <w:p>
      <w:pPr>
        <w:numPr>
          <w:ilvl w:val="0"/>
          <w:numId w:val="90"/>
        </w:numPr>
      </w:pPr>
      <w:r>
        <w:t xml:space="preserve">La correction porte sur les 2 fichiers du dossier « Kit_Exercice_3 ».</w:t>
      </w:r>
    </w:p>
    <w:p>
      <w:pPr>
        <w:numPr>
          <w:ilvl w:val="0"/>
          <w:numId w:val="90"/>
        </w:numPr>
      </w:pPr>
      <w:r>
        <w:t xml:space="preserve">Remettre la fiche au formateur à la fin du temps imparti.</w:t>
      </w:r>
    </w:p>
    <w:p>
      <w:pPr/>
      <w:r>
        <w:rPr>
          <w:b/>
          <w:bCs/>
        </w:rPr>
        <w:t xml:space="preserve">Durée : </w:t>
      </w:r>
      <w:r>
        <w:t xml:space="preserve">55 minutes de travail, puis 25 minutes de correction collective. </w:t>
      </w:r>
      <w:r>
        <w:rPr>
          <w:b/>
          <w:bCs/>
        </w:rPr>
        <w:t xml:space="preserve">Barème : </w:t>
      </w:r>
      <w:r>
        <w:t xml:space="preserve">20 points.</w:t>
      </w:r>
    </w:p>
    <w:p>
      <w:pPr>
        <w:spacing w:line="80" w:lineRule="exact"/>
      </w:pPr>
    </w:p>
    <w:tbl>
      <w:tblPr>
        <w:tblW w:w="9070" w:type="dxa"/>
        <w:tblLayout w:type="fixed"/>
        <w:tblCellMar>
          <w:left w:w="113" w:type="dxa"/>
          <w:right w:w="113" w:type="dxa"/>
        </w:tblCellMar>
      </w:tblPr>
      <w:tblGrid>
        <w:gridCol w:w="9070"/>
      </w:tblGrid>
      <w:tr>
        <w:trPr>
          <w:cantSplit/>
        </w:trPr>
        <w:tc>
          <w:tcPr>
            <w:tcW w:w="9070" w:type="dxa"/>
            <w:tcBorders>
              <w:top w:val="single" w:sz="4" w:space="0" w:color="0A4589"/>
              <w:left w:val="single" w:sz="4" w:space="0" w:color="0A4589"/>
              <w:bottom w:val="single" w:sz="4" w:space="0" w:color="0A4589"/>
              <w:right w:val="single" w:sz="4" w:space="0" w:color="0A4589"/>
            </w:tcBorders>
            <w:shd w:val="clear" w:color="auto" w:fill="F2F2F2"/>
            <w:vAlign w:val="center"/>
          </w:tcPr>
          <w:p>
            <w:pPr>
              <w:spacing w:before="40" w:after="40"/>
            </w:pPr>
            <w:r>
              <w:rPr>
                <w:b/>
                <w:bCs/>
                <w:color w:val="E10A1C"/>
              </w:rPr>
              <w:t xml:space="preserve">Attention : </w:t>
            </w:r>
            <w:r>
              <w:t xml:space="preserve">Les techniques de cette fiche s'exécutent uniquement sur DVWA et sur les fichiers du kit. Attaquer un système réel, y compris celui de l'IME, sans autorisation écrite de son propriétaire constitue une infraction pénale au Cameroun. Vous avez signé un engagement d'usage éthique.</w:t>
            </w:r>
          </w:p>
        </w:tc>
      </w:tr>
    </w:tbl>
    <w:p>
      <w:pPr>
        <w:spacing w:line="120" w:lineRule="exact"/>
      </w:pPr>
    </w:p>
    <w:p>
      <w:pPr>
        <w:pStyle w:val="Titre1"/>
      </w:pPr>
      <w:r>
        <w:t xml:space="preserve">Partie A : l'injection SQL sur DVWA, sur 5 points</w:t>
      </w:r>
    </w:p>
    <w:p>
      <w:pPr/>
      <w:r>
        <w:t xml:space="preserve">Ouvrir DVWA, régler le niveau de sécurité sur « low », puis ouvrir la page « SQL Injection ».</w:t>
      </w:r>
    </w:p>
    <w:p>
      <w:pPr/>
      <w:r>
        <w:t xml:space="preserve">Dans le champ de saisie, entrer la valeur suivante, puis valider :</w:t>
      </w:r>
    </w:p>
    <w:tbl>
      <w:tblPr>
        <w:tblW w:w="9070" w:type="dxa"/>
        <w:tblLayout w:type="fixed"/>
        <w:tblCellMar>
          <w:left w:w="100" w:type="dxa"/>
          <w:right w:w="100" w:type="dxa"/>
        </w:tblCellMar>
      </w:tblPr>
      <w:tblGrid>
        <w:gridCol w:w="9070"/>
      </w:tblGrid>
      <w:tr>
        <w:trPr>
          <w:cantSplit/>
          <w:trHeight w:val="397"/>
          <w:tblHeader/>
        </w:trPr>
        <w:tc>
          <w:tcPr>
            <w:tcW w:w="9070"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Valeur à saisir</w:t>
            </w:r>
          </w:p>
        </w:tc>
      </w:tr>
      <w:tr>
        <w:trPr>
          <w:cantSplit/>
          <w:trHeight w:val="420"/>
        </w:trPr>
        <w:tc>
          <w:tcPr>
            <w:tcW w:w="907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1' OR '1'='1</w:t>
            </w:r>
          </w:p>
        </w:tc>
      </w:tr>
    </w:tbl>
    <w:p>
      <w:pPr>
        <w:pStyle w:val="Lgende"/>
        <w:spacing w:before="60" w:after="160"/>
        <w:jc w:val="center"/>
      </w:pPr>
      <w:r>
        <w:rPr>
          <w:i/>
          <w:iCs/>
          <w:color w:val="000000"/>
        </w:rPr>
        <w:t xml:space="preserve">Tableau </w:t>
      </w:r>
      <w:r>
        <w:rPr>
          <w:i/>
        </w:rPr>
        <w:fldChar w:fldCharType="begin"/>
      </w:r>
      <w:r>
        <w:rPr>
          <w:i/>
        </w:rPr>
        <w:instrText xml:space="preserve"> SEQ Tableau \* ARABIC </w:instrText>
      </w:r>
      <w:r>
        <w:rPr>
          <w:i/>
        </w:rPr>
        <w:fldChar w:fldCharType="separate"/>
      </w:r>
      <w:r>
        <w:rPr>
          <w:i/>
        </w:rPr>
        <w:t>2</w:t>
      </w:r>
      <w:r>
        <w:rPr>
          <w:i/>
        </w:rPr>
        <w:fldChar w:fldCharType="end"/>
      </w:r>
      <w:r>
        <w:rPr>
          <w:i/>
          <w:iCs/>
          <w:color w:val="000000"/>
        </w:rPr>
        <w:t xml:space="preserve"> : Valeur injectée dans le champ</w:t>
      </w:r>
    </w:p>
    <w:p>
      <w:pPr/>
      <w:r>
        <w:t xml:space="preserve">Noter ce que la page affiche. Combien d'enregistrements sont retournés, au lieu d'un seul ?</w:t>
      </w:r>
    </w:p>
    <w:p>
      <w:pPr>
        <w:tabs>
          <w:tab w:val="right" w:leader="dot" w:pos="9070"/>
        </w:tabs>
        <w:spacing w:line="440" w:lineRule="auto"/>
      </w:pPr>
      <w:r>
        <w:tab/>
      </w:r>
    </w:p>
    <w:p>
      <w:pPr>
        <w:tabs>
          <w:tab w:val="right" w:leader="dot" w:pos="9070"/>
        </w:tabs>
        <w:spacing w:line="440" w:lineRule="auto"/>
      </w:pPr>
      <w:r>
        <w:tab/>
      </w:r>
    </w:p>
    <w:p>
      <w:pPr>
        <w:tabs>
          <w:tab w:val="right" w:leader="dot" w:pos="9070"/>
        </w:tabs>
        <w:spacing w:line="440" w:lineRule="auto"/>
      </w:pPr>
      <w:r>
        <w:tab/>
      </w:r>
    </w:p>
    <w:p>
      <w:pPr/>
      <w:r>
        <w:t xml:space="preserve">Expliquer en une phrase pourquoi cette saisie contourne le contrôle prévu par l'application.</w:t>
      </w:r>
    </w:p>
    <w:p>
      <w:pPr>
        <w:tabs>
          <w:tab w:val="right" w:leader="dot" w:pos="9070"/>
        </w:tabs>
        <w:spacing w:line="440" w:lineRule="auto"/>
      </w:pPr>
      <w:r>
        <w:tab/>
      </w:r>
    </w:p>
    <w:p>
      <w:pPr>
        <w:tabs>
          <w:tab w:val="right" w:leader="dot" w:pos="9070"/>
        </w:tabs>
        <w:spacing w:line="440" w:lineRule="auto"/>
      </w:pPr>
      <w:r>
        <w:tab/>
      </w:r>
    </w:p>
    <w:p>
      <w:pPr>
        <w:tabs>
          <w:tab w:val="right" w:leader="dot" w:pos="9070"/>
        </w:tabs>
        <w:spacing w:line="440" w:lineRule="auto"/>
      </w:pPr>
      <w:r>
        <w:tab/>
      </w:r>
    </w:p>
    <w:p>
      <w:pPr>
        <w:pStyle w:val="Titre1"/>
      </w:pPr>
      <w:r>
        <w:t xml:space="preserve">Partie B : la faille de script intersite sur DVWA, sur 5 points</w:t>
      </w:r>
    </w:p>
    <w:p>
      <w:pPr/>
      <w:r>
        <w:t xml:space="preserve">Ouvrir la page « XSS reflected » de DVWA, toujours au niveau « low ». Dans le champ de saisie, entrer le script suivant, puis valider :</w:t>
      </w:r>
    </w:p>
    <w:tbl>
      <w:tblPr>
        <w:tblW w:w="9070" w:type="dxa"/>
        <w:tblLayout w:type="fixed"/>
        <w:tblCellMar>
          <w:left w:w="100" w:type="dxa"/>
          <w:right w:w="100" w:type="dxa"/>
        </w:tblCellMar>
      </w:tblPr>
      <w:tblGrid>
        <w:gridCol w:w="9070"/>
      </w:tblGrid>
      <w:tr>
        <w:trPr>
          <w:cantSplit/>
          <w:trHeight w:val="397"/>
          <w:tblHeader/>
        </w:trPr>
        <w:tc>
          <w:tcPr>
            <w:tcW w:w="9070"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Script à saisir</w:t>
            </w:r>
          </w:p>
        </w:tc>
      </w:tr>
      <w:tr>
        <w:trPr>
          <w:cantSplit/>
          <w:trHeight w:val="420"/>
        </w:trPr>
        <w:tc>
          <w:tcPr>
            <w:tcW w:w="907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&lt;script&gt;alert('XSS')&lt;/script&gt;</w:t>
            </w:r>
          </w:p>
        </w:tc>
      </w:tr>
    </w:tbl>
    <w:p>
      <w:pPr>
        <w:pStyle w:val="Lgende"/>
        <w:spacing w:before="60" w:after="160"/>
        <w:jc w:val="center"/>
      </w:pPr>
      <w:r>
        <w:rPr>
          <w:i/>
          <w:iCs/>
          <w:color w:val="000000"/>
        </w:rPr>
        <w:t xml:space="preserve">Tableau </w:t>
      </w:r>
      <w:r>
        <w:rPr>
          <w:i/>
        </w:rPr>
        <w:fldChar w:fldCharType="begin"/>
      </w:r>
      <w:r>
        <w:rPr>
          <w:i/>
        </w:rPr>
        <w:instrText xml:space="preserve"> SEQ Tableau \* ARABIC </w:instrText>
      </w:r>
      <w:r>
        <w:rPr>
          <w:i/>
        </w:rPr>
        <w:fldChar w:fldCharType="separate"/>
      </w:r>
      <w:r>
        <w:rPr>
          <w:i/>
        </w:rPr>
        <w:t>3</w:t>
      </w:r>
      <w:r>
        <w:rPr>
          <w:i/>
        </w:rPr>
        <w:fldChar w:fldCharType="end"/>
      </w:r>
      <w:r>
        <w:rPr>
          <w:i/>
          <w:iCs/>
          <w:color w:val="000000"/>
        </w:rPr>
        <w:t xml:space="preserve"> : Script injecté dans le champ</w:t>
      </w:r>
    </w:p>
    <w:p>
      <w:pPr/>
      <w:r>
        <w:t xml:space="preserve">Noter ce qui se passe à l'écran.</w:t>
      </w:r>
    </w:p>
    <w:p>
      <w:pPr>
        <w:tabs>
          <w:tab w:val="right" w:leader="dot" w:pos="9070"/>
        </w:tabs>
        <w:spacing w:line="440" w:lineRule="auto"/>
      </w:pPr>
      <w:r>
        <w:tab/>
      </w:r>
    </w:p>
    <w:p>
      <w:pPr>
        <w:tabs>
          <w:tab w:val="right" w:leader="dot" w:pos="9070"/>
        </w:tabs>
        <w:spacing w:line="440" w:lineRule="auto"/>
      </w:pPr>
      <w:r>
        <w:tab/>
      </w:r>
    </w:p>
    <w:p>
      <w:pPr/>
      <w:r>
        <w:t xml:space="preserve">Régler ensuite le niveau de sécurité de DVWA sur « high », puis saisir à nouveau le même script. Que se passe-t-il, et pourquoi ?</w:t>
      </w:r>
    </w:p>
    <w:p>
      <w:pPr>
        <w:tabs>
          <w:tab w:val="right" w:leader="dot" w:pos="9070"/>
        </w:tabs>
        <w:spacing w:line="440" w:lineRule="auto"/>
      </w:pPr>
      <w:r>
        <w:tab/>
      </w:r>
    </w:p>
    <w:p>
      <w:pPr>
        <w:tabs>
          <w:tab w:val="right" w:leader="dot" w:pos="9070"/>
        </w:tabs>
        <w:spacing w:line="440" w:lineRule="auto"/>
      </w:pPr>
      <w:r>
        <w:tab/>
      </w:r>
    </w:p>
    <w:p>
      <w:pPr>
        <w:tabs>
          <w:tab w:val="right" w:leader="dot" w:pos="9070"/>
        </w:tabs>
        <w:spacing w:line="440" w:lineRule="auto"/>
      </w:pPr>
      <w:r>
        <w:tab/>
      </w:r>
    </w:p>
    <w:p>
      <w:r>
        <w:br w:type="page"/>
      </w:r>
    </w:p>
    <w:p>
      <w:pPr>
        <w:pStyle w:val="Titre1"/>
      </w:pPr>
      <w:r>
        <w:t xml:space="preserve">Partie C : corriger la page de connexion, sur 5 points</w:t>
      </w:r>
    </w:p>
    <w:p>
      <w:pPr/>
      <w:r>
        <w:t xml:space="preserve">Ouvrir le fichier « connexion_vulnerable.php » du kit. Il construit une requête en collant directement les données reçues de l'utilisateur.</w:t>
      </w:r>
    </w:p>
    <w:p>
      <w:pPr/>
      <w:r>
        <w:t xml:space="preserve">Réécrire la requête de ce fichier sous forme de requête préparée, afin de corriger l'injection SQL. Écrire le code corrigé ci-dessous.</w:t>
      </w:r>
    </w:p>
    <w:tbl>
      <w:tblPr>
        <w:tblW w:w="9070" w:type="dxa"/>
        <w:tblLayout w:type="fixed"/>
        <w:tblCellMar>
          <w:left w:w="100" w:type="dxa"/>
          <w:right w:w="100" w:type="dxa"/>
        </w:tblCellMar>
      </w:tblPr>
      <w:tblGrid>
        <w:gridCol w:w="9070"/>
      </w:tblGrid>
      <w:tr>
        <w:trPr>
          <w:cantSplit/>
          <w:trHeight w:val="397"/>
          <w:tblHeader/>
        </w:trPr>
        <w:tc>
          <w:tcPr>
            <w:tcW w:w="9070"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Code corrigé de la requête</w:t>
            </w:r>
          </w:p>
        </w:tc>
      </w:tr>
      <w:tr>
        <w:trPr>
          <w:cantSplit/>
          <w:trHeight w:val="1300"/>
        </w:trPr>
        <w:tc>
          <w:tcPr>
            <w:tcW w:w="907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r>
    </w:tbl>
    <w:p>
      <w:pPr>
        <w:pStyle w:val="Lgende"/>
        <w:spacing w:before="60" w:after="160"/>
        <w:jc w:val="center"/>
      </w:pPr>
      <w:r>
        <w:rPr>
          <w:i/>
          <w:iCs/>
          <w:color w:val="000000"/>
        </w:rPr>
        <w:t xml:space="preserve">Tableau </w:t>
      </w:r>
      <w:r>
        <w:rPr>
          <w:i/>
        </w:rPr>
        <w:fldChar w:fldCharType="begin"/>
      </w:r>
      <w:r>
        <w:rPr>
          <w:i/>
        </w:rPr>
        <w:instrText xml:space="preserve"> SEQ Tableau \* ARABIC </w:instrText>
      </w:r>
      <w:r>
        <w:rPr>
          <w:i/>
        </w:rPr>
        <w:fldChar w:fldCharType="separate"/>
      </w:r>
      <w:r>
        <w:rPr>
          <w:i/>
        </w:rPr>
        <w:t>4</w:t>
      </w:r>
      <w:r>
        <w:rPr>
          <w:i/>
        </w:rPr>
        <w:fldChar w:fldCharType="end"/>
      </w:r>
      <w:r>
        <w:rPr>
          <w:i/>
          <w:iCs/>
          <w:color w:val="000000"/>
        </w:rPr>
        <w:t xml:space="preserve"> : Requête préparée proposée</w:t>
      </w:r>
    </w:p>
    <w:p>
      <w:pPr/>
      <w:r>
        <w:t xml:space="preserve">La même page réaffiche le nom reçu de l'utilisateur sans le contrôler. Quelle fonction faut-il appliquer avant l'affichage pour corriger la faille de script intersite ?</w:t>
      </w:r>
    </w:p>
    <w:p>
      <w:pPr>
        <w:tabs>
          <w:tab w:val="right" w:leader="dot" w:pos="9070"/>
        </w:tabs>
        <w:spacing w:line="440" w:lineRule="auto"/>
      </w:pPr>
      <w:r>
        <w:tab/>
      </w:r>
    </w:p>
    <w:p>
      <w:pPr>
        <w:tabs>
          <w:tab w:val="right" w:leader="dot" w:pos="9070"/>
        </w:tabs>
        <w:spacing w:line="440" w:lineRule="auto"/>
      </w:pPr>
      <w:r>
        <w:tab/>
      </w:r>
    </w:p>
    <w:p>
      <w:r>
        <w:br w:type="page"/>
      </w:r>
    </w:p>
    <w:p>
      <w:pPr>
        <w:pStyle w:val="Titre1"/>
      </w:pPr>
      <w:r>
        <w:t xml:space="preserve">Partie D : corriger la page de recherche, sur 3 points</w:t>
      </w:r>
    </w:p>
    <w:p>
      <w:pPr/>
      <w:r>
        <w:t xml:space="preserve">Ouvrir le fichier « recherche_client_vulnerable.php » du kit. Il présente les 2 mêmes failles : une injection SQL dans la requête, et un affichage non contrôlé du nom recherché.</w:t>
      </w:r>
    </w:p>
    <w:p>
      <w:pPr/>
      <w:r>
        <w:t xml:space="preserve">Citer les 2 corrections à apporter à ce fichier, et indiquer pour chacune la faille qu'elle corrige.</w:t>
      </w:r>
    </w:p>
    <w:tbl>
      <w:tblPr>
        <w:tblW w:w="9070" w:type="dxa"/>
        <w:tblLayout w:type="fixed"/>
        <w:tblCellMar>
          <w:left w:w="100" w:type="dxa"/>
          <w:right w:w="100" w:type="dxa"/>
        </w:tblCellMar>
      </w:tblPr>
      <w:tblGrid>
        <w:gridCol w:w="5442"/>
        <w:gridCol w:w="3628"/>
      </w:tblGrid>
      <w:tr>
        <w:trPr>
          <w:cantSplit/>
          <w:trHeight w:val="397"/>
          <w:tblHeader/>
        </w:trPr>
        <w:tc>
          <w:tcPr>
            <w:tcW w:w="5442"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Correction</w:t>
            </w:r>
          </w:p>
        </w:tc>
        <w:tc>
          <w:tcPr>
            <w:tcW w:w="3628" w:type="dxa"/>
            <w:tcBorders>
              <w:top w:val="single" w:sz="4" w:space="0" w:color="000000"/>
              <w:left w:val="single" w:sz="4" w:space="0" w:color="000000"/>
              <w:bottom w:val="single" w:sz="4" w:space="0" w:color="000000"/>
              <w:right w:val="single" w:sz="4" w:space="0" w:color="000000"/>
            </w:tcBorders>
            <w:shd w:val="clear" w:color="auto" w:fill="0A4589"/>
            <w:vAlign w:val="center"/>
          </w:tcPr>
          <w:p>
            <w:pPr>
              <w:spacing w:before="40" w:after="40" w:line="240" w:lineRule="auto"/>
              <w:jc w:val="center"/>
            </w:pPr>
            <w:r>
              <w:rPr>
                <w:b/>
                <w:bCs/>
                <w:color w:val="FFFFFF"/>
              </w:rPr>
              <w:t xml:space="preserve">Faille corrigée</w:t>
            </w:r>
          </w:p>
        </w:tc>
      </w:tr>
      <w:tr>
        <w:trPr>
          <w:cantSplit/>
          <w:trHeight w:val="620"/>
        </w:trPr>
        <w:tc>
          <w:tcPr>
            <w:tcW w:w="5442"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c>
          <w:tcPr>
            <w:tcW w:w="3628"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r>
      <w:tr>
        <w:trPr>
          <w:cantSplit/>
          <w:trHeight w:val="620"/>
        </w:trPr>
        <w:tc>
          <w:tcPr>
            <w:tcW w:w="5442"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c>
          <w:tcPr>
            <w:tcW w:w="3628"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t xml:space="preserve"/>
            </w:r>
          </w:p>
        </w:tc>
      </w:tr>
    </w:tbl>
    <w:p>
      <w:pPr>
        <w:pStyle w:val="Lgende"/>
        <w:spacing w:before="60" w:after="160"/>
        <w:jc w:val="center"/>
      </w:pPr>
      <w:r>
        <w:rPr>
          <w:i/>
          <w:iCs/>
          <w:color w:val="000000"/>
        </w:rPr>
        <w:t xml:space="preserve">Tableau </w:t>
      </w:r>
      <w:r>
        <w:rPr>
          <w:i/>
        </w:rPr>
        <w:fldChar w:fldCharType="begin"/>
      </w:r>
      <w:r>
        <w:rPr>
          <w:i/>
        </w:rPr>
        <w:instrText xml:space="preserve"> SEQ Tableau \* ARABIC </w:instrText>
      </w:r>
      <w:r>
        <w:rPr>
          <w:i/>
        </w:rPr>
        <w:fldChar w:fldCharType="separate"/>
      </w:r>
      <w:r>
        <w:rPr>
          <w:i/>
        </w:rPr>
        <w:t>5</w:t>
      </w:r>
      <w:r>
        <w:rPr>
          <w:i/>
        </w:rPr>
        <w:fldChar w:fldCharType="end"/>
      </w:r>
      <w:r>
        <w:rPr>
          <w:i/>
          <w:iCs/>
          <w:color w:val="000000"/>
        </w:rPr>
        <w:t xml:space="preserve"> : Corrections de la page de recherche</w:t>
      </w:r>
    </w:p>
    <w:p>
      <w:pPr>
        <w:pStyle w:val="Titre1"/>
      </w:pPr>
      <w:r>
        <w:t xml:space="preserve">Partie E : la synthèse, sur 2 points</w:t>
      </w:r>
    </w:p>
    <w:p>
      <w:pPr/>
      <w:r>
        <w:t xml:space="preserve">En une phrase, énoncer la règle d'or du développement web qui résume ces 2 corrections.</w:t>
      </w:r>
    </w:p>
    <w:p>
      <w:pPr>
        <w:tabs>
          <w:tab w:val="right" w:leader="dot" w:pos="9070"/>
        </w:tabs>
        <w:spacing w:line="440" w:lineRule="auto"/>
      </w:pPr>
      <w:r>
        <w:tab/>
      </w:r>
    </w:p>
    <w:p>
      <w:pPr>
        <w:tabs>
          <w:tab w:val="right" w:leader="dot" w:pos="9070"/>
        </w:tabs>
        <w:spacing w:line="440" w:lineRule="auto"/>
      </w:pPr>
      <w:r>
        <w:tab/>
      </w:r>
    </w:p>
    <w:p>
      <w:pPr>
        <w:tabs>
          <w:tab w:val="right" w:leader="dot" w:pos="9070"/>
        </w:tabs>
        <w:spacing w:line="440" w:lineRule="auto"/>
      </w:pPr>
      <w:r>
        <w:tab/>
      </w:r>
    </w:p>
    <w:sectPr w:rsidR="00AE7F5F" w:rsidRPr="00205919" w:rsidSect="00AE7F5F">
      <w:headerReference w:type="default" r:id="rId9"/>
      <w:footerReference w:type="default" r:id="rId10"/>
      <w:pgSz w:w="11906" w:h="16838"/>
      <w:pgMar w:top="975"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A9FD2A" w14:textId="77777777" w:rsidR="0011098A" w:rsidRDefault="0011098A" w:rsidP="002125E4">
      <w:pPr>
        <w:spacing w:line="240" w:lineRule="auto"/>
      </w:pPr>
      <w:r>
        <w:separator/>
      </w:r>
    </w:p>
  </w:endnote>
  <w:endnote w:type="continuationSeparator" w:id="0">
    <w:p w14:paraId="15DD8598" w14:textId="77777777" w:rsidR="0011098A" w:rsidRDefault="0011098A" w:rsidP="002125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2" w:usb2="00000000" w:usb3="00000000" w:csb0="0000009F" w:csb1="00000000"/>
  </w:font>
  <w:font w:name="Times-Bold">
    <w:altName w:val="Times New Roman"/>
    <w:panose1 w:val="020B0604020202020204"/>
    <w:charset w:val="00"/>
    <w:family w:val="roman"/>
    <w:notTrueType/>
    <w:pitch w:val="default"/>
  </w:font>
  <w:font w:name="Times-Roman">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3DA4A" w14:textId="17C843DB" w:rsidR="00AD7311" w:rsidRDefault="00AD7311" w:rsidP="00E467C7">
    <w:pPr>
      <w:pStyle w:val="Pieddepage"/>
    </w:pPr>
  </w:p>
  <w:p w14:paraId="6A3947EC" w14:textId="11C3B4A4" w:rsidR="00AD7311" w:rsidRPr="00D50B03" w:rsidRDefault="000412F1" w:rsidP="00235DB9">
    <w:pPr>
      <w:pBdr>
        <w:top w:val="single" w:sz="4" w:space="1" w:color="auto"/>
      </w:pBdr>
      <w:tabs>
        <w:tab w:val="left" w:pos="2127"/>
        <w:tab w:val="left" w:pos="4962"/>
        <w:tab w:val="left" w:pos="5245"/>
      </w:tabs>
      <w:jc w:val="center"/>
      <w:rPr>
        <w:rFonts w:asciiTheme="minorHAnsi" w:hAnsiTheme="minorHAnsi" w:cstheme="minorHAnsi"/>
        <w:sz w:val="16"/>
        <w:szCs w:val="16"/>
      </w:rPr>
    </w:pPr>
    <w:r>
      <w:rPr>
        <w:rFonts w:asciiTheme="minorHAnsi" w:hAnsiTheme="minorHAnsi" w:cstheme="minorHAnsi"/>
        <w:b/>
        <w:color w:val="C00000"/>
      </w:rPr>
      <w:t>Co</w:t>
    </w:r>
    <w:r w:rsidRPr="00235DB9">
      <w:rPr>
        <w:rFonts w:asciiTheme="minorHAnsi" w:hAnsiTheme="minorHAnsi" w:cstheme="minorHAnsi"/>
        <w:b/>
        <w:color w:val="C00000"/>
      </w:rPr>
      <w:t>n</w:t>
    </w:r>
    <w:r>
      <w:rPr>
        <w:rFonts w:asciiTheme="minorHAnsi" w:hAnsiTheme="minorHAnsi" w:cstheme="minorHAnsi"/>
        <w:b/>
        <w:color w:val="C00000"/>
      </w:rPr>
      <w:t>fidentiel</w:t>
    </w:r>
    <w:r w:rsidR="00A74A03">
      <w:rPr>
        <w:rFonts w:asciiTheme="minorHAnsi" w:hAnsiTheme="minorHAnsi" w:cstheme="minorHAnsi"/>
        <w:b/>
        <w:color w:val="E36C0A"/>
      </w:rPr>
      <w:tab/>
    </w:r>
    <w:r w:rsidR="00235DB9">
      <w:rPr>
        <w:rFonts w:asciiTheme="minorHAnsi" w:hAnsiTheme="minorHAnsi" w:cstheme="minorHAnsi"/>
        <w:b/>
        <w:color w:val="E36C0A"/>
      </w:rPr>
      <w:tab/>
    </w:r>
    <w:r w:rsidR="00235DB9">
      <w:rPr>
        <w:rFonts w:asciiTheme="minorHAnsi" w:hAnsiTheme="minorHAnsi" w:cstheme="minorHAnsi"/>
        <w:b/>
        <w:color w:val="E36C0A"/>
      </w:rPr>
      <w:tab/>
    </w:r>
    <w:r w:rsidR="00235DB9">
      <w:rPr>
        <w:rFonts w:asciiTheme="minorHAnsi" w:hAnsiTheme="minorHAnsi" w:cstheme="minorHAnsi"/>
        <w:b/>
        <w:color w:val="E36C0A"/>
      </w:rPr>
      <w:tab/>
    </w:r>
    <w:r w:rsidR="00235DB9">
      <w:rPr>
        <w:rFonts w:asciiTheme="minorHAnsi" w:hAnsiTheme="minorHAnsi" w:cstheme="minorHAnsi"/>
        <w:b/>
        <w:color w:val="E36C0A"/>
      </w:rPr>
      <w:tab/>
    </w:r>
    <w:r w:rsidR="00235DB9">
      <w:rPr>
        <w:rFonts w:asciiTheme="minorHAnsi" w:hAnsiTheme="minorHAnsi" w:cstheme="minorHAnsi"/>
        <w:b/>
        <w:color w:val="E36C0A"/>
      </w:rPr>
      <w:tab/>
    </w:r>
    <w:r w:rsidR="00D50B03" w:rsidRPr="00235DB9">
      <w:rPr>
        <w:rFonts w:asciiTheme="minorHAnsi" w:hAnsiTheme="minorHAnsi" w:cstheme="minorHAnsi"/>
        <w:sz w:val="18"/>
        <w:szCs w:val="18"/>
      </w:rPr>
      <w:t xml:space="preserve">Page </w:t>
    </w:r>
    <w:r w:rsidR="00D50B03" w:rsidRPr="00235DB9">
      <w:rPr>
        <w:rFonts w:asciiTheme="minorHAnsi" w:hAnsiTheme="minorHAnsi" w:cstheme="minorHAnsi"/>
        <w:sz w:val="18"/>
        <w:szCs w:val="18"/>
      </w:rPr>
      <w:fldChar w:fldCharType="begin"/>
    </w:r>
    <w:r w:rsidR="00D50B03" w:rsidRPr="00235DB9">
      <w:rPr>
        <w:rFonts w:asciiTheme="minorHAnsi" w:hAnsiTheme="minorHAnsi" w:cstheme="minorHAnsi"/>
        <w:sz w:val="18"/>
        <w:szCs w:val="18"/>
      </w:rPr>
      <w:instrText xml:space="preserve"> PAGE </w:instrText>
    </w:r>
    <w:r w:rsidR="00D50B03" w:rsidRPr="00235DB9">
      <w:rPr>
        <w:rFonts w:asciiTheme="minorHAnsi" w:hAnsiTheme="minorHAnsi" w:cstheme="minorHAnsi"/>
        <w:sz w:val="18"/>
        <w:szCs w:val="18"/>
      </w:rPr>
      <w:fldChar w:fldCharType="separate"/>
    </w:r>
    <w:r w:rsidR="00846196">
      <w:rPr>
        <w:rFonts w:asciiTheme="minorHAnsi" w:hAnsiTheme="minorHAnsi" w:cstheme="minorHAnsi"/>
        <w:noProof/>
        <w:sz w:val="18"/>
        <w:szCs w:val="18"/>
      </w:rPr>
      <w:t>1</w:t>
    </w:r>
    <w:r w:rsidR="00D50B03" w:rsidRPr="00235DB9">
      <w:rPr>
        <w:rFonts w:asciiTheme="minorHAnsi" w:hAnsiTheme="minorHAnsi" w:cstheme="minorHAnsi"/>
        <w:sz w:val="18"/>
        <w:szCs w:val="18"/>
      </w:rPr>
      <w:fldChar w:fldCharType="end"/>
    </w:r>
    <w:r w:rsidR="00D50B03" w:rsidRPr="00235DB9">
      <w:rPr>
        <w:rFonts w:asciiTheme="minorHAnsi" w:hAnsiTheme="minorHAnsi" w:cstheme="minorHAnsi"/>
        <w:sz w:val="18"/>
        <w:szCs w:val="18"/>
      </w:rPr>
      <w:t>/</w:t>
    </w:r>
    <w:r w:rsidR="00D50B03" w:rsidRPr="00235DB9">
      <w:rPr>
        <w:rFonts w:asciiTheme="minorHAnsi" w:hAnsiTheme="minorHAnsi" w:cstheme="minorHAnsi"/>
        <w:sz w:val="18"/>
        <w:szCs w:val="18"/>
      </w:rPr>
      <w:fldChar w:fldCharType="begin"/>
    </w:r>
    <w:r w:rsidR="00D50B03" w:rsidRPr="00235DB9">
      <w:rPr>
        <w:rFonts w:asciiTheme="minorHAnsi" w:hAnsiTheme="minorHAnsi" w:cstheme="minorHAnsi"/>
        <w:sz w:val="18"/>
        <w:szCs w:val="18"/>
      </w:rPr>
      <w:instrText xml:space="preserve"> NUMPAGES </w:instrText>
    </w:r>
    <w:r w:rsidR="00D50B03" w:rsidRPr="00235DB9">
      <w:rPr>
        <w:rFonts w:asciiTheme="minorHAnsi" w:hAnsiTheme="minorHAnsi" w:cstheme="minorHAnsi"/>
        <w:sz w:val="18"/>
        <w:szCs w:val="18"/>
      </w:rPr>
      <w:fldChar w:fldCharType="separate"/>
    </w:r>
    <w:r w:rsidR="00846196">
      <w:rPr>
        <w:rFonts w:asciiTheme="minorHAnsi" w:hAnsiTheme="minorHAnsi" w:cstheme="minorHAnsi"/>
        <w:noProof/>
        <w:sz w:val="18"/>
        <w:szCs w:val="18"/>
      </w:rPr>
      <w:t>1</w:t>
    </w:r>
    <w:r w:rsidR="00D50B03" w:rsidRPr="00235DB9">
      <w:rPr>
        <w:rFonts w:asciiTheme="minorHAnsi" w:hAnsiTheme="minorHAnsi" w:cstheme="minorHAnsi"/>
        <w:sz w:val="18"/>
        <w:szCs w:val="18"/>
      </w:rPr>
      <w:fldChar w:fldCharType="end"/>
    </w:r>
    <w:r w:rsidR="00AD7311">
      <w:rPr>
        <w:noProof/>
        <w:lang w:val="en-US"/>
      </w:rPr>
      <mc:AlternateContent>
        <mc:Choice Requires="wps">
          <w:drawing>
            <wp:anchor distT="0" distB="0" distL="114300" distR="114300" simplePos="0" relativeHeight="251651072" behindDoc="0" locked="0" layoutInCell="1" allowOverlap="1" wp14:anchorId="7E203649" wp14:editId="4B0D0006">
              <wp:simplePos x="0" y="0"/>
              <wp:positionH relativeFrom="column">
                <wp:posOffset>8771531</wp:posOffset>
              </wp:positionH>
              <wp:positionV relativeFrom="paragraph">
                <wp:posOffset>106432</wp:posOffset>
              </wp:positionV>
              <wp:extent cx="512445" cy="441325"/>
              <wp:effectExtent l="0" t="0" r="0" b="0"/>
              <wp:wrapNone/>
              <wp:docPr id="293637405" name="Organigramme : Alternativ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24B6CC7" w14:textId="3B510284" w:rsidR="00AD7311" w:rsidRDefault="00AD7311">
                          <w:pPr>
                            <w:pStyle w:val="Pieddepage"/>
                            <w:pBdr>
                              <w:top w:val="single" w:sz="12" w:space="1" w:color="A5A5A5" w:themeColor="accent3"/>
                              <w:bottom w:val="single" w:sz="48" w:space="1" w:color="A5A5A5" w:themeColor="accent3"/>
                            </w:pBdr>
                            <w:jc w:val="center"/>
                            <w:rPr>
                              <w:sz w:val="28"/>
                              <w:szCs w:val="28"/>
                            </w:rPr>
                          </w:pPr>
                          <w:r>
                            <w:rPr>
                              <w:sz w:val="22"/>
                            </w:rPr>
                            <w:fldChar w:fldCharType="begin"/>
                          </w:r>
                          <w:r>
                            <w:instrText>PAGE    \* MERGEFORMAT</w:instrText>
                          </w:r>
                          <w:r>
                            <w:rPr>
                              <w:sz w:val="22"/>
                            </w:rPr>
                            <w:fldChar w:fldCharType="separate"/>
                          </w:r>
                          <w:r w:rsidR="00846196" w:rsidRPr="00846196">
                            <w:rPr>
                              <w:noProof/>
                              <w:sz w:val="28"/>
                              <w:szCs w:val="28"/>
                            </w:rPr>
                            <w:t>1</w:t>
                          </w:r>
                          <w:r>
                            <w:rPr>
                              <w:sz w:val="28"/>
                              <w:szCs w:val="28"/>
                            </w:rPr>
                            <w:fldChar w:fldCharType="end"/>
                          </w:r>
                        </w:p>
                      </w:txbxContent>
                    </wps:txbx>
                    <wps:bodyPr rot="0" vert="horz" wrap="square" lIns="91440" tIns="45720" rIns="91440" bIns="45720" anchor="t" anchorCtr="0" upright="1">
                      <a:noAutofit/>
                    </wps:bodyPr>
                  </wps:wsp>
                </a:graphicData>
              </a:graphic>
            </wp:anchor>
          </w:drawing>
        </mc:Choice>
        <mc:Fallback>
          <w:pict>
            <v:shapetype w14:anchorId="7E20364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 o:spid="_x0000_s1026" type="#_x0000_t176" style="position:absolute;left:0;text-align:left;margin-left:690.65pt;margin-top:8.4pt;width:40.35pt;height:34.7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" filled="f" fillcolor="#5c83b4" stroked="f" strokecolor="#737373">
              <v:textbox>
                <w:txbxContent>
                  <w:p w14:paraId="724B6CC7" w14:textId="3B510284" w:rsidR="00AD7311" w:rsidRDefault="00AD7311">
                    <w:pPr>
                      <w:pStyle w:val="Pieddepage"/>
                      <w:pBdr>
                        <w:top w:val="single" w:sz="12" w:space="1" w:color="A5A5A5" w:themeColor="accent3"/>
                        <w:bottom w:val="single" w:sz="48" w:space="1" w:color="A5A5A5" w:themeColor="accent3"/>
                      </w:pBdr>
                      <w:jc w:val="center"/>
                      <w:rPr>
                        <w:sz w:val="28"/>
                        <w:szCs w:val="28"/>
                      </w:rPr>
                    </w:pPr>
                    <w:r>
                      <w:rPr>
                        <w:sz w:val="22"/>
                      </w:rPr>
                      <w:fldChar w:fldCharType="begin"/>
                    </w:r>
                    <w:r>
                      <w:instrText>PAGE    \* MERGEFORMAT</w:instrText>
                    </w:r>
                    <w:r>
                      <w:rPr>
                        <w:sz w:val="22"/>
                      </w:rPr>
                      <w:fldChar w:fldCharType="separate"/>
                    </w:r>
                    <w:r w:rsidR="00846196" w:rsidRPr="00846196">
                      <w:rPr>
                        <w:noProof/>
                        <w:sz w:val="28"/>
                        <w:szCs w:val="28"/>
                      </w:rPr>
                      <w:t>1</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614D8B" w14:textId="77777777" w:rsidR="0011098A" w:rsidRDefault="0011098A" w:rsidP="002125E4">
      <w:pPr>
        <w:spacing w:line="240" w:lineRule="auto"/>
      </w:pPr>
      <w:r>
        <w:separator/>
      </w:r>
    </w:p>
  </w:footnote>
  <w:footnote w:type="continuationSeparator" w:id="0">
    <w:p w14:paraId="04B0EABA" w14:textId="77777777" w:rsidR="0011098A" w:rsidRDefault="0011098A" w:rsidP="002125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9"/>
      <w:gridCol w:w="2696"/>
      <w:gridCol w:w="585"/>
      <w:gridCol w:w="1390"/>
      <w:gridCol w:w="567"/>
      <w:gridCol w:w="1553"/>
    </w:tblGrid>
    <w:tr w:rsidR="009A033B" w:rsidRPr="00AD7311" w14:paraId="1E594963" w14:textId="77777777" w:rsidTr="003B2C9D">
      <w:trPr>
        <w:cantSplit/>
        <w:trHeight w:val="275"/>
        <w:jc w:val="center"/>
      </w:trPr>
      <w:tc>
        <w:tcPr>
          <w:tcW w:w="1252" w:type="pct"/>
          <w:vMerge w:val="restart"/>
          <w:tcBorders>
            <w:top w:val="single" w:sz="4" w:space="0" w:color="auto"/>
            <w:left w:val="single" w:sz="4" w:space="0" w:color="auto"/>
            <w:right w:val="single" w:sz="4" w:space="0" w:color="auto"/>
          </w:tcBorders>
          <w:vAlign w:val="center"/>
          <w:hideMark/>
        </w:tcPr>
        <w:p w14:paraId="3CA46C1E" w14:textId="77777777" w:rsidR="009A033B" w:rsidRPr="00AD7311" w:rsidRDefault="009A033B" w:rsidP="009A033B">
          <w:pPr>
            <w:tabs>
              <w:tab w:val="right" w:pos="8787"/>
            </w:tabs>
            <w:spacing w:line="240" w:lineRule="auto"/>
            <w:jc w:val="center"/>
            <w:rPr>
              <w:rFonts w:cs="Arial"/>
              <w:b/>
              <w:sz w:val="16"/>
              <w:szCs w:val="16"/>
              <w:lang w:val="en-US"/>
            </w:rPr>
          </w:pPr>
          <w:r>
            <w:rPr>
              <w:noProof/>
              <w:lang w:val="en-US"/>
            </w:rPr>
            <w:drawing>
              <wp:inline distT="0" distB="0" distL="0" distR="0" wp14:anchorId="439C4034" wp14:editId="32D65730">
                <wp:extent cx="611066" cy="294217"/>
                <wp:effectExtent l="0" t="0" r="0" b="0"/>
                <wp:docPr id="15017129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2938" name="Imag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11066" cy="294217"/>
                        </a:xfrm>
                        <a:prstGeom prst="rect">
                          <a:avLst/>
                        </a:prstGeom>
                        <a:noFill/>
                        <a:ln>
                          <a:noFill/>
                        </a:ln>
                      </pic:spPr>
                    </pic:pic>
                  </a:graphicData>
                </a:graphic>
              </wp:inline>
            </w:drawing>
          </w:r>
        </w:p>
      </w:tc>
      <w:tc>
        <w:tcPr>
          <w:tcW w:w="2578" w:type="pct"/>
          <w:gridSpan w:val="3"/>
          <w:tcBorders>
            <w:top w:val="single" w:sz="4" w:space="0" w:color="auto"/>
            <w:left w:val="single" w:sz="4" w:space="0" w:color="auto"/>
            <w:bottom w:val="single" w:sz="4" w:space="0" w:color="auto"/>
            <w:right w:val="single" w:sz="4" w:space="0" w:color="auto"/>
          </w:tcBorders>
          <w:vAlign w:val="center"/>
        </w:tcPr>
        <w:p w14:paraId="1BF8E72B" w14:textId="051624E3" w:rsidR="00AE7F5F" w:rsidRPr="00AE7F5F" w:rsidRDefault="00AE7F5F" w:rsidP="00AE7F5F">
          <w:pPr>
            <w:tabs>
              <w:tab w:val="right" w:pos="8787"/>
            </w:tabs>
            <w:spacing w:before="60" w:line="240" w:lineRule="auto"/>
            <w:jc w:val="center"/>
            <w:rPr>
              <w:rFonts w:cs="Arial"/>
              <w:b/>
            </w:rPr>
          </w:pPr>
          <w:r w:rsidRPr="00AE7F5F">
            <w:rPr>
              <w:rFonts w:cs="Arial"/>
              <w:b/>
            </w:rPr>
            <w:t>INTRODUCTION À LA CYBERSÉCURITÉ</w:t>
          </w:r>
        </w:p>
        <w:p w14:paraId="0AD48229" w14:textId="1C7D9768" w:rsidR="009A033B" w:rsidRPr="00AF2A5F" w:rsidRDefault="00AE7F5F" w:rsidP="00AE7F5F">
          <w:pPr>
            <w:tabs>
              <w:tab w:val="right" w:pos="8787"/>
            </w:tabs>
            <w:spacing w:before="60" w:line="240" w:lineRule="auto"/>
            <w:jc w:val="center"/>
            <w:rPr>
              <w:rFonts w:cs="Arial"/>
              <w:b/>
              <w:lang w:val="fr-CM"/>
            </w:rPr>
          </w:pPr>
          <w:r w:rsidRPr="00AE7F5F">
            <w:rPr>
              <w:rFonts w:cs="Arial"/>
              <w:b/>
            </w:rPr>
            <w:t>ET À LA CYBERCRIMINALITÉ</w:t>
          </w:r>
        </w:p>
      </w:tc>
      <w:tc>
        <w:tcPr>
          <w:tcW w:w="1170" w:type="pct"/>
          <w:gridSpan w:val="2"/>
          <w:vMerge w:val="restart"/>
          <w:tcBorders>
            <w:top w:val="single" w:sz="4" w:space="0" w:color="auto"/>
            <w:left w:val="single" w:sz="4" w:space="0" w:color="auto"/>
            <w:right w:val="single" w:sz="4" w:space="0" w:color="auto"/>
          </w:tcBorders>
          <w:vAlign w:val="center"/>
        </w:tcPr>
        <w:p w14:paraId="15920868" w14:textId="77777777" w:rsidR="009A033B" w:rsidRPr="00AD7311" w:rsidRDefault="009A033B" w:rsidP="009A033B">
          <w:pPr>
            <w:tabs>
              <w:tab w:val="right" w:pos="8787"/>
            </w:tabs>
            <w:spacing w:before="60" w:line="240" w:lineRule="auto"/>
            <w:jc w:val="center"/>
            <w:rPr>
              <w:rFonts w:cs="Arial"/>
              <w:b/>
            </w:rPr>
          </w:pPr>
          <w:r>
            <w:rPr>
              <w:noProof/>
              <w:lang w:val="en-US"/>
            </w:rPr>
            <w:drawing>
              <wp:inline distT="0" distB="0" distL="0" distR="0" wp14:anchorId="1F2532FF" wp14:editId="081410AC">
                <wp:extent cx="686435" cy="330506"/>
                <wp:effectExtent l="0" t="0" r="0" b="0"/>
                <wp:docPr id="552326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26823" name="Image 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86435" cy="330506"/>
                        </a:xfrm>
                        <a:prstGeom prst="rect">
                          <a:avLst/>
                        </a:prstGeom>
                        <a:noFill/>
                        <a:ln>
                          <a:noFill/>
                        </a:ln>
                      </pic:spPr>
                    </pic:pic>
                  </a:graphicData>
                </a:graphic>
              </wp:inline>
            </w:drawing>
          </w:r>
        </w:p>
      </w:tc>
    </w:tr>
    <w:tr w:rsidR="009A033B" w:rsidRPr="00AD7311" w14:paraId="1985F866" w14:textId="77777777" w:rsidTr="00395964">
      <w:trPr>
        <w:cantSplit/>
        <w:trHeight w:val="176"/>
        <w:jc w:val="center"/>
      </w:trPr>
      <w:tc>
        <w:tcPr>
          <w:tcW w:w="1252" w:type="pct"/>
          <w:vMerge/>
          <w:tcBorders>
            <w:left w:val="single" w:sz="4" w:space="0" w:color="auto"/>
            <w:bottom w:val="single" w:sz="4" w:space="0" w:color="auto"/>
            <w:right w:val="single" w:sz="4" w:space="0" w:color="auto"/>
          </w:tcBorders>
          <w:vAlign w:val="center"/>
        </w:tcPr>
        <w:p w14:paraId="62611901" w14:textId="77777777" w:rsidR="009A033B" w:rsidRDefault="009A033B" w:rsidP="009A033B">
          <w:pPr>
            <w:tabs>
              <w:tab w:val="right" w:pos="8787"/>
            </w:tabs>
            <w:spacing w:line="240" w:lineRule="auto"/>
            <w:jc w:val="center"/>
            <w:rPr>
              <w:noProof/>
            </w:rPr>
          </w:pPr>
        </w:p>
      </w:tc>
      <w:tc>
        <w:tcPr>
          <w:tcW w:w="2578" w:type="pct"/>
          <w:gridSpan w:val="3"/>
          <w:tcBorders>
            <w:top w:val="single" w:sz="4" w:space="0" w:color="auto"/>
            <w:left w:val="single" w:sz="4" w:space="0" w:color="auto"/>
            <w:bottom w:val="single" w:sz="4" w:space="0" w:color="auto"/>
            <w:right w:val="single" w:sz="4" w:space="0" w:color="auto"/>
          </w:tcBorders>
          <w:vAlign w:val="center"/>
        </w:tcPr>
        <w:p w14:paraId="4209247D" w14:textId="4416495C" w:rsidR="009A033B" w:rsidRPr="00CA6D8E" w:rsidRDefault="00AE7F5F" w:rsidP="009A033B">
          <w:pPr>
            <w:tabs>
              <w:tab w:val="right" w:pos="8787"/>
            </w:tabs>
            <w:spacing w:before="60" w:line="240" w:lineRule="auto"/>
            <w:jc w:val="center"/>
            <w:rPr>
              <w:rFonts w:cs="Arial"/>
              <w:b/>
              <w:szCs w:val="18"/>
              <w:lang w:val="fr-CM"/>
            </w:rPr>
          </w:pPr>
          <w:r w:rsidRPr="00AE7F5F">
            <w:rPr>
              <w:rFonts w:cs="Arial"/>
              <w:b/>
              <w:szCs w:val="18"/>
              <w:lang w:val="fr-CM"/>
            </w:rPr>
            <w:t>FICHE D'EXERCICE 3, SÉANCE 3</w:t>
          </w:r>
        </w:p>
      </w:tc>
      <w:tc>
        <w:tcPr>
          <w:tcW w:w="1170" w:type="pct"/>
          <w:gridSpan w:val="2"/>
          <w:vMerge/>
          <w:tcBorders>
            <w:left w:val="single" w:sz="4" w:space="0" w:color="auto"/>
            <w:bottom w:val="single" w:sz="4" w:space="0" w:color="auto"/>
            <w:right w:val="single" w:sz="4" w:space="0" w:color="auto"/>
          </w:tcBorders>
          <w:vAlign w:val="center"/>
        </w:tcPr>
        <w:p w14:paraId="73C9A32D" w14:textId="77777777" w:rsidR="009A033B" w:rsidRDefault="009A033B" w:rsidP="009A033B">
          <w:pPr>
            <w:tabs>
              <w:tab w:val="right" w:pos="8787"/>
            </w:tabs>
            <w:spacing w:before="60" w:line="240" w:lineRule="auto"/>
            <w:jc w:val="center"/>
            <w:rPr>
              <w:noProof/>
            </w:rPr>
          </w:pPr>
        </w:p>
      </w:tc>
    </w:tr>
    <w:tr w:rsidR="009A033B" w:rsidRPr="00AD7311" w14:paraId="7D265BCA" w14:textId="77777777" w:rsidTr="003B2C9D">
      <w:trPr>
        <w:cantSplit/>
        <w:trHeight w:val="264"/>
        <w:jc w:val="center"/>
      </w:trPr>
      <w:tc>
        <w:tcPr>
          <w:tcW w:w="1252" w:type="pct"/>
          <w:tcBorders>
            <w:top w:val="single" w:sz="4" w:space="0" w:color="auto"/>
            <w:left w:val="single" w:sz="4" w:space="0" w:color="auto"/>
            <w:bottom w:val="single" w:sz="4" w:space="0" w:color="auto"/>
            <w:right w:val="single" w:sz="4" w:space="0" w:color="auto"/>
          </w:tcBorders>
          <w:vAlign w:val="center"/>
          <w:hideMark/>
        </w:tcPr>
        <w:p w14:paraId="43972F0E" w14:textId="21ABB26B" w:rsidR="009A033B" w:rsidRPr="00AD7311" w:rsidRDefault="00AE7F5F" w:rsidP="009A033B">
          <w:pPr>
            <w:tabs>
              <w:tab w:val="center" w:pos="975"/>
              <w:tab w:val="right" w:pos="8787"/>
            </w:tabs>
            <w:spacing w:line="240" w:lineRule="auto"/>
            <w:jc w:val="center"/>
            <w:rPr>
              <w:rFonts w:cs="Arial"/>
              <w:sz w:val="18"/>
              <w:szCs w:val="18"/>
            </w:rPr>
          </w:pPr>
          <w:r w:rsidRPr="00AE7F5F">
            <w:rPr>
              <w:rFonts w:cs="Arial"/>
              <w:sz w:val="18"/>
              <w:szCs w:val="18"/>
            </w:rPr>
            <w:t>IME/GI4/EXO-03/2026-001</w:t>
          </w:r>
        </w:p>
      </w:tc>
      <w:tc>
        <w:tcPr>
          <w:tcW w:w="1488" w:type="pct"/>
          <w:tcBorders>
            <w:top w:val="single" w:sz="4" w:space="0" w:color="auto"/>
            <w:left w:val="single" w:sz="4" w:space="0" w:color="auto"/>
            <w:bottom w:val="single" w:sz="4" w:space="0" w:color="auto"/>
            <w:right w:val="nil"/>
          </w:tcBorders>
          <w:vAlign w:val="center"/>
          <w:hideMark/>
        </w:tcPr>
        <w:p w14:paraId="19F5094D" w14:textId="77777777" w:rsidR="009A033B" w:rsidRPr="00AD7311" w:rsidRDefault="009A033B" w:rsidP="009A033B">
          <w:pPr>
            <w:tabs>
              <w:tab w:val="right" w:pos="8787"/>
            </w:tabs>
            <w:spacing w:line="240" w:lineRule="auto"/>
            <w:rPr>
              <w:rFonts w:cs="Arial"/>
              <w:sz w:val="18"/>
              <w:szCs w:val="18"/>
              <w:lang w:val="fr-CM"/>
            </w:rPr>
          </w:pPr>
          <w:r w:rsidRPr="00AD7311">
            <w:rPr>
              <w:rFonts w:cs="Arial"/>
              <w:sz w:val="18"/>
              <w:szCs w:val="18"/>
            </w:rPr>
            <w:t>Version</w:t>
          </w:r>
          <w:r>
            <w:rPr>
              <w:rFonts w:cs="Arial"/>
              <w:sz w:val="18"/>
              <w:szCs w:val="18"/>
            </w:rPr>
            <w:t xml:space="preserve"> </w:t>
          </w:r>
          <w:r w:rsidRPr="00AD7311">
            <w:rPr>
              <w:rFonts w:cs="Arial"/>
              <w:sz w:val="18"/>
              <w:szCs w:val="18"/>
            </w:rPr>
            <w:t>:</w:t>
          </w:r>
        </w:p>
      </w:tc>
      <w:tc>
        <w:tcPr>
          <w:tcW w:w="323" w:type="pct"/>
          <w:tcBorders>
            <w:top w:val="single" w:sz="4" w:space="0" w:color="auto"/>
            <w:left w:val="nil"/>
            <w:bottom w:val="single" w:sz="4" w:space="0" w:color="auto"/>
            <w:right w:val="single" w:sz="4" w:space="0" w:color="auto"/>
          </w:tcBorders>
          <w:vAlign w:val="center"/>
          <w:hideMark/>
        </w:tcPr>
        <w:p w14:paraId="687280F3" w14:textId="0AE4FAEB" w:rsidR="009A033B" w:rsidRPr="00AD7311" w:rsidRDefault="00796EEC" w:rsidP="009A033B">
          <w:pPr>
            <w:tabs>
              <w:tab w:val="right" w:pos="8787"/>
            </w:tabs>
            <w:spacing w:line="240" w:lineRule="auto"/>
            <w:rPr>
              <w:rFonts w:cs="Arial"/>
              <w:sz w:val="18"/>
              <w:szCs w:val="18"/>
              <w:lang w:val="fr-CM"/>
            </w:rPr>
          </w:pPr>
          <w:r>
            <w:rPr>
              <w:rFonts w:cs="Arial"/>
              <w:sz w:val="18"/>
              <w:szCs w:val="18"/>
              <w:lang w:val="fr-CM"/>
            </w:rPr>
            <w:t>1.0</w:t>
          </w:r>
        </w:p>
      </w:tc>
      <w:tc>
        <w:tcPr>
          <w:tcW w:w="1080" w:type="pct"/>
          <w:gridSpan w:val="2"/>
          <w:tcBorders>
            <w:top w:val="single" w:sz="4" w:space="0" w:color="auto"/>
            <w:left w:val="single" w:sz="4" w:space="0" w:color="auto"/>
            <w:bottom w:val="single" w:sz="4" w:space="0" w:color="auto"/>
            <w:right w:val="nil"/>
          </w:tcBorders>
          <w:vAlign w:val="center"/>
          <w:hideMark/>
        </w:tcPr>
        <w:p w14:paraId="0BC9CA0A" w14:textId="77777777" w:rsidR="009A033B" w:rsidRPr="00AD7311" w:rsidRDefault="009A033B" w:rsidP="009A033B">
          <w:pPr>
            <w:tabs>
              <w:tab w:val="right" w:pos="8787"/>
            </w:tabs>
            <w:spacing w:line="240" w:lineRule="auto"/>
            <w:jc w:val="right"/>
            <w:rPr>
              <w:rFonts w:cs="Arial"/>
              <w:sz w:val="18"/>
              <w:szCs w:val="18"/>
              <w:lang w:val="fr-CM"/>
            </w:rPr>
          </w:pPr>
          <w:r w:rsidRPr="00AD7311">
            <w:rPr>
              <w:rFonts w:cs="Arial"/>
              <w:sz w:val="18"/>
              <w:szCs w:val="18"/>
            </w:rPr>
            <w:t>Mise à jour le</w:t>
          </w:r>
          <w:r>
            <w:rPr>
              <w:rFonts w:cs="Arial"/>
              <w:sz w:val="18"/>
              <w:szCs w:val="18"/>
            </w:rPr>
            <w:t xml:space="preserve"> </w:t>
          </w:r>
          <w:r w:rsidRPr="00AD7311">
            <w:rPr>
              <w:rFonts w:cs="Arial"/>
              <w:sz w:val="18"/>
              <w:szCs w:val="18"/>
            </w:rPr>
            <w:t>:</w:t>
          </w:r>
        </w:p>
      </w:tc>
      <w:tc>
        <w:tcPr>
          <w:tcW w:w="857" w:type="pct"/>
          <w:tcBorders>
            <w:top w:val="single" w:sz="4" w:space="0" w:color="auto"/>
            <w:left w:val="nil"/>
            <w:bottom w:val="single" w:sz="4" w:space="0" w:color="auto"/>
            <w:right w:val="single" w:sz="4" w:space="0" w:color="auto"/>
          </w:tcBorders>
          <w:vAlign w:val="center"/>
          <w:hideMark/>
        </w:tcPr>
        <w:p w14:paraId="57589A5A" w14:textId="246DFAC4" w:rsidR="009A033B" w:rsidRPr="00AD7311" w:rsidRDefault="009A033B" w:rsidP="009A033B">
          <w:pPr>
            <w:tabs>
              <w:tab w:val="right" w:pos="8787"/>
            </w:tabs>
            <w:spacing w:line="240" w:lineRule="auto"/>
            <w:jc w:val="center"/>
            <w:rPr>
              <w:rFonts w:cs="Arial"/>
              <w:sz w:val="18"/>
              <w:szCs w:val="18"/>
              <w:lang w:val="fr-CM"/>
            </w:rPr>
          </w:pPr>
          <w:r w:rsidRPr="00AD7311">
            <w:rPr>
              <w:rFonts w:cs="Arial"/>
              <w:sz w:val="18"/>
              <w:szCs w:val="18"/>
              <w:lang w:val="fr-CM"/>
            </w:rPr>
            <w:fldChar w:fldCharType="begin"/>
          </w:r>
          <w:r w:rsidRPr="00AD7311">
            <w:rPr>
              <w:rFonts w:cs="Arial"/>
              <w:sz w:val="18"/>
              <w:szCs w:val="18"/>
              <w:lang w:val="fr-CM"/>
            </w:rPr>
            <w:instrText xml:space="preserve"> TIME \@ "dd/MM/yyyy" </w:instrText>
          </w:r>
          <w:r w:rsidRPr="00AD7311">
            <w:rPr>
              <w:rFonts w:cs="Arial"/>
              <w:sz w:val="18"/>
              <w:szCs w:val="18"/>
              <w:lang w:val="fr-CM"/>
            </w:rPr>
            <w:fldChar w:fldCharType="separate"/>
          </w:r>
          <w:r w:rsidR="0058747A">
            <w:rPr>
              <w:rFonts w:cs="Arial"/>
              <w:noProof/>
              <w:sz w:val="18"/>
              <w:szCs w:val="18"/>
              <w:lang w:val="fr-CM"/>
            </w:rPr>
            <w:t>04/10/2026</w:t>
          </w:r>
          <w:r w:rsidRPr="00AD7311">
            <w:rPr>
              <w:rFonts w:cs="Arial"/>
              <w:sz w:val="18"/>
              <w:szCs w:val="18"/>
              <w:lang w:val="fr-CM"/>
            </w:rPr>
            <w:fldChar w:fldCharType="end"/>
          </w:r>
        </w:p>
      </w:tc>
    </w:tr>
  </w:tbl>
  <w:p w14:paraId="602DB3F5" w14:textId="6418379D" w:rsidR="00AD7311" w:rsidRPr="009A033B" w:rsidRDefault="00AD7311" w:rsidP="009A033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7293B"/>
    <w:multiLevelType w:val="hybridMultilevel"/>
    <w:tmpl w:val="E7E84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A738EA"/>
    <w:multiLevelType w:val="hybridMultilevel"/>
    <w:tmpl w:val="4E36BE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E7B8B"/>
    <w:multiLevelType w:val="hybridMultilevel"/>
    <w:tmpl w:val="1CC06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CF3550"/>
    <w:multiLevelType w:val="hybridMultilevel"/>
    <w:tmpl w:val="00A4E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D7690C"/>
    <w:multiLevelType w:val="multilevel"/>
    <w:tmpl w:val="E9504C74"/>
    <w:lvl w:ilvl="0">
      <w:start w:val="1"/>
      <w:numFmt w:val="decimal"/>
      <w:pStyle w:val="Style1"/>
      <w:lvlText w:val="%1."/>
      <w:lvlJc w:val="left"/>
      <w:pPr>
        <w:ind w:left="360" w:hanging="360"/>
      </w:pPr>
    </w:lvl>
    <w:lvl w:ilvl="1">
      <w:start w:val="1"/>
      <w:numFmt w:val="decimal"/>
      <w:pStyle w:val="Style2"/>
      <w:lvlText w:val="%1.%2."/>
      <w:lvlJc w:val="left"/>
      <w:pPr>
        <w:ind w:left="792" w:hanging="432"/>
      </w:pPr>
    </w:lvl>
    <w:lvl w:ilvl="2">
      <w:start w:val="1"/>
      <w:numFmt w:val="decimal"/>
      <w:pStyle w:val="Sty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E80D14"/>
    <w:multiLevelType w:val="hybridMultilevel"/>
    <w:tmpl w:val="B2D05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264486"/>
    <w:multiLevelType w:val="multilevel"/>
    <w:tmpl w:val="490E1CDE"/>
    <w:lvl w:ilvl="0">
      <w:start w:val="1"/>
      <w:numFmt w:val="decimal"/>
      <w:pStyle w:val="Titre1"/>
      <w:lvlText w:val="%1"/>
      <w:lvlJc w:val="left"/>
      <w:pPr>
        <w:ind w:left="432" w:hanging="432"/>
      </w:pPr>
      <w:rPr>
        <w:rFonts w:ascii="Arial" w:hAnsi="Arial" w:cs="Arial" w:hint="default"/>
        <w:b/>
        <w:bCs/>
      </w:rPr>
    </w:lvl>
    <w:lvl w:ilvl="1">
      <w:start w:val="1"/>
      <w:numFmt w:val="decimal"/>
      <w:pStyle w:val="Titre2"/>
      <w:lvlText w:val="%1.%2"/>
      <w:lvlJc w:val="left"/>
      <w:pPr>
        <w:ind w:left="576" w:hanging="576"/>
      </w:pPr>
      <w:rPr>
        <w:rFonts w:hint="default"/>
        <w:b/>
        <w:bCs/>
      </w:rPr>
    </w:lvl>
    <w:lvl w:ilvl="2">
      <w:start w:val="1"/>
      <w:numFmt w:val="decimal"/>
      <w:pStyle w:val="Titre3"/>
      <w:lvlText w:val="%1.%2.%3"/>
      <w:lvlJc w:val="left"/>
      <w:pPr>
        <w:ind w:left="720" w:hanging="720"/>
      </w:pPr>
      <w:rPr>
        <w:rFonts w:hint="default"/>
        <w:b/>
        <w:bCs w:val="0"/>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 w15:restartNumberingAfterBreak="0">
    <w:nsid w:val="4B91327F"/>
    <w:multiLevelType w:val="hybridMultilevel"/>
    <w:tmpl w:val="F41C8B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C11ED2"/>
    <w:multiLevelType w:val="hybridMultilevel"/>
    <w:tmpl w:val="FF089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39C464D"/>
    <w:multiLevelType w:val="hybridMultilevel"/>
    <w:tmpl w:val="61927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1355F96"/>
    <w:multiLevelType w:val="hybridMultilevel"/>
    <w:tmpl w:val="A0DA4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18D0DFE"/>
    <w:multiLevelType w:val="hybridMultilevel"/>
    <w:tmpl w:val="ED80D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1DC464B"/>
    <w:multiLevelType w:val="hybridMultilevel"/>
    <w:tmpl w:val="D84A4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3223B6C"/>
    <w:multiLevelType w:val="hybridMultilevel"/>
    <w:tmpl w:val="43D478EC"/>
    <w:lvl w:ilvl="0" w:tplc="71E03CCE">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567" w:hanging="283"/>
      </w:pPr>
      <w:rPr>
        <w:rFonts w:ascii="Arial" w:hAnsi="Arial" w:cs="Arial" w:hint="default"/>
      </w:rPr>
    </w:lvl>
  </w:abstractNum>
  <w:num w:numId="1" w16cid:durableId="1078359820">
    <w:abstractNumId w:val="4"/>
  </w:num>
  <w:num w:numId="2" w16cid:durableId="1082096946">
    <w:abstractNumId w:val="6"/>
  </w:num>
  <w:num w:numId="3" w16cid:durableId="1677459755">
    <w:abstractNumId w:val="3"/>
  </w:num>
  <w:num w:numId="4" w16cid:durableId="2105344233">
    <w:abstractNumId w:val="5"/>
  </w:num>
  <w:num w:numId="5" w16cid:durableId="1756824207">
    <w:abstractNumId w:val="8"/>
  </w:num>
  <w:num w:numId="6" w16cid:durableId="1356418899">
    <w:abstractNumId w:val="13"/>
  </w:num>
  <w:num w:numId="7" w16cid:durableId="1227760737">
    <w:abstractNumId w:val="9"/>
  </w:num>
  <w:num w:numId="8" w16cid:durableId="372271432">
    <w:abstractNumId w:val="7"/>
  </w:num>
  <w:num w:numId="9" w16cid:durableId="1638073773">
    <w:abstractNumId w:val="10"/>
  </w:num>
  <w:num w:numId="10" w16cid:durableId="1521429289">
    <w:abstractNumId w:val="11"/>
  </w:num>
  <w:num w:numId="11" w16cid:durableId="498421901">
    <w:abstractNumId w:val="12"/>
  </w:num>
  <w:num w:numId="12" w16cid:durableId="1102841105">
    <w:abstractNumId w:val="0"/>
  </w:num>
  <w:num w:numId="13" w16cid:durableId="683092824">
    <w:abstractNumId w:val="1"/>
  </w:num>
  <w:num w:numId="14" w16cid:durableId="312566923">
    <w:abstractNumId w:val="2"/>
  </w:num>
  <w:num w:numId="90">
    <w:abstractNumId w:val="90"/>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attachedTemplate r:id="rId1"/>
  <w:documentProtection w:edit="forms" w:enforcement="0"/>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ECE"/>
    <w:rsid w:val="000000FD"/>
    <w:rsid w:val="000001D1"/>
    <w:rsid w:val="000005A3"/>
    <w:rsid w:val="00000D88"/>
    <w:rsid w:val="00001202"/>
    <w:rsid w:val="00001727"/>
    <w:rsid w:val="000017B7"/>
    <w:rsid w:val="000019FD"/>
    <w:rsid w:val="00001B89"/>
    <w:rsid w:val="00002D44"/>
    <w:rsid w:val="00002F41"/>
    <w:rsid w:val="00003038"/>
    <w:rsid w:val="00003157"/>
    <w:rsid w:val="00003698"/>
    <w:rsid w:val="000036B7"/>
    <w:rsid w:val="0000384F"/>
    <w:rsid w:val="00003E1A"/>
    <w:rsid w:val="00003E62"/>
    <w:rsid w:val="00004C56"/>
    <w:rsid w:val="00005613"/>
    <w:rsid w:val="00005FB0"/>
    <w:rsid w:val="00006876"/>
    <w:rsid w:val="00006B9E"/>
    <w:rsid w:val="0000760E"/>
    <w:rsid w:val="00007B68"/>
    <w:rsid w:val="00007BE2"/>
    <w:rsid w:val="00007C6F"/>
    <w:rsid w:val="00010199"/>
    <w:rsid w:val="0001027F"/>
    <w:rsid w:val="000106B0"/>
    <w:rsid w:val="0001072E"/>
    <w:rsid w:val="00011099"/>
    <w:rsid w:val="000116B4"/>
    <w:rsid w:val="00011865"/>
    <w:rsid w:val="00011BA6"/>
    <w:rsid w:val="00011D15"/>
    <w:rsid w:val="00012322"/>
    <w:rsid w:val="00012761"/>
    <w:rsid w:val="000135E1"/>
    <w:rsid w:val="00014346"/>
    <w:rsid w:val="00014BC3"/>
    <w:rsid w:val="00014BEE"/>
    <w:rsid w:val="0001507A"/>
    <w:rsid w:val="00015300"/>
    <w:rsid w:val="0001553D"/>
    <w:rsid w:val="000156C2"/>
    <w:rsid w:val="00015BF0"/>
    <w:rsid w:val="00015E84"/>
    <w:rsid w:val="00016767"/>
    <w:rsid w:val="00016933"/>
    <w:rsid w:val="0001724D"/>
    <w:rsid w:val="0001728B"/>
    <w:rsid w:val="000177B2"/>
    <w:rsid w:val="00017A7C"/>
    <w:rsid w:val="00017C1A"/>
    <w:rsid w:val="00017D4A"/>
    <w:rsid w:val="00017E5A"/>
    <w:rsid w:val="00017EF2"/>
    <w:rsid w:val="00017FC3"/>
    <w:rsid w:val="0002019C"/>
    <w:rsid w:val="0002092F"/>
    <w:rsid w:val="00020A5F"/>
    <w:rsid w:val="00020AF9"/>
    <w:rsid w:val="00020D3A"/>
    <w:rsid w:val="00021053"/>
    <w:rsid w:val="00021A5A"/>
    <w:rsid w:val="00021A8D"/>
    <w:rsid w:val="00022094"/>
    <w:rsid w:val="00022922"/>
    <w:rsid w:val="00022C43"/>
    <w:rsid w:val="00022EA5"/>
    <w:rsid w:val="0002307B"/>
    <w:rsid w:val="000231C1"/>
    <w:rsid w:val="000232E0"/>
    <w:rsid w:val="00023AE0"/>
    <w:rsid w:val="000241A5"/>
    <w:rsid w:val="000241EB"/>
    <w:rsid w:val="000242CC"/>
    <w:rsid w:val="0002432F"/>
    <w:rsid w:val="000245AA"/>
    <w:rsid w:val="00024D6D"/>
    <w:rsid w:val="00025664"/>
    <w:rsid w:val="00025803"/>
    <w:rsid w:val="00025C8C"/>
    <w:rsid w:val="000260D0"/>
    <w:rsid w:val="000261E8"/>
    <w:rsid w:val="00026338"/>
    <w:rsid w:val="00026B23"/>
    <w:rsid w:val="00027BCD"/>
    <w:rsid w:val="000311A6"/>
    <w:rsid w:val="00031983"/>
    <w:rsid w:val="000322AF"/>
    <w:rsid w:val="00032747"/>
    <w:rsid w:val="00032BA4"/>
    <w:rsid w:val="000331DD"/>
    <w:rsid w:val="00033C3B"/>
    <w:rsid w:val="00033C48"/>
    <w:rsid w:val="00033FCA"/>
    <w:rsid w:val="000343FD"/>
    <w:rsid w:val="000344B0"/>
    <w:rsid w:val="00034A28"/>
    <w:rsid w:val="00034F26"/>
    <w:rsid w:val="000351F6"/>
    <w:rsid w:val="00035375"/>
    <w:rsid w:val="0003588E"/>
    <w:rsid w:val="00036573"/>
    <w:rsid w:val="00036C62"/>
    <w:rsid w:val="00037000"/>
    <w:rsid w:val="0003722C"/>
    <w:rsid w:val="00037446"/>
    <w:rsid w:val="00037993"/>
    <w:rsid w:val="00037B4B"/>
    <w:rsid w:val="00037BDF"/>
    <w:rsid w:val="00037F80"/>
    <w:rsid w:val="00040417"/>
    <w:rsid w:val="00040726"/>
    <w:rsid w:val="00040D50"/>
    <w:rsid w:val="00041020"/>
    <w:rsid w:val="0004104E"/>
    <w:rsid w:val="0004120E"/>
    <w:rsid w:val="000412F1"/>
    <w:rsid w:val="0004154F"/>
    <w:rsid w:val="0004177E"/>
    <w:rsid w:val="00041C97"/>
    <w:rsid w:val="00041FF3"/>
    <w:rsid w:val="00042197"/>
    <w:rsid w:val="000421ED"/>
    <w:rsid w:val="00043037"/>
    <w:rsid w:val="00043169"/>
    <w:rsid w:val="00043697"/>
    <w:rsid w:val="0004373D"/>
    <w:rsid w:val="00043A39"/>
    <w:rsid w:val="00043AA8"/>
    <w:rsid w:val="00043D77"/>
    <w:rsid w:val="00044547"/>
    <w:rsid w:val="00044568"/>
    <w:rsid w:val="000445D9"/>
    <w:rsid w:val="00044759"/>
    <w:rsid w:val="000448FE"/>
    <w:rsid w:val="00044BDA"/>
    <w:rsid w:val="00044DB2"/>
    <w:rsid w:val="00044FAF"/>
    <w:rsid w:val="00045116"/>
    <w:rsid w:val="0004529C"/>
    <w:rsid w:val="000453A9"/>
    <w:rsid w:val="000459B3"/>
    <w:rsid w:val="00045CE8"/>
    <w:rsid w:val="00046909"/>
    <w:rsid w:val="00046CEF"/>
    <w:rsid w:val="000472AD"/>
    <w:rsid w:val="00047B62"/>
    <w:rsid w:val="00047DB5"/>
    <w:rsid w:val="000500E4"/>
    <w:rsid w:val="0005051B"/>
    <w:rsid w:val="000507EC"/>
    <w:rsid w:val="00050905"/>
    <w:rsid w:val="00050E4C"/>
    <w:rsid w:val="000511E4"/>
    <w:rsid w:val="00051236"/>
    <w:rsid w:val="00051450"/>
    <w:rsid w:val="0005196C"/>
    <w:rsid w:val="00051DFB"/>
    <w:rsid w:val="00051E8E"/>
    <w:rsid w:val="00052827"/>
    <w:rsid w:val="000528D7"/>
    <w:rsid w:val="00052BD0"/>
    <w:rsid w:val="0005351E"/>
    <w:rsid w:val="0005397E"/>
    <w:rsid w:val="00053B50"/>
    <w:rsid w:val="00053C2E"/>
    <w:rsid w:val="00054447"/>
    <w:rsid w:val="000549F5"/>
    <w:rsid w:val="00054CF6"/>
    <w:rsid w:val="0005522E"/>
    <w:rsid w:val="000552C6"/>
    <w:rsid w:val="000554F2"/>
    <w:rsid w:val="00055AFA"/>
    <w:rsid w:val="00055B83"/>
    <w:rsid w:val="00055D34"/>
    <w:rsid w:val="00055E3E"/>
    <w:rsid w:val="00055FFC"/>
    <w:rsid w:val="000561B2"/>
    <w:rsid w:val="00056910"/>
    <w:rsid w:val="00056A87"/>
    <w:rsid w:val="000572FE"/>
    <w:rsid w:val="00057CB5"/>
    <w:rsid w:val="00057CE3"/>
    <w:rsid w:val="00057E7E"/>
    <w:rsid w:val="00060387"/>
    <w:rsid w:val="00060707"/>
    <w:rsid w:val="00060E26"/>
    <w:rsid w:val="0006107F"/>
    <w:rsid w:val="00061232"/>
    <w:rsid w:val="00061262"/>
    <w:rsid w:val="00061AA5"/>
    <w:rsid w:val="00061B3D"/>
    <w:rsid w:val="00061E6F"/>
    <w:rsid w:val="0006240B"/>
    <w:rsid w:val="000627D9"/>
    <w:rsid w:val="00062EA9"/>
    <w:rsid w:val="00062EF9"/>
    <w:rsid w:val="00062F1C"/>
    <w:rsid w:val="00063965"/>
    <w:rsid w:val="0006428A"/>
    <w:rsid w:val="00064426"/>
    <w:rsid w:val="00064517"/>
    <w:rsid w:val="00065BF3"/>
    <w:rsid w:val="00065C90"/>
    <w:rsid w:val="0006689F"/>
    <w:rsid w:val="000669BF"/>
    <w:rsid w:val="00066C12"/>
    <w:rsid w:val="00067B19"/>
    <w:rsid w:val="00067C2A"/>
    <w:rsid w:val="00070162"/>
    <w:rsid w:val="000708B3"/>
    <w:rsid w:val="00070B3A"/>
    <w:rsid w:val="00070D12"/>
    <w:rsid w:val="00070F8D"/>
    <w:rsid w:val="000710E1"/>
    <w:rsid w:val="000712CA"/>
    <w:rsid w:val="000716C7"/>
    <w:rsid w:val="0007174A"/>
    <w:rsid w:val="00071889"/>
    <w:rsid w:val="0007198D"/>
    <w:rsid w:val="00071C6A"/>
    <w:rsid w:val="00072179"/>
    <w:rsid w:val="00072294"/>
    <w:rsid w:val="00072488"/>
    <w:rsid w:val="00072D2A"/>
    <w:rsid w:val="000736A4"/>
    <w:rsid w:val="00073DA2"/>
    <w:rsid w:val="00074159"/>
    <w:rsid w:val="0007452B"/>
    <w:rsid w:val="000745C5"/>
    <w:rsid w:val="0007474F"/>
    <w:rsid w:val="00074943"/>
    <w:rsid w:val="000749FA"/>
    <w:rsid w:val="00074B97"/>
    <w:rsid w:val="00075610"/>
    <w:rsid w:val="0007572C"/>
    <w:rsid w:val="0007573F"/>
    <w:rsid w:val="0007579E"/>
    <w:rsid w:val="00075AB9"/>
    <w:rsid w:val="000763D6"/>
    <w:rsid w:val="00076509"/>
    <w:rsid w:val="000766E0"/>
    <w:rsid w:val="00076A19"/>
    <w:rsid w:val="00076C67"/>
    <w:rsid w:val="00076D99"/>
    <w:rsid w:val="00076F89"/>
    <w:rsid w:val="00076FD8"/>
    <w:rsid w:val="0007723B"/>
    <w:rsid w:val="000779DB"/>
    <w:rsid w:val="00077BF5"/>
    <w:rsid w:val="00077F7F"/>
    <w:rsid w:val="00080536"/>
    <w:rsid w:val="0008082D"/>
    <w:rsid w:val="00080994"/>
    <w:rsid w:val="000823A4"/>
    <w:rsid w:val="0008327B"/>
    <w:rsid w:val="00083386"/>
    <w:rsid w:val="00083394"/>
    <w:rsid w:val="00083451"/>
    <w:rsid w:val="0008382F"/>
    <w:rsid w:val="000838D7"/>
    <w:rsid w:val="00083B66"/>
    <w:rsid w:val="00083D63"/>
    <w:rsid w:val="0008407D"/>
    <w:rsid w:val="00084762"/>
    <w:rsid w:val="000848B2"/>
    <w:rsid w:val="0008541C"/>
    <w:rsid w:val="00085922"/>
    <w:rsid w:val="00085A5A"/>
    <w:rsid w:val="00085C5F"/>
    <w:rsid w:val="00085C79"/>
    <w:rsid w:val="00085FAE"/>
    <w:rsid w:val="0008692A"/>
    <w:rsid w:val="00086B5F"/>
    <w:rsid w:val="00086D1F"/>
    <w:rsid w:val="000870AD"/>
    <w:rsid w:val="000872F1"/>
    <w:rsid w:val="000874B2"/>
    <w:rsid w:val="000875FA"/>
    <w:rsid w:val="000877EF"/>
    <w:rsid w:val="00087C79"/>
    <w:rsid w:val="00087F1E"/>
    <w:rsid w:val="00090124"/>
    <w:rsid w:val="00090184"/>
    <w:rsid w:val="00090612"/>
    <w:rsid w:val="00090886"/>
    <w:rsid w:val="00090BB4"/>
    <w:rsid w:val="00091A1B"/>
    <w:rsid w:val="00091EC0"/>
    <w:rsid w:val="000928B5"/>
    <w:rsid w:val="00092930"/>
    <w:rsid w:val="000932B9"/>
    <w:rsid w:val="000933A2"/>
    <w:rsid w:val="00093BF3"/>
    <w:rsid w:val="00093D23"/>
    <w:rsid w:val="00093EA2"/>
    <w:rsid w:val="00093FEC"/>
    <w:rsid w:val="00094B1A"/>
    <w:rsid w:val="000957D1"/>
    <w:rsid w:val="00095AD3"/>
    <w:rsid w:val="00095D77"/>
    <w:rsid w:val="000963A0"/>
    <w:rsid w:val="000965E4"/>
    <w:rsid w:val="000968B8"/>
    <w:rsid w:val="000969AD"/>
    <w:rsid w:val="00096CDD"/>
    <w:rsid w:val="00096FC3"/>
    <w:rsid w:val="00097924"/>
    <w:rsid w:val="00097C84"/>
    <w:rsid w:val="00097DAF"/>
    <w:rsid w:val="00097F3E"/>
    <w:rsid w:val="000A0640"/>
    <w:rsid w:val="000A0A97"/>
    <w:rsid w:val="000A0DA8"/>
    <w:rsid w:val="000A23AB"/>
    <w:rsid w:val="000A255C"/>
    <w:rsid w:val="000A271D"/>
    <w:rsid w:val="000A2A0B"/>
    <w:rsid w:val="000A2BBE"/>
    <w:rsid w:val="000A2F8C"/>
    <w:rsid w:val="000A3007"/>
    <w:rsid w:val="000A3274"/>
    <w:rsid w:val="000A3935"/>
    <w:rsid w:val="000A4755"/>
    <w:rsid w:val="000A47B9"/>
    <w:rsid w:val="000A4CF8"/>
    <w:rsid w:val="000A5F7B"/>
    <w:rsid w:val="000A6652"/>
    <w:rsid w:val="000A6706"/>
    <w:rsid w:val="000A6D06"/>
    <w:rsid w:val="000A70BA"/>
    <w:rsid w:val="000A79A1"/>
    <w:rsid w:val="000A79F8"/>
    <w:rsid w:val="000A7F6C"/>
    <w:rsid w:val="000B09D2"/>
    <w:rsid w:val="000B0E85"/>
    <w:rsid w:val="000B174D"/>
    <w:rsid w:val="000B1F5D"/>
    <w:rsid w:val="000B28E0"/>
    <w:rsid w:val="000B2D01"/>
    <w:rsid w:val="000B2D73"/>
    <w:rsid w:val="000B35F2"/>
    <w:rsid w:val="000B360C"/>
    <w:rsid w:val="000B3832"/>
    <w:rsid w:val="000B4224"/>
    <w:rsid w:val="000B4457"/>
    <w:rsid w:val="000B50A9"/>
    <w:rsid w:val="000B5389"/>
    <w:rsid w:val="000B565E"/>
    <w:rsid w:val="000B5BF4"/>
    <w:rsid w:val="000B5E25"/>
    <w:rsid w:val="000B6739"/>
    <w:rsid w:val="000B6CD8"/>
    <w:rsid w:val="000B7310"/>
    <w:rsid w:val="000B792F"/>
    <w:rsid w:val="000C056F"/>
    <w:rsid w:val="000C077E"/>
    <w:rsid w:val="000C17CC"/>
    <w:rsid w:val="000C19C1"/>
    <w:rsid w:val="000C1B59"/>
    <w:rsid w:val="000C234A"/>
    <w:rsid w:val="000C2AAF"/>
    <w:rsid w:val="000C31BA"/>
    <w:rsid w:val="000C3307"/>
    <w:rsid w:val="000C40A8"/>
    <w:rsid w:val="000C42F7"/>
    <w:rsid w:val="000C4584"/>
    <w:rsid w:val="000C464F"/>
    <w:rsid w:val="000C4C7F"/>
    <w:rsid w:val="000C4D53"/>
    <w:rsid w:val="000C542A"/>
    <w:rsid w:val="000C5725"/>
    <w:rsid w:val="000C6720"/>
    <w:rsid w:val="000C7287"/>
    <w:rsid w:val="000C76A8"/>
    <w:rsid w:val="000C7919"/>
    <w:rsid w:val="000C7B27"/>
    <w:rsid w:val="000C7D17"/>
    <w:rsid w:val="000C7E27"/>
    <w:rsid w:val="000D0983"/>
    <w:rsid w:val="000D0F74"/>
    <w:rsid w:val="000D1344"/>
    <w:rsid w:val="000D13A1"/>
    <w:rsid w:val="000D1462"/>
    <w:rsid w:val="000D1C98"/>
    <w:rsid w:val="000D1E82"/>
    <w:rsid w:val="000D22E9"/>
    <w:rsid w:val="000D23DE"/>
    <w:rsid w:val="000D27EB"/>
    <w:rsid w:val="000D2E8C"/>
    <w:rsid w:val="000D3B4A"/>
    <w:rsid w:val="000D3B96"/>
    <w:rsid w:val="000D3F64"/>
    <w:rsid w:val="000D45E3"/>
    <w:rsid w:val="000D4A90"/>
    <w:rsid w:val="000D4D55"/>
    <w:rsid w:val="000D4FDE"/>
    <w:rsid w:val="000D5342"/>
    <w:rsid w:val="000D6603"/>
    <w:rsid w:val="000D6985"/>
    <w:rsid w:val="000D7047"/>
    <w:rsid w:val="000D704A"/>
    <w:rsid w:val="000D71E1"/>
    <w:rsid w:val="000D74EB"/>
    <w:rsid w:val="000E016C"/>
    <w:rsid w:val="000E05D2"/>
    <w:rsid w:val="000E0625"/>
    <w:rsid w:val="000E0C3D"/>
    <w:rsid w:val="000E1026"/>
    <w:rsid w:val="000E2469"/>
    <w:rsid w:val="000E24E5"/>
    <w:rsid w:val="000E2B01"/>
    <w:rsid w:val="000E2C06"/>
    <w:rsid w:val="000E2D87"/>
    <w:rsid w:val="000E344D"/>
    <w:rsid w:val="000E36DB"/>
    <w:rsid w:val="000E3C1A"/>
    <w:rsid w:val="000E3D36"/>
    <w:rsid w:val="000E45CD"/>
    <w:rsid w:val="000E478A"/>
    <w:rsid w:val="000E49C1"/>
    <w:rsid w:val="000E4A0A"/>
    <w:rsid w:val="000E52A2"/>
    <w:rsid w:val="000E547B"/>
    <w:rsid w:val="000E5C77"/>
    <w:rsid w:val="000E5C81"/>
    <w:rsid w:val="000E63E4"/>
    <w:rsid w:val="000E65B3"/>
    <w:rsid w:val="000E6C38"/>
    <w:rsid w:val="000E6C56"/>
    <w:rsid w:val="000E7CB0"/>
    <w:rsid w:val="000E7D35"/>
    <w:rsid w:val="000E7F00"/>
    <w:rsid w:val="000F064C"/>
    <w:rsid w:val="000F0C49"/>
    <w:rsid w:val="000F0CAA"/>
    <w:rsid w:val="000F0EC7"/>
    <w:rsid w:val="000F11F4"/>
    <w:rsid w:val="000F16CA"/>
    <w:rsid w:val="000F176A"/>
    <w:rsid w:val="000F2128"/>
    <w:rsid w:val="000F23FC"/>
    <w:rsid w:val="000F2AFF"/>
    <w:rsid w:val="000F2DC9"/>
    <w:rsid w:val="000F2E47"/>
    <w:rsid w:val="000F2EEE"/>
    <w:rsid w:val="000F3537"/>
    <w:rsid w:val="000F4A06"/>
    <w:rsid w:val="000F4E7F"/>
    <w:rsid w:val="000F50AD"/>
    <w:rsid w:val="000F5564"/>
    <w:rsid w:val="000F5772"/>
    <w:rsid w:val="000F5A2E"/>
    <w:rsid w:val="000F5B67"/>
    <w:rsid w:val="000F6A98"/>
    <w:rsid w:val="000F73ED"/>
    <w:rsid w:val="000F76EE"/>
    <w:rsid w:val="000F7B31"/>
    <w:rsid w:val="000F7FE0"/>
    <w:rsid w:val="00100441"/>
    <w:rsid w:val="00100644"/>
    <w:rsid w:val="0010080D"/>
    <w:rsid w:val="001009C7"/>
    <w:rsid w:val="001011CD"/>
    <w:rsid w:val="001011D2"/>
    <w:rsid w:val="0010122C"/>
    <w:rsid w:val="00101250"/>
    <w:rsid w:val="00102352"/>
    <w:rsid w:val="00102C65"/>
    <w:rsid w:val="00102D1F"/>
    <w:rsid w:val="001030F8"/>
    <w:rsid w:val="001032DF"/>
    <w:rsid w:val="00103719"/>
    <w:rsid w:val="0010387C"/>
    <w:rsid w:val="00103FD9"/>
    <w:rsid w:val="0010418B"/>
    <w:rsid w:val="00104BC6"/>
    <w:rsid w:val="00104EF7"/>
    <w:rsid w:val="00105579"/>
    <w:rsid w:val="00105877"/>
    <w:rsid w:val="00105B17"/>
    <w:rsid w:val="00105C59"/>
    <w:rsid w:val="0010634F"/>
    <w:rsid w:val="00106E41"/>
    <w:rsid w:val="00106F35"/>
    <w:rsid w:val="00107329"/>
    <w:rsid w:val="00107993"/>
    <w:rsid w:val="00107C74"/>
    <w:rsid w:val="00107DC6"/>
    <w:rsid w:val="00107E2E"/>
    <w:rsid w:val="00107F2C"/>
    <w:rsid w:val="00110072"/>
    <w:rsid w:val="0011009B"/>
    <w:rsid w:val="0011039E"/>
    <w:rsid w:val="0011064A"/>
    <w:rsid w:val="001106B0"/>
    <w:rsid w:val="0011098A"/>
    <w:rsid w:val="00110C15"/>
    <w:rsid w:val="00110EDA"/>
    <w:rsid w:val="0011132B"/>
    <w:rsid w:val="0011194E"/>
    <w:rsid w:val="00112368"/>
    <w:rsid w:val="001129E5"/>
    <w:rsid w:val="00112BE0"/>
    <w:rsid w:val="00113544"/>
    <w:rsid w:val="001138FF"/>
    <w:rsid w:val="001139C5"/>
    <w:rsid w:val="00113A31"/>
    <w:rsid w:val="00113B81"/>
    <w:rsid w:val="00113F3F"/>
    <w:rsid w:val="001141E9"/>
    <w:rsid w:val="001148F0"/>
    <w:rsid w:val="00114DCF"/>
    <w:rsid w:val="00114F3A"/>
    <w:rsid w:val="001151A5"/>
    <w:rsid w:val="00115682"/>
    <w:rsid w:val="00115890"/>
    <w:rsid w:val="001159F1"/>
    <w:rsid w:val="00115FB4"/>
    <w:rsid w:val="001165D8"/>
    <w:rsid w:val="001165F1"/>
    <w:rsid w:val="00116CEB"/>
    <w:rsid w:val="00116E6A"/>
    <w:rsid w:val="001174BC"/>
    <w:rsid w:val="0011773F"/>
    <w:rsid w:val="001206F4"/>
    <w:rsid w:val="0012070C"/>
    <w:rsid w:val="001207A8"/>
    <w:rsid w:val="00120CE2"/>
    <w:rsid w:val="001213D5"/>
    <w:rsid w:val="001214DD"/>
    <w:rsid w:val="001216BF"/>
    <w:rsid w:val="00121EA1"/>
    <w:rsid w:val="001228F6"/>
    <w:rsid w:val="00123200"/>
    <w:rsid w:val="001234D7"/>
    <w:rsid w:val="0012368A"/>
    <w:rsid w:val="001237B1"/>
    <w:rsid w:val="001238B5"/>
    <w:rsid w:val="001238CA"/>
    <w:rsid w:val="00123A3B"/>
    <w:rsid w:val="00124195"/>
    <w:rsid w:val="00124400"/>
    <w:rsid w:val="00124560"/>
    <w:rsid w:val="0012468F"/>
    <w:rsid w:val="001249B3"/>
    <w:rsid w:val="00125212"/>
    <w:rsid w:val="00125288"/>
    <w:rsid w:val="00125341"/>
    <w:rsid w:val="0012584E"/>
    <w:rsid w:val="00125858"/>
    <w:rsid w:val="001259C0"/>
    <w:rsid w:val="00125B51"/>
    <w:rsid w:val="00125C90"/>
    <w:rsid w:val="0012625B"/>
    <w:rsid w:val="001267B9"/>
    <w:rsid w:val="0012696D"/>
    <w:rsid w:val="00126A20"/>
    <w:rsid w:val="00126F53"/>
    <w:rsid w:val="00127A90"/>
    <w:rsid w:val="001304C7"/>
    <w:rsid w:val="00130CD7"/>
    <w:rsid w:val="00131620"/>
    <w:rsid w:val="0013233B"/>
    <w:rsid w:val="001329ED"/>
    <w:rsid w:val="0013301F"/>
    <w:rsid w:val="001333DC"/>
    <w:rsid w:val="001334DD"/>
    <w:rsid w:val="001338A8"/>
    <w:rsid w:val="00133F05"/>
    <w:rsid w:val="0013473D"/>
    <w:rsid w:val="00134DD5"/>
    <w:rsid w:val="0013547B"/>
    <w:rsid w:val="00135597"/>
    <w:rsid w:val="00135A0D"/>
    <w:rsid w:val="00135AB0"/>
    <w:rsid w:val="00136138"/>
    <w:rsid w:val="001364A4"/>
    <w:rsid w:val="00136AA8"/>
    <w:rsid w:val="00137242"/>
    <w:rsid w:val="00137249"/>
    <w:rsid w:val="0013726C"/>
    <w:rsid w:val="001374AA"/>
    <w:rsid w:val="00140A4A"/>
    <w:rsid w:val="00140AAB"/>
    <w:rsid w:val="00140F4B"/>
    <w:rsid w:val="001411B8"/>
    <w:rsid w:val="001411E4"/>
    <w:rsid w:val="001412FA"/>
    <w:rsid w:val="00141561"/>
    <w:rsid w:val="001417E7"/>
    <w:rsid w:val="0014221E"/>
    <w:rsid w:val="001426A9"/>
    <w:rsid w:val="00142793"/>
    <w:rsid w:val="00142F27"/>
    <w:rsid w:val="0014395F"/>
    <w:rsid w:val="00143F55"/>
    <w:rsid w:val="0014443C"/>
    <w:rsid w:val="00144553"/>
    <w:rsid w:val="001448B3"/>
    <w:rsid w:val="00144B4B"/>
    <w:rsid w:val="001453D6"/>
    <w:rsid w:val="001455BC"/>
    <w:rsid w:val="00145CBD"/>
    <w:rsid w:val="0014663A"/>
    <w:rsid w:val="00146CAA"/>
    <w:rsid w:val="00147409"/>
    <w:rsid w:val="001477E9"/>
    <w:rsid w:val="001477ED"/>
    <w:rsid w:val="0014786F"/>
    <w:rsid w:val="00147B94"/>
    <w:rsid w:val="00147F7A"/>
    <w:rsid w:val="001502B9"/>
    <w:rsid w:val="00150468"/>
    <w:rsid w:val="00150ABF"/>
    <w:rsid w:val="00150C5E"/>
    <w:rsid w:val="00150D0B"/>
    <w:rsid w:val="00150DFA"/>
    <w:rsid w:val="00150E05"/>
    <w:rsid w:val="0015118D"/>
    <w:rsid w:val="001512C3"/>
    <w:rsid w:val="001517B4"/>
    <w:rsid w:val="001519F3"/>
    <w:rsid w:val="001524EA"/>
    <w:rsid w:val="0015291B"/>
    <w:rsid w:val="00153D27"/>
    <w:rsid w:val="00153FDE"/>
    <w:rsid w:val="001544DE"/>
    <w:rsid w:val="001545A8"/>
    <w:rsid w:val="00154638"/>
    <w:rsid w:val="00154C97"/>
    <w:rsid w:val="00154CCF"/>
    <w:rsid w:val="00155FA6"/>
    <w:rsid w:val="001566E7"/>
    <w:rsid w:val="00156703"/>
    <w:rsid w:val="001567EC"/>
    <w:rsid w:val="00156983"/>
    <w:rsid w:val="00156A97"/>
    <w:rsid w:val="001572CA"/>
    <w:rsid w:val="001572E5"/>
    <w:rsid w:val="00157567"/>
    <w:rsid w:val="00157A8E"/>
    <w:rsid w:val="00157CA5"/>
    <w:rsid w:val="00157F5D"/>
    <w:rsid w:val="00160752"/>
    <w:rsid w:val="00160F61"/>
    <w:rsid w:val="0016122B"/>
    <w:rsid w:val="00161441"/>
    <w:rsid w:val="00161701"/>
    <w:rsid w:val="00161B41"/>
    <w:rsid w:val="00161E2C"/>
    <w:rsid w:val="00162060"/>
    <w:rsid w:val="00162190"/>
    <w:rsid w:val="00162260"/>
    <w:rsid w:val="00162E7D"/>
    <w:rsid w:val="0016369E"/>
    <w:rsid w:val="00163AA4"/>
    <w:rsid w:val="00163E94"/>
    <w:rsid w:val="00163EC3"/>
    <w:rsid w:val="0016423A"/>
    <w:rsid w:val="001645B0"/>
    <w:rsid w:val="00165718"/>
    <w:rsid w:val="00165B38"/>
    <w:rsid w:val="00165DA2"/>
    <w:rsid w:val="00165F9A"/>
    <w:rsid w:val="00166054"/>
    <w:rsid w:val="0016642E"/>
    <w:rsid w:val="00167068"/>
    <w:rsid w:val="00167311"/>
    <w:rsid w:val="00167440"/>
    <w:rsid w:val="0016780C"/>
    <w:rsid w:val="00167F4C"/>
    <w:rsid w:val="00167F4E"/>
    <w:rsid w:val="001702D4"/>
    <w:rsid w:val="001702F7"/>
    <w:rsid w:val="0017039A"/>
    <w:rsid w:val="00170446"/>
    <w:rsid w:val="001704C5"/>
    <w:rsid w:val="00170A76"/>
    <w:rsid w:val="00170A7B"/>
    <w:rsid w:val="00170AF7"/>
    <w:rsid w:val="00170ECC"/>
    <w:rsid w:val="001711CD"/>
    <w:rsid w:val="00171265"/>
    <w:rsid w:val="0017127F"/>
    <w:rsid w:val="001714E1"/>
    <w:rsid w:val="00171806"/>
    <w:rsid w:val="0017194B"/>
    <w:rsid w:val="00171B28"/>
    <w:rsid w:val="00171B51"/>
    <w:rsid w:val="00171CE1"/>
    <w:rsid w:val="001728F8"/>
    <w:rsid w:val="00172A4E"/>
    <w:rsid w:val="00172CB0"/>
    <w:rsid w:val="00172F25"/>
    <w:rsid w:val="0017317E"/>
    <w:rsid w:val="00173C12"/>
    <w:rsid w:val="00173EE2"/>
    <w:rsid w:val="00174871"/>
    <w:rsid w:val="00174C89"/>
    <w:rsid w:val="00174CFE"/>
    <w:rsid w:val="001753CB"/>
    <w:rsid w:val="00175623"/>
    <w:rsid w:val="00175828"/>
    <w:rsid w:val="00175833"/>
    <w:rsid w:val="00175B1D"/>
    <w:rsid w:val="00175BE8"/>
    <w:rsid w:val="00175F0A"/>
    <w:rsid w:val="00176621"/>
    <w:rsid w:val="00176BB3"/>
    <w:rsid w:val="0017778A"/>
    <w:rsid w:val="00177B2D"/>
    <w:rsid w:val="00177FAF"/>
    <w:rsid w:val="0018001C"/>
    <w:rsid w:val="001805DD"/>
    <w:rsid w:val="00180AAB"/>
    <w:rsid w:val="001813D8"/>
    <w:rsid w:val="00181649"/>
    <w:rsid w:val="0018176F"/>
    <w:rsid w:val="00182168"/>
    <w:rsid w:val="00182831"/>
    <w:rsid w:val="00182858"/>
    <w:rsid w:val="00182BEC"/>
    <w:rsid w:val="001831AD"/>
    <w:rsid w:val="00183819"/>
    <w:rsid w:val="00183887"/>
    <w:rsid w:val="00183A07"/>
    <w:rsid w:val="00183D67"/>
    <w:rsid w:val="001841B6"/>
    <w:rsid w:val="00184607"/>
    <w:rsid w:val="00184C84"/>
    <w:rsid w:val="00184E64"/>
    <w:rsid w:val="00184F0F"/>
    <w:rsid w:val="00184F61"/>
    <w:rsid w:val="001856CC"/>
    <w:rsid w:val="00185849"/>
    <w:rsid w:val="00185A5B"/>
    <w:rsid w:val="00185BCA"/>
    <w:rsid w:val="00186088"/>
    <w:rsid w:val="001869E4"/>
    <w:rsid w:val="00186B93"/>
    <w:rsid w:val="00187109"/>
    <w:rsid w:val="001872A5"/>
    <w:rsid w:val="00187408"/>
    <w:rsid w:val="00187BCC"/>
    <w:rsid w:val="001901BE"/>
    <w:rsid w:val="00190265"/>
    <w:rsid w:val="00190B9B"/>
    <w:rsid w:val="00190D5E"/>
    <w:rsid w:val="00190F8C"/>
    <w:rsid w:val="00190FDE"/>
    <w:rsid w:val="001912EB"/>
    <w:rsid w:val="00191ACC"/>
    <w:rsid w:val="00191BE8"/>
    <w:rsid w:val="00191D9C"/>
    <w:rsid w:val="00191E91"/>
    <w:rsid w:val="00191F83"/>
    <w:rsid w:val="0019203E"/>
    <w:rsid w:val="00192161"/>
    <w:rsid w:val="001921D1"/>
    <w:rsid w:val="00192375"/>
    <w:rsid w:val="001925BA"/>
    <w:rsid w:val="001925F7"/>
    <w:rsid w:val="001926A3"/>
    <w:rsid w:val="0019289B"/>
    <w:rsid w:val="00192DA3"/>
    <w:rsid w:val="00193269"/>
    <w:rsid w:val="001934F5"/>
    <w:rsid w:val="00193577"/>
    <w:rsid w:val="00193616"/>
    <w:rsid w:val="00193778"/>
    <w:rsid w:val="001938E0"/>
    <w:rsid w:val="00194128"/>
    <w:rsid w:val="001941BE"/>
    <w:rsid w:val="0019437C"/>
    <w:rsid w:val="00194479"/>
    <w:rsid w:val="001944DE"/>
    <w:rsid w:val="00194CF2"/>
    <w:rsid w:val="00194F75"/>
    <w:rsid w:val="00194FB3"/>
    <w:rsid w:val="0019506A"/>
    <w:rsid w:val="001950EC"/>
    <w:rsid w:val="001951A8"/>
    <w:rsid w:val="00196A61"/>
    <w:rsid w:val="00196BB1"/>
    <w:rsid w:val="00196F48"/>
    <w:rsid w:val="00197067"/>
    <w:rsid w:val="0019729B"/>
    <w:rsid w:val="001972A3"/>
    <w:rsid w:val="0019798E"/>
    <w:rsid w:val="00197C91"/>
    <w:rsid w:val="001A015A"/>
    <w:rsid w:val="001A02B9"/>
    <w:rsid w:val="001A040B"/>
    <w:rsid w:val="001A053D"/>
    <w:rsid w:val="001A0D3C"/>
    <w:rsid w:val="001A0E55"/>
    <w:rsid w:val="001A1621"/>
    <w:rsid w:val="001A17AB"/>
    <w:rsid w:val="001A18A9"/>
    <w:rsid w:val="001A1A9C"/>
    <w:rsid w:val="001A1B05"/>
    <w:rsid w:val="001A1BCB"/>
    <w:rsid w:val="001A1C1C"/>
    <w:rsid w:val="001A1C90"/>
    <w:rsid w:val="001A1E8E"/>
    <w:rsid w:val="001A230B"/>
    <w:rsid w:val="001A235C"/>
    <w:rsid w:val="001A2428"/>
    <w:rsid w:val="001A2549"/>
    <w:rsid w:val="001A2623"/>
    <w:rsid w:val="001A2652"/>
    <w:rsid w:val="001A26DD"/>
    <w:rsid w:val="001A29F0"/>
    <w:rsid w:val="001A2A9E"/>
    <w:rsid w:val="001A2D82"/>
    <w:rsid w:val="001A2DDC"/>
    <w:rsid w:val="001A2FC7"/>
    <w:rsid w:val="001A32BA"/>
    <w:rsid w:val="001A4166"/>
    <w:rsid w:val="001A4485"/>
    <w:rsid w:val="001A44AA"/>
    <w:rsid w:val="001A4540"/>
    <w:rsid w:val="001A49F8"/>
    <w:rsid w:val="001A4A55"/>
    <w:rsid w:val="001A4ABE"/>
    <w:rsid w:val="001A4DDF"/>
    <w:rsid w:val="001A4DE1"/>
    <w:rsid w:val="001A50B0"/>
    <w:rsid w:val="001A559B"/>
    <w:rsid w:val="001A5BE0"/>
    <w:rsid w:val="001A65B9"/>
    <w:rsid w:val="001A670B"/>
    <w:rsid w:val="001A6B2C"/>
    <w:rsid w:val="001A6B3F"/>
    <w:rsid w:val="001A6C29"/>
    <w:rsid w:val="001A6CB2"/>
    <w:rsid w:val="001A7381"/>
    <w:rsid w:val="001A74FA"/>
    <w:rsid w:val="001A756E"/>
    <w:rsid w:val="001A7884"/>
    <w:rsid w:val="001A7893"/>
    <w:rsid w:val="001A7AF1"/>
    <w:rsid w:val="001A7F1D"/>
    <w:rsid w:val="001B00F9"/>
    <w:rsid w:val="001B0180"/>
    <w:rsid w:val="001B0203"/>
    <w:rsid w:val="001B0733"/>
    <w:rsid w:val="001B08DA"/>
    <w:rsid w:val="001B10C0"/>
    <w:rsid w:val="001B14AA"/>
    <w:rsid w:val="001B1879"/>
    <w:rsid w:val="001B2177"/>
    <w:rsid w:val="001B26DF"/>
    <w:rsid w:val="001B2820"/>
    <w:rsid w:val="001B2D2E"/>
    <w:rsid w:val="001B381F"/>
    <w:rsid w:val="001B3BD3"/>
    <w:rsid w:val="001B42B4"/>
    <w:rsid w:val="001B4873"/>
    <w:rsid w:val="001B5514"/>
    <w:rsid w:val="001B5B4B"/>
    <w:rsid w:val="001B60F9"/>
    <w:rsid w:val="001B6554"/>
    <w:rsid w:val="001B6584"/>
    <w:rsid w:val="001B67D3"/>
    <w:rsid w:val="001B68C0"/>
    <w:rsid w:val="001B6BFF"/>
    <w:rsid w:val="001B721C"/>
    <w:rsid w:val="001B7728"/>
    <w:rsid w:val="001B7D82"/>
    <w:rsid w:val="001B7E5D"/>
    <w:rsid w:val="001C00FE"/>
    <w:rsid w:val="001C014D"/>
    <w:rsid w:val="001C01A1"/>
    <w:rsid w:val="001C076C"/>
    <w:rsid w:val="001C14BA"/>
    <w:rsid w:val="001C18F6"/>
    <w:rsid w:val="001C1E67"/>
    <w:rsid w:val="001C2FD3"/>
    <w:rsid w:val="001C32FF"/>
    <w:rsid w:val="001C378F"/>
    <w:rsid w:val="001C3910"/>
    <w:rsid w:val="001C3B93"/>
    <w:rsid w:val="001C3D24"/>
    <w:rsid w:val="001C4062"/>
    <w:rsid w:val="001C42B0"/>
    <w:rsid w:val="001C431A"/>
    <w:rsid w:val="001C4F7C"/>
    <w:rsid w:val="001C54E6"/>
    <w:rsid w:val="001C5504"/>
    <w:rsid w:val="001C5A18"/>
    <w:rsid w:val="001C5DF8"/>
    <w:rsid w:val="001C6B46"/>
    <w:rsid w:val="001C6D39"/>
    <w:rsid w:val="001C6F75"/>
    <w:rsid w:val="001C7874"/>
    <w:rsid w:val="001C787A"/>
    <w:rsid w:val="001C7E63"/>
    <w:rsid w:val="001D001D"/>
    <w:rsid w:val="001D1392"/>
    <w:rsid w:val="001D176B"/>
    <w:rsid w:val="001D18ED"/>
    <w:rsid w:val="001D1A7A"/>
    <w:rsid w:val="001D1F32"/>
    <w:rsid w:val="001D2577"/>
    <w:rsid w:val="001D29A9"/>
    <w:rsid w:val="001D2A5F"/>
    <w:rsid w:val="001D3194"/>
    <w:rsid w:val="001D364A"/>
    <w:rsid w:val="001D3661"/>
    <w:rsid w:val="001D399A"/>
    <w:rsid w:val="001D39A3"/>
    <w:rsid w:val="001D3D57"/>
    <w:rsid w:val="001D402E"/>
    <w:rsid w:val="001D407B"/>
    <w:rsid w:val="001D42C8"/>
    <w:rsid w:val="001D4585"/>
    <w:rsid w:val="001D4977"/>
    <w:rsid w:val="001D4997"/>
    <w:rsid w:val="001D4D33"/>
    <w:rsid w:val="001D4EA4"/>
    <w:rsid w:val="001D4F0C"/>
    <w:rsid w:val="001D4FE3"/>
    <w:rsid w:val="001D5761"/>
    <w:rsid w:val="001D5DB6"/>
    <w:rsid w:val="001D6172"/>
    <w:rsid w:val="001D6221"/>
    <w:rsid w:val="001D6338"/>
    <w:rsid w:val="001D6468"/>
    <w:rsid w:val="001D670E"/>
    <w:rsid w:val="001D6E4A"/>
    <w:rsid w:val="001D7382"/>
    <w:rsid w:val="001D73CA"/>
    <w:rsid w:val="001D7779"/>
    <w:rsid w:val="001D7789"/>
    <w:rsid w:val="001D7C9D"/>
    <w:rsid w:val="001D7F10"/>
    <w:rsid w:val="001E0725"/>
    <w:rsid w:val="001E1011"/>
    <w:rsid w:val="001E1099"/>
    <w:rsid w:val="001E1131"/>
    <w:rsid w:val="001E12AD"/>
    <w:rsid w:val="001E141A"/>
    <w:rsid w:val="001E17F5"/>
    <w:rsid w:val="001E1A6D"/>
    <w:rsid w:val="001E1B1D"/>
    <w:rsid w:val="001E21C7"/>
    <w:rsid w:val="001E3069"/>
    <w:rsid w:val="001E3575"/>
    <w:rsid w:val="001E3B98"/>
    <w:rsid w:val="001E4102"/>
    <w:rsid w:val="001E46EE"/>
    <w:rsid w:val="001E48A4"/>
    <w:rsid w:val="001E5789"/>
    <w:rsid w:val="001E5C9F"/>
    <w:rsid w:val="001E647B"/>
    <w:rsid w:val="001E64FA"/>
    <w:rsid w:val="001E6B40"/>
    <w:rsid w:val="001F010A"/>
    <w:rsid w:val="001F02E4"/>
    <w:rsid w:val="001F1139"/>
    <w:rsid w:val="001F1215"/>
    <w:rsid w:val="001F12D8"/>
    <w:rsid w:val="001F1451"/>
    <w:rsid w:val="001F1765"/>
    <w:rsid w:val="001F1B03"/>
    <w:rsid w:val="001F1C34"/>
    <w:rsid w:val="001F1F67"/>
    <w:rsid w:val="001F24A2"/>
    <w:rsid w:val="001F2A01"/>
    <w:rsid w:val="001F2AEF"/>
    <w:rsid w:val="001F2D8A"/>
    <w:rsid w:val="001F2E51"/>
    <w:rsid w:val="001F2F84"/>
    <w:rsid w:val="001F3F03"/>
    <w:rsid w:val="001F3F45"/>
    <w:rsid w:val="001F4C79"/>
    <w:rsid w:val="001F4ECE"/>
    <w:rsid w:val="001F4F95"/>
    <w:rsid w:val="001F520A"/>
    <w:rsid w:val="001F52D7"/>
    <w:rsid w:val="001F577B"/>
    <w:rsid w:val="001F5C66"/>
    <w:rsid w:val="001F6066"/>
    <w:rsid w:val="001F6319"/>
    <w:rsid w:val="001F659F"/>
    <w:rsid w:val="001F67EE"/>
    <w:rsid w:val="001F6855"/>
    <w:rsid w:val="001F6AE7"/>
    <w:rsid w:val="001F6F78"/>
    <w:rsid w:val="001F728C"/>
    <w:rsid w:val="001F73D8"/>
    <w:rsid w:val="001F7611"/>
    <w:rsid w:val="001F7E9B"/>
    <w:rsid w:val="0020024B"/>
    <w:rsid w:val="00200954"/>
    <w:rsid w:val="00200975"/>
    <w:rsid w:val="00200D6A"/>
    <w:rsid w:val="00201147"/>
    <w:rsid w:val="00201148"/>
    <w:rsid w:val="00201597"/>
    <w:rsid w:val="00201B2C"/>
    <w:rsid w:val="00201F25"/>
    <w:rsid w:val="00201F6D"/>
    <w:rsid w:val="00202225"/>
    <w:rsid w:val="0020229F"/>
    <w:rsid w:val="002028C8"/>
    <w:rsid w:val="00202EF3"/>
    <w:rsid w:val="00203297"/>
    <w:rsid w:val="00203316"/>
    <w:rsid w:val="0020398B"/>
    <w:rsid w:val="00203D2D"/>
    <w:rsid w:val="00203D6C"/>
    <w:rsid w:val="00203DCF"/>
    <w:rsid w:val="0020432D"/>
    <w:rsid w:val="0020432E"/>
    <w:rsid w:val="002043C2"/>
    <w:rsid w:val="0020470A"/>
    <w:rsid w:val="00204CE3"/>
    <w:rsid w:val="00205047"/>
    <w:rsid w:val="002053C8"/>
    <w:rsid w:val="002053D7"/>
    <w:rsid w:val="00205417"/>
    <w:rsid w:val="0020545E"/>
    <w:rsid w:val="002056A2"/>
    <w:rsid w:val="002058BC"/>
    <w:rsid w:val="00205919"/>
    <w:rsid w:val="002059E8"/>
    <w:rsid w:val="0020617F"/>
    <w:rsid w:val="0020621D"/>
    <w:rsid w:val="00206636"/>
    <w:rsid w:val="002066EB"/>
    <w:rsid w:val="00207218"/>
    <w:rsid w:val="00207548"/>
    <w:rsid w:val="00207613"/>
    <w:rsid w:val="002078E3"/>
    <w:rsid w:val="002102EA"/>
    <w:rsid w:val="0021044C"/>
    <w:rsid w:val="002106AE"/>
    <w:rsid w:val="00210979"/>
    <w:rsid w:val="00210E27"/>
    <w:rsid w:val="00210ECA"/>
    <w:rsid w:val="00211374"/>
    <w:rsid w:val="0021188C"/>
    <w:rsid w:val="002119C3"/>
    <w:rsid w:val="00211BEC"/>
    <w:rsid w:val="00211D54"/>
    <w:rsid w:val="002125E4"/>
    <w:rsid w:val="00212836"/>
    <w:rsid w:val="002128B8"/>
    <w:rsid w:val="00212B41"/>
    <w:rsid w:val="00213CDA"/>
    <w:rsid w:val="002140F7"/>
    <w:rsid w:val="002148FF"/>
    <w:rsid w:val="002149D7"/>
    <w:rsid w:val="002151AD"/>
    <w:rsid w:val="002156D5"/>
    <w:rsid w:val="002164E0"/>
    <w:rsid w:val="0021664F"/>
    <w:rsid w:val="00216B80"/>
    <w:rsid w:val="00216C6B"/>
    <w:rsid w:val="00216FB8"/>
    <w:rsid w:val="00217621"/>
    <w:rsid w:val="00217B31"/>
    <w:rsid w:val="0022070C"/>
    <w:rsid w:val="00220878"/>
    <w:rsid w:val="00220A65"/>
    <w:rsid w:val="00220E04"/>
    <w:rsid w:val="00220FF4"/>
    <w:rsid w:val="00221334"/>
    <w:rsid w:val="00221451"/>
    <w:rsid w:val="0022156C"/>
    <w:rsid w:val="0022174C"/>
    <w:rsid w:val="00221751"/>
    <w:rsid w:val="002218B9"/>
    <w:rsid w:val="00221E2D"/>
    <w:rsid w:val="002226A7"/>
    <w:rsid w:val="00222793"/>
    <w:rsid w:val="00222B59"/>
    <w:rsid w:val="00222C0F"/>
    <w:rsid w:val="00223031"/>
    <w:rsid w:val="00223064"/>
    <w:rsid w:val="00223827"/>
    <w:rsid w:val="0022410A"/>
    <w:rsid w:val="002243AC"/>
    <w:rsid w:val="00224541"/>
    <w:rsid w:val="00224A51"/>
    <w:rsid w:val="00224F9F"/>
    <w:rsid w:val="00225015"/>
    <w:rsid w:val="0022513E"/>
    <w:rsid w:val="00225473"/>
    <w:rsid w:val="002255FA"/>
    <w:rsid w:val="0022609D"/>
    <w:rsid w:val="002260A3"/>
    <w:rsid w:val="002261FE"/>
    <w:rsid w:val="00226222"/>
    <w:rsid w:val="002264B9"/>
    <w:rsid w:val="0022668E"/>
    <w:rsid w:val="00227C04"/>
    <w:rsid w:val="002303C6"/>
    <w:rsid w:val="00230676"/>
    <w:rsid w:val="00230EEC"/>
    <w:rsid w:val="00230F03"/>
    <w:rsid w:val="00233201"/>
    <w:rsid w:val="00233358"/>
    <w:rsid w:val="0023379C"/>
    <w:rsid w:val="0023385D"/>
    <w:rsid w:val="00234029"/>
    <w:rsid w:val="002344F3"/>
    <w:rsid w:val="00234589"/>
    <w:rsid w:val="00234F92"/>
    <w:rsid w:val="002350C0"/>
    <w:rsid w:val="002351FB"/>
    <w:rsid w:val="002356D6"/>
    <w:rsid w:val="0023574F"/>
    <w:rsid w:val="00235C6F"/>
    <w:rsid w:val="00235DB9"/>
    <w:rsid w:val="00235E05"/>
    <w:rsid w:val="0023688D"/>
    <w:rsid w:val="00236990"/>
    <w:rsid w:val="00236B90"/>
    <w:rsid w:val="0023705D"/>
    <w:rsid w:val="00237931"/>
    <w:rsid w:val="00237C39"/>
    <w:rsid w:val="00240045"/>
    <w:rsid w:val="00240093"/>
    <w:rsid w:val="00240D68"/>
    <w:rsid w:val="00241081"/>
    <w:rsid w:val="002423EB"/>
    <w:rsid w:val="002428C3"/>
    <w:rsid w:val="002429EC"/>
    <w:rsid w:val="00243313"/>
    <w:rsid w:val="002435DA"/>
    <w:rsid w:val="002438FC"/>
    <w:rsid w:val="00243F5A"/>
    <w:rsid w:val="002440E4"/>
    <w:rsid w:val="00244892"/>
    <w:rsid w:val="00244B23"/>
    <w:rsid w:val="00244DC1"/>
    <w:rsid w:val="002450FA"/>
    <w:rsid w:val="002452BB"/>
    <w:rsid w:val="00245466"/>
    <w:rsid w:val="002454FD"/>
    <w:rsid w:val="00245D41"/>
    <w:rsid w:val="00246416"/>
    <w:rsid w:val="002465B8"/>
    <w:rsid w:val="00246970"/>
    <w:rsid w:val="00246D92"/>
    <w:rsid w:val="002471B5"/>
    <w:rsid w:val="002472B1"/>
    <w:rsid w:val="00247452"/>
    <w:rsid w:val="002476DB"/>
    <w:rsid w:val="002479FB"/>
    <w:rsid w:val="00247C64"/>
    <w:rsid w:val="00247ED1"/>
    <w:rsid w:val="00250024"/>
    <w:rsid w:val="0025033B"/>
    <w:rsid w:val="00250969"/>
    <w:rsid w:val="00250ECD"/>
    <w:rsid w:val="002516DC"/>
    <w:rsid w:val="00251B58"/>
    <w:rsid w:val="00251CA3"/>
    <w:rsid w:val="00252D99"/>
    <w:rsid w:val="0025306B"/>
    <w:rsid w:val="002530BA"/>
    <w:rsid w:val="00253232"/>
    <w:rsid w:val="00253389"/>
    <w:rsid w:val="00253654"/>
    <w:rsid w:val="002536A0"/>
    <w:rsid w:val="00254228"/>
    <w:rsid w:val="002546AA"/>
    <w:rsid w:val="002547FF"/>
    <w:rsid w:val="00254DEF"/>
    <w:rsid w:val="002550F8"/>
    <w:rsid w:val="00255707"/>
    <w:rsid w:val="00255979"/>
    <w:rsid w:val="00255D93"/>
    <w:rsid w:val="00255E1E"/>
    <w:rsid w:val="00255EDE"/>
    <w:rsid w:val="00256015"/>
    <w:rsid w:val="002560A6"/>
    <w:rsid w:val="002563E3"/>
    <w:rsid w:val="00256445"/>
    <w:rsid w:val="00256AA8"/>
    <w:rsid w:val="002572C9"/>
    <w:rsid w:val="00257BF7"/>
    <w:rsid w:val="0026065F"/>
    <w:rsid w:val="0026099E"/>
    <w:rsid w:val="00260A5A"/>
    <w:rsid w:val="00260B94"/>
    <w:rsid w:val="002612A5"/>
    <w:rsid w:val="00261829"/>
    <w:rsid w:val="00261F2D"/>
    <w:rsid w:val="002620C5"/>
    <w:rsid w:val="002624A6"/>
    <w:rsid w:val="00262ACD"/>
    <w:rsid w:val="00262B0C"/>
    <w:rsid w:val="00263C4C"/>
    <w:rsid w:val="00263CEC"/>
    <w:rsid w:val="002641BB"/>
    <w:rsid w:val="0026428B"/>
    <w:rsid w:val="00264465"/>
    <w:rsid w:val="00264958"/>
    <w:rsid w:val="002649FA"/>
    <w:rsid w:val="00264C7E"/>
    <w:rsid w:val="00264F7F"/>
    <w:rsid w:val="0026538F"/>
    <w:rsid w:val="0026560E"/>
    <w:rsid w:val="002658D1"/>
    <w:rsid w:val="00265A7E"/>
    <w:rsid w:val="00265C42"/>
    <w:rsid w:val="00265FDF"/>
    <w:rsid w:val="002665A4"/>
    <w:rsid w:val="0026686B"/>
    <w:rsid w:val="002668E4"/>
    <w:rsid w:val="00266AE7"/>
    <w:rsid w:val="0026704E"/>
    <w:rsid w:val="00267164"/>
    <w:rsid w:val="0026746F"/>
    <w:rsid w:val="00267761"/>
    <w:rsid w:val="00267922"/>
    <w:rsid w:val="00267FB3"/>
    <w:rsid w:val="002701DC"/>
    <w:rsid w:val="00270838"/>
    <w:rsid w:val="002708AE"/>
    <w:rsid w:val="00270AB0"/>
    <w:rsid w:val="00271517"/>
    <w:rsid w:val="00271596"/>
    <w:rsid w:val="00271905"/>
    <w:rsid w:val="00271C04"/>
    <w:rsid w:val="00271EC8"/>
    <w:rsid w:val="00271F09"/>
    <w:rsid w:val="002721C1"/>
    <w:rsid w:val="0027233E"/>
    <w:rsid w:val="002723EF"/>
    <w:rsid w:val="002725BF"/>
    <w:rsid w:val="0027269A"/>
    <w:rsid w:val="00273529"/>
    <w:rsid w:val="00273980"/>
    <w:rsid w:val="002739D0"/>
    <w:rsid w:val="00273F35"/>
    <w:rsid w:val="00274F10"/>
    <w:rsid w:val="0027507A"/>
    <w:rsid w:val="002757B1"/>
    <w:rsid w:val="00275BC0"/>
    <w:rsid w:val="00275D5A"/>
    <w:rsid w:val="00276196"/>
    <w:rsid w:val="00276796"/>
    <w:rsid w:val="002770A6"/>
    <w:rsid w:val="002773C2"/>
    <w:rsid w:val="00277EF5"/>
    <w:rsid w:val="00277F62"/>
    <w:rsid w:val="00277FCF"/>
    <w:rsid w:val="00280540"/>
    <w:rsid w:val="002807EE"/>
    <w:rsid w:val="00280A13"/>
    <w:rsid w:val="002813B4"/>
    <w:rsid w:val="0028145A"/>
    <w:rsid w:val="0028191B"/>
    <w:rsid w:val="002820BB"/>
    <w:rsid w:val="002825D2"/>
    <w:rsid w:val="00282684"/>
    <w:rsid w:val="002830FC"/>
    <w:rsid w:val="00283128"/>
    <w:rsid w:val="00283441"/>
    <w:rsid w:val="00283713"/>
    <w:rsid w:val="002844DE"/>
    <w:rsid w:val="002848CB"/>
    <w:rsid w:val="00284D45"/>
    <w:rsid w:val="00284D57"/>
    <w:rsid w:val="00284D70"/>
    <w:rsid w:val="00284F16"/>
    <w:rsid w:val="002854A8"/>
    <w:rsid w:val="0028594E"/>
    <w:rsid w:val="00285ED7"/>
    <w:rsid w:val="00286598"/>
    <w:rsid w:val="00286A15"/>
    <w:rsid w:val="00286A9F"/>
    <w:rsid w:val="00286C5E"/>
    <w:rsid w:val="0028719C"/>
    <w:rsid w:val="00287263"/>
    <w:rsid w:val="0028728A"/>
    <w:rsid w:val="002872BD"/>
    <w:rsid w:val="002876CC"/>
    <w:rsid w:val="0028792B"/>
    <w:rsid w:val="00287D71"/>
    <w:rsid w:val="00287D72"/>
    <w:rsid w:val="00290127"/>
    <w:rsid w:val="00290277"/>
    <w:rsid w:val="00290BB4"/>
    <w:rsid w:val="002912BC"/>
    <w:rsid w:val="002913BE"/>
    <w:rsid w:val="002914F1"/>
    <w:rsid w:val="00291907"/>
    <w:rsid w:val="00291C5A"/>
    <w:rsid w:val="00291C68"/>
    <w:rsid w:val="00291D3A"/>
    <w:rsid w:val="00292AC5"/>
    <w:rsid w:val="00292C73"/>
    <w:rsid w:val="00292F30"/>
    <w:rsid w:val="002937A1"/>
    <w:rsid w:val="002939E1"/>
    <w:rsid w:val="00293ED6"/>
    <w:rsid w:val="002942B1"/>
    <w:rsid w:val="002942E6"/>
    <w:rsid w:val="002948E6"/>
    <w:rsid w:val="00294BC2"/>
    <w:rsid w:val="002953C3"/>
    <w:rsid w:val="0029577F"/>
    <w:rsid w:val="00295930"/>
    <w:rsid w:val="002960C0"/>
    <w:rsid w:val="002967F0"/>
    <w:rsid w:val="002969E2"/>
    <w:rsid w:val="00296B41"/>
    <w:rsid w:val="00296EBC"/>
    <w:rsid w:val="00297163"/>
    <w:rsid w:val="00297393"/>
    <w:rsid w:val="00297659"/>
    <w:rsid w:val="00297C3E"/>
    <w:rsid w:val="00297EA1"/>
    <w:rsid w:val="002A052A"/>
    <w:rsid w:val="002A0E97"/>
    <w:rsid w:val="002A153E"/>
    <w:rsid w:val="002A1573"/>
    <w:rsid w:val="002A1717"/>
    <w:rsid w:val="002A17DB"/>
    <w:rsid w:val="002A188E"/>
    <w:rsid w:val="002A18E6"/>
    <w:rsid w:val="002A1C01"/>
    <w:rsid w:val="002A2226"/>
    <w:rsid w:val="002A27FC"/>
    <w:rsid w:val="002A2872"/>
    <w:rsid w:val="002A2B24"/>
    <w:rsid w:val="002A3152"/>
    <w:rsid w:val="002A326E"/>
    <w:rsid w:val="002A36E3"/>
    <w:rsid w:val="002A38D2"/>
    <w:rsid w:val="002A3A9C"/>
    <w:rsid w:val="002A3AB2"/>
    <w:rsid w:val="002A3F14"/>
    <w:rsid w:val="002A40DE"/>
    <w:rsid w:val="002A49B8"/>
    <w:rsid w:val="002A4D4B"/>
    <w:rsid w:val="002A4D93"/>
    <w:rsid w:val="002A4FD5"/>
    <w:rsid w:val="002A5D6A"/>
    <w:rsid w:val="002A5EFE"/>
    <w:rsid w:val="002A6136"/>
    <w:rsid w:val="002A6202"/>
    <w:rsid w:val="002A64E8"/>
    <w:rsid w:val="002A652B"/>
    <w:rsid w:val="002A659C"/>
    <w:rsid w:val="002A6C32"/>
    <w:rsid w:val="002A6C6F"/>
    <w:rsid w:val="002A73C6"/>
    <w:rsid w:val="002A7C22"/>
    <w:rsid w:val="002A7CE1"/>
    <w:rsid w:val="002A7F00"/>
    <w:rsid w:val="002B053F"/>
    <w:rsid w:val="002B0B7A"/>
    <w:rsid w:val="002B0F44"/>
    <w:rsid w:val="002B1030"/>
    <w:rsid w:val="002B157A"/>
    <w:rsid w:val="002B1741"/>
    <w:rsid w:val="002B24B5"/>
    <w:rsid w:val="002B2553"/>
    <w:rsid w:val="002B260C"/>
    <w:rsid w:val="002B3221"/>
    <w:rsid w:val="002B407D"/>
    <w:rsid w:val="002B43D2"/>
    <w:rsid w:val="002B4C63"/>
    <w:rsid w:val="002B4C73"/>
    <w:rsid w:val="002B535C"/>
    <w:rsid w:val="002B5571"/>
    <w:rsid w:val="002B5743"/>
    <w:rsid w:val="002B5930"/>
    <w:rsid w:val="002B5F4F"/>
    <w:rsid w:val="002B60EE"/>
    <w:rsid w:val="002B7223"/>
    <w:rsid w:val="002B725C"/>
    <w:rsid w:val="002B7681"/>
    <w:rsid w:val="002B7933"/>
    <w:rsid w:val="002B7A5F"/>
    <w:rsid w:val="002B7B4F"/>
    <w:rsid w:val="002B7CEF"/>
    <w:rsid w:val="002B7F78"/>
    <w:rsid w:val="002C0D66"/>
    <w:rsid w:val="002C1173"/>
    <w:rsid w:val="002C1327"/>
    <w:rsid w:val="002C209B"/>
    <w:rsid w:val="002C22DE"/>
    <w:rsid w:val="002C26C1"/>
    <w:rsid w:val="002C2AF5"/>
    <w:rsid w:val="002C30D6"/>
    <w:rsid w:val="002C3A1A"/>
    <w:rsid w:val="002C3CED"/>
    <w:rsid w:val="002C4026"/>
    <w:rsid w:val="002C4236"/>
    <w:rsid w:val="002C4877"/>
    <w:rsid w:val="002C48F5"/>
    <w:rsid w:val="002C5B01"/>
    <w:rsid w:val="002C5ED5"/>
    <w:rsid w:val="002C6B5B"/>
    <w:rsid w:val="002C6DBC"/>
    <w:rsid w:val="002C6E7D"/>
    <w:rsid w:val="002C6F52"/>
    <w:rsid w:val="002C75B6"/>
    <w:rsid w:val="002C7B21"/>
    <w:rsid w:val="002C7D15"/>
    <w:rsid w:val="002C7D87"/>
    <w:rsid w:val="002D0318"/>
    <w:rsid w:val="002D04A0"/>
    <w:rsid w:val="002D0738"/>
    <w:rsid w:val="002D0782"/>
    <w:rsid w:val="002D08D4"/>
    <w:rsid w:val="002D0C2F"/>
    <w:rsid w:val="002D0C58"/>
    <w:rsid w:val="002D0CC8"/>
    <w:rsid w:val="002D1454"/>
    <w:rsid w:val="002D1584"/>
    <w:rsid w:val="002D21BC"/>
    <w:rsid w:val="002D2364"/>
    <w:rsid w:val="002D2405"/>
    <w:rsid w:val="002D2462"/>
    <w:rsid w:val="002D2D76"/>
    <w:rsid w:val="002D2F4F"/>
    <w:rsid w:val="002D3ABB"/>
    <w:rsid w:val="002D45F5"/>
    <w:rsid w:val="002D5367"/>
    <w:rsid w:val="002D577E"/>
    <w:rsid w:val="002D57FA"/>
    <w:rsid w:val="002D674A"/>
    <w:rsid w:val="002D725E"/>
    <w:rsid w:val="002D7951"/>
    <w:rsid w:val="002D7E05"/>
    <w:rsid w:val="002D7FCF"/>
    <w:rsid w:val="002E0573"/>
    <w:rsid w:val="002E0764"/>
    <w:rsid w:val="002E0EF0"/>
    <w:rsid w:val="002E17C6"/>
    <w:rsid w:val="002E1AC2"/>
    <w:rsid w:val="002E292E"/>
    <w:rsid w:val="002E2A0D"/>
    <w:rsid w:val="002E2C6D"/>
    <w:rsid w:val="002E3545"/>
    <w:rsid w:val="002E36B1"/>
    <w:rsid w:val="002E38FB"/>
    <w:rsid w:val="002E3E12"/>
    <w:rsid w:val="002E413F"/>
    <w:rsid w:val="002E4259"/>
    <w:rsid w:val="002E47BE"/>
    <w:rsid w:val="002E4D98"/>
    <w:rsid w:val="002E4D9D"/>
    <w:rsid w:val="002E4E10"/>
    <w:rsid w:val="002E548D"/>
    <w:rsid w:val="002E56F4"/>
    <w:rsid w:val="002E57ED"/>
    <w:rsid w:val="002E698D"/>
    <w:rsid w:val="002E7105"/>
    <w:rsid w:val="002E7125"/>
    <w:rsid w:val="002E73CC"/>
    <w:rsid w:val="002E7578"/>
    <w:rsid w:val="002E7DBA"/>
    <w:rsid w:val="002F0096"/>
    <w:rsid w:val="002F0396"/>
    <w:rsid w:val="002F03CB"/>
    <w:rsid w:val="002F0805"/>
    <w:rsid w:val="002F1332"/>
    <w:rsid w:val="002F13F1"/>
    <w:rsid w:val="002F1576"/>
    <w:rsid w:val="002F15D0"/>
    <w:rsid w:val="002F1CED"/>
    <w:rsid w:val="002F1E51"/>
    <w:rsid w:val="002F2574"/>
    <w:rsid w:val="002F2677"/>
    <w:rsid w:val="002F331B"/>
    <w:rsid w:val="002F38A9"/>
    <w:rsid w:val="002F3AB5"/>
    <w:rsid w:val="002F3C81"/>
    <w:rsid w:val="002F421E"/>
    <w:rsid w:val="002F47F6"/>
    <w:rsid w:val="002F4EF7"/>
    <w:rsid w:val="002F5680"/>
    <w:rsid w:val="002F5B9C"/>
    <w:rsid w:val="002F6D2D"/>
    <w:rsid w:val="002F6DB6"/>
    <w:rsid w:val="002F6F4E"/>
    <w:rsid w:val="002F6F70"/>
    <w:rsid w:val="003000B2"/>
    <w:rsid w:val="00300915"/>
    <w:rsid w:val="00300B06"/>
    <w:rsid w:val="0030169A"/>
    <w:rsid w:val="003016FE"/>
    <w:rsid w:val="00301756"/>
    <w:rsid w:val="003017BB"/>
    <w:rsid w:val="00301A6F"/>
    <w:rsid w:val="003025A2"/>
    <w:rsid w:val="00302C25"/>
    <w:rsid w:val="00303060"/>
    <w:rsid w:val="003035D3"/>
    <w:rsid w:val="00303876"/>
    <w:rsid w:val="003038B0"/>
    <w:rsid w:val="00303BB8"/>
    <w:rsid w:val="003042F5"/>
    <w:rsid w:val="00304D40"/>
    <w:rsid w:val="00305073"/>
    <w:rsid w:val="0030523D"/>
    <w:rsid w:val="00305655"/>
    <w:rsid w:val="0030581D"/>
    <w:rsid w:val="0030588F"/>
    <w:rsid w:val="00305951"/>
    <w:rsid w:val="00305AA5"/>
    <w:rsid w:val="00305B68"/>
    <w:rsid w:val="00305EAD"/>
    <w:rsid w:val="00306752"/>
    <w:rsid w:val="00306A65"/>
    <w:rsid w:val="00306FBE"/>
    <w:rsid w:val="0030729B"/>
    <w:rsid w:val="003072C7"/>
    <w:rsid w:val="00307415"/>
    <w:rsid w:val="003078DF"/>
    <w:rsid w:val="00307A75"/>
    <w:rsid w:val="00307BAC"/>
    <w:rsid w:val="00310334"/>
    <w:rsid w:val="003103B7"/>
    <w:rsid w:val="003106A1"/>
    <w:rsid w:val="00310945"/>
    <w:rsid w:val="003116A3"/>
    <w:rsid w:val="003116D0"/>
    <w:rsid w:val="00311E8B"/>
    <w:rsid w:val="00312353"/>
    <w:rsid w:val="003140C8"/>
    <w:rsid w:val="00314299"/>
    <w:rsid w:val="003144B7"/>
    <w:rsid w:val="003150A2"/>
    <w:rsid w:val="0031547C"/>
    <w:rsid w:val="003154A1"/>
    <w:rsid w:val="00315600"/>
    <w:rsid w:val="003159FB"/>
    <w:rsid w:val="00316052"/>
    <w:rsid w:val="003163BE"/>
    <w:rsid w:val="00316571"/>
    <w:rsid w:val="00316E8A"/>
    <w:rsid w:val="0031755F"/>
    <w:rsid w:val="00317974"/>
    <w:rsid w:val="00317CE9"/>
    <w:rsid w:val="00317FD3"/>
    <w:rsid w:val="003204BA"/>
    <w:rsid w:val="003204E8"/>
    <w:rsid w:val="003210A8"/>
    <w:rsid w:val="00321BE2"/>
    <w:rsid w:val="003225F1"/>
    <w:rsid w:val="00322612"/>
    <w:rsid w:val="00322749"/>
    <w:rsid w:val="00322D71"/>
    <w:rsid w:val="00323255"/>
    <w:rsid w:val="00323312"/>
    <w:rsid w:val="00323483"/>
    <w:rsid w:val="00323633"/>
    <w:rsid w:val="00323BA7"/>
    <w:rsid w:val="00323C0E"/>
    <w:rsid w:val="00324A9C"/>
    <w:rsid w:val="00324F63"/>
    <w:rsid w:val="0032527E"/>
    <w:rsid w:val="003257A0"/>
    <w:rsid w:val="00325846"/>
    <w:rsid w:val="00325CF0"/>
    <w:rsid w:val="00325E46"/>
    <w:rsid w:val="003261DD"/>
    <w:rsid w:val="003265A3"/>
    <w:rsid w:val="003267A9"/>
    <w:rsid w:val="00326F94"/>
    <w:rsid w:val="00327050"/>
    <w:rsid w:val="0033035E"/>
    <w:rsid w:val="0033042C"/>
    <w:rsid w:val="0033092D"/>
    <w:rsid w:val="00330DA5"/>
    <w:rsid w:val="00330E36"/>
    <w:rsid w:val="00331B3E"/>
    <w:rsid w:val="00331C69"/>
    <w:rsid w:val="00331CCC"/>
    <w:rsid w:val="00332452"/>
    <w:rsid w:val="0033271E"/>
    <w:rsid w:val="00332916"/>
    <w:rsid w:val="003338F7"/>
    <w:rsid w:val="00333B84"/>
    <w:rsid w:val="0033446B"/>
    <w:rsid w:val="00334ED4"/>
    <w:rsid w:val="003350F9"/>
    <w:rsid w:val="003353EA"/>
    <w:rsid w:val="003356A7"/>
    <w:rsid w:val="00335A70"/>
    <w:rsid w:val="00335C67"/>
    <w:rsid w:val="00335E80"/>
    <w:rsid w:val="00335F68"/>
    <w:rsid w:val="00336292"/>
    <w:rsid w:val="003367BC"/>
    <w:rsid w:val="0033686F"/>
    <w:rsid w:val="00336BCC"/>
    <w:rsid w:val="00336DA7"/>
    <w:rsid w:val="00336F4A"/>
    <w:rsid w:val="003370F9"/>
    <w:rsid w:val="00337C88"/>
    <w:rsid w:val="00337D1B"/>
    <w:rsid w:val="00340C31"/>
    <w:rsid w:val="00340C80"/>
    <w:rsid w:val="00340F2C"/>
    <w:rsid w:val="00341246"/>
    <w:rsid w:val="0034137F"/>
    <w:rsid w:val="003413E0"/>
    <w:rsid w:val="003415C5"/>
    <w:rsid w:val="00341E91"/>
    <w:rsid w:val="00342797"/>
    <w:rsid w:val="0034284C"/>
    <w:rsid w:val="003428D9"/>
    <w:rsid w:val="00342F1F"/>
    <w:rsid w:val="0034304B"/>
    <w:rsid w:val="00343173"/>
    <w:rsid w:val="00343E6B"/>
    <w:rsid w:val="00344213"/>
    <w:rsid w:val="0034484D"/>
    <w:rsid w:val="00344935"/>
    <w:rsid w:val="00344B59"/>
    <w:rsid w:val="00344B7C"/>
    <w:rsid w:val="00345233"/>
    <w:rsid w:val="00345515"/>
    <w:rsid w:val="0034564F"/>
    <w:rsid w:val="00345A68"/>
    <w:rsid w:val="00345B6B"/>
    <w:rsid w:val="00345E5D"/>
    <w:rsid w:val="00345ED4"/>
    <w:rsid w:val="00346E92"/>
    <w:rsid w:val="00347094"/>
    <w:rsid w:val="00347525"/>
    <w:rsid w:val="00347957"/>
    <w:rsid w:val="003479EC"/>
    <w:rsid w:val="00347B17"/>
    <w:rsid w:val="00350297"/>
    <w:rsid w:val="00350314"/>
    <w:rsid w:val="00350A6E"/>
    <w:rsid w:val="00350F9C"/>
    <w:rsid w:val="0035113A"/>
    <w:rsid w:val="003511A0"/>
    <w:rsid w:val="00351674"/>
    <w:rsid w:val="00351965"/>
    <w:rsid w:val="00351D5C"/>
    <w:rsid w:val="00352548"/>
    <w:rsid w:val="0035273C"/>
    <w:rsid w:val="00352AF6"/>
    <w:rsid w:val="0035318D"/>
    <w:rsid w:val="003531A3"/>
    <w:rsid w:val="00353525"/>
    <w:rsid w:val="003536BD"/>
    <w:rsid w:val="00353BBC"/>
    <w:rsid w:val="00353E07"/>
    <w:rsid w:val="0035435A"/>
    <w:rsid w:val="00354411"/>
    <w:rsid w:val="00354817"/>
    <w:rsid w:val="00354822"/>
    <w:rsid w:val="00354855"/>
    <w:rsid w:val="00354E86"/>
    <w:rsid w:val="003550F6"/>
    <w:rsid w:val="003553C7"/>
    <w:rsid w:val="00355489"/>
    <w:rsid w:val="00355A4C"/>
    <w:rsid w:val="00355C26"/>
    <w:rsid w:val="00355CC7"/>
    <w:rsid w:val="00356035"/>
    <w:rsid w:val="003567F1"/>
    <w:rsid w:val="0035687F"/>
    <w:rsid w:val="00356FF2"/>
    <w:rsid w:val="0035773D"/>
    <w:rsid w:val="0035781B"/>
    <w:rsid w:val="0036016F"/>
    <w:rsid w:val="00360557"/>
    <w:rsid w:val="00361091"/>
    <w:rsid w:val="00361370"/>
    <w:rsid w:val="00361737"/>
    <w:rsid w:val="00361B65"/>
    <w:rsid w:val="00361CDD"/>
    <w:rsid w:val="003621A8"/>
    <w:rsid w:val="00362652"/>
    <w:rsid w:val="00362D92"/>
    <w:rsid w:val="00362E18"/>
    <w:rsid w:val="00362F7C"/>
    <w:rsid w:val="003631B0"/>
    <w:rsid w:val="0036346F"/>
    <w:rsid w:val="0036367B"/>
    <w:rsid w:val="003639CB"/>
    <w:rsid w:val="00363F47"/>
    <w:rsid w:val="003640C3"/>
    <w:rsid w:val="003649D4"/>
    <w:rsid w:val="00364E07"/>
    <w:rsid w:val="00364F1E"/>
    <w:rsid w:val="00364F80"/>
    <w:rsid w:val="00365D99"/>
    <w:rsid w:val="003666D4"/>
    <w:rsid w:val="00366D0B"/>
    <w:rsid w:val="00366E0B"/>
    <w:rsid w:val="00366E5F"/>
    <w:rsid w:val="00367955"/>
    <w:rsid w:val="00367BB7"/>
    <w:rsid w:val="00367D0E"/>
    <w:rsid w:val="00370A18"/>
    <w:rsid w:val="003714FD"/>
    <w:rsid w:val="003718C0"/>
    <w:rsid w:val="00371B9D"/>
    <w:rsid w:val="00371BD1"/>
    <w:rsid w:val="00371E45"/>
    <w:rsid w:val="003721B3"/>
    <w:rsid w:val="00372303"/>
    <w:rsid w:val="00372DFE"/>
    <w:rsid w:val="00372F08"/>
    <w:rsid w:val="00373060"/>
    <w:rsid w:val="003732DF"/>
    <w:rsid w:val="0037348E"/>
    <w:rsid w:val="003737E9"/>
    <w:rsid w:val="003739A9"/>
    <w:rsid w:val="003739B2"/>
    <w:rsid w:val="00373F89"/>
    <w:rsid w:val="00374039"/>
    <w:rsid w:val="003741AC"/>
    <w:rsid w:val="00374377"/>
    <w:rsid w:val="0037456A"/>
    <w:rsid w:val="0037495F"/>
    <w:rsid w:val="00374F06"/>
    <w:rsid w:val="00375012"/>
    <w:rsid w:val="00375733"/>
    <w:rsid w:val="00375A99"/>
    <w:rsid w:val="003760D6"/>
    <w:rsid w:val="00376654"/>
    <w:rsid w:val="003767FD"/>
    <w:rsid w:val="00377478"/>
    <w:rsid w:val="00377F23"/>
    <w:rsid w:val="00377F57"/>
    <w:rsid w:val="00380027"/>
    <w:rsid w:val="003806D3"/>
    <w:rsid w:val="00380765"/>
    <w:rsid w:val="00381EFB"/>
    <w:rsid w:val="00382152"/>
    <w:rsid w:val="00382369"/>
    <w:rsid w:val="00382654"/>
    <w:rsid w:val="003829C2"/>
    <w:rsid w:val="00382ABD"/>
    <w:rsid w:val="00382C91"/>
    <w:rsid w:val="00382E2C"/>
    <w:rsid w:val="003834BC"/>
    <w:rsid w:val="00383521"/>
    <w:rsid w:val="00383AC9"/>
    <w:rsid w:val="00383BD4"/>
    <w:rsid w:val="0038426F"/>
    <w:rsid w:val="003843C1"/>
    <w:rsid w:val="00384509"/>
    <w:rsid w:val="00384515"/>
    <w:rsid w:val="00384AFE"/>
    <w:rsid w:val="00384D6F"/>
    <w:rsid w:val="00384DEF"/>
    <w:rsid w:val="00384E1D"/>
    <w:rsid w:val="0038519A"/>
    <w:rsid w:val="00385497"/>
    <w:rsid w:val="00385DAD"/>
    <w:rsid w:val="00386093"/>
    <w:rsid w:val="0038624A"/>
    <w:rsid w:val="00386263"/>
    <w:rsid w:val="003862B8"/>
    <w:rsid w:val="00386336"/>
    <w:rsid w:val="00386FDB"/>
    <w:rsid w:val="003871DE"/>
    <w:rsid w:val="00387593"/>
    <w:rsid w:val="003877B5"/>
    <w:rsid w:val="00387921"/>
    <w:rsid w:val="0038796C"/>
    <w:rsid w:val="003879C4"/>
    <w:rsid w:val="00387FCA"/>
    <w:rsid w:val="00390012"/>
    <w:rsid w:val="00390F44"/>
    <w:rsid w:val="00391146"/>
    <w:rsid w:val="003911AF"/>
    <w:rsid w:val="0039165B"/>
    <w:rsid w:val="00391BEE"/>
    <w:rsid w:val="00391E20"/>
    <w:rsid w:val="00391F22"/>
    <w:rsid w:val="00391F85"/>
    <w:rsid w:val="00392505"/>
    <w:rsid w:val="00392793"/>
    <w:rsid w:val="003932E2"/>
    <w:rsid w:val="00394036"/>
    <w:rsid w:val="00394B0B"/>
    <w:rsid w:val="003953E6"/>
    <w:rsid w:val="00395964"/>
    <w:rsid w:val="00395AFD"/>
    <w:rsid w:val="00396302"/>
    <w:rsid w:val="003964BF"/>
    <w:rsid w:val="00396B34"/>
    <w:rsid w:val="00397122"/>
    <w:rsid w:val="003974CF"/>
    <w:rsid w:val="003979FA"/>
    <w:rsid w:val="00397ABE"/>
    <w:rsid w:val="00397FE3"/>
    <w:rsid w:val="003A027F"/>
    <w:rsid w:val="003A043E"/>
    <w:rsid w:val="003A0594"/>
    <w:rsid w:val="003A0D4B"/>
    <w:rsid w:val="003A118E"/>
    <w:rsid w:val="003A151A"/>
    <w:rsid w:val="003A1D49"/>
    <w:rsid w:val="003A2BDF"/>
    <w:rsid w:val="003A2C09"/>
    <w:rsid w:val="003A2FFA"/>
    <w:rsid w:val="003A3143"/>
    <w:rsid w:val="003A3192"/>
    <w:rsid w:val="003A3481"/>
    <w:rsid w:val="003A36AE"/>
    <w:rsid w:val="003A373D"/>
    <w:rsid w:val="003A38BF"/>
    <w:rsid w:val="003A4263"/>
    <w:rsid w:val="003A4296"/>
    <w:rsid w:val="003A445B"/>
    <w:rsid w:val="003A4478"/>
    <w:rsid w:val="003A4603"/>
    <w:rsid w:val="003A472E"/>
    <w:rsid w:val="003A4CB9"/>
    <w:rsid w:val="003A4E8F"/>
    <w:rsid w:val="003A4FD7"/>
    <w:rsid w:val="003A5224"/>
    <w:rsid w:val="003A554B"/>
    <w:rsid w:val="003A58DF"/>
    <w:rsid w:val="003A5A57"/>
    <w:rsid w:val="003A6173"/>
    <w:rsid w:val="003A63F0"/>
    <w:rsid w:val="003A6726"/>
    <w:rsid w:val="003A6D73"/>
    <w:rsid w:val="003A6F25"/>
    <w:rsid w:val="003B034D"/>
    <w:rsid w:val="003B07D1"/>
    <w:rsid w:val="003B0D55"/>
    <w:rsid w:val="003B0E05"/>
    <w:rsid w:val="003B1810"/>
    <w:rsid w:val="003B1B0B"/>
    <w:rsid w:val="003B2FDC"/>
    <w:rsid w:val="003B39A4"/>
    <w:rsid w:val="003B3AC1"/>
    <w:rsid w:val="003B3E46"/>
    <w:rsid w:val="003B3E79"/>
    <w:rsid w:val="003B410A"/>
    <w:rsid w:val="003B4151"/>
    <w:rsid w:val="003B42C0"/>
    <w:rsid w:val="003B43C2"/>
    <w:rsid w:val="003B45DE"/>
    <w:rsid w:val="003B4D07"/>
    <w:rsid w:val="003B5009"/>
    <w:rsid w:val="003B5D2C"/>
    <w:rsid w:val="003B609D"/>
    <w:rsid w:val="003B6406"/>
    <w:rsid w:val="003B717A"/>
    <w:rsid w:val="003B7C7F"/>
    <w:rsid w:val="003B7CBA"/>
    <w:rsid w:val="003C073F"/>
    <w:rsid w:val="003C0CB1"/>
    <w:rsid w:val="003C10A1"/>
    <w:rsid w:val="003C1224"/>
    <w:rsid w:val="003C19A8"/>
    <w:rsid w:val="003C1DEF"/>
    <w:rsid w:val="003C249E"/>
    <w:rsid w:val="003C3146"/>
    <w:rsid w:val="003C3633"/>
    <w:rsid w:val="003C3759"/>
    <w:rsid w:val="003C3A34"/>
    <w:rsid w:val="003C3CC2"/>
    <w:rsid w:val="003C48BB"/>
    <w:rsid w:val="003C4950"/>
    <w:rsid w:val="003C49E5"/>
    <w:rsid w:val="003C50A0"/>
    <w:rsid w:val="003C50BE"/>
    <w:rsid w:val="003C5241"/>
    <w:rsid w:val="003C56B8"/>
    <w:rsid w:val="003C5774"/>
    <w:rsid w:val="003C59B7"/>
    <w:rsid w:val="003C5EBD"/>
    <w:rsid w:val="003C7A43"/>
    <w:rsid w:val="003C7C6F"/>
    <w:rsid w:val="003C7ED5"/>
    <w:rsid w:val="003D01DB"/>
    <w:rsid w:val="003D026B"/>
    <w:rsid w:val="003D0340"/>
    <w:rsid w:val="003D04F3"/>
    <w:rsid w:val="003D076D"/>
    <w:rsid w:val="003D124A"/>
    <w:rsid w:val="003D188F"/>
    <w:rsid w:val="003D1891"/>
    <w:rsid w:val="003D1C85"/>
    <w:rsid w:val="003D1CE0"/>
    <w:rsid w:val="003D1F55"/>
    <w:rsid w:val="003D27B5"/>
    <w:rsid w:val="003D2A5D"/>
    <w:rsid w:val="003D369D"/>
    <w:rsid w:val="003D3873"/>
    <w:rsid w:val="003D3BB3"/>
    <w:rsid w:val="003D3C20"/>
    <w:rsid w:val="003D40BF"/>
    <w:rsid w:val="003D426A"/>
    <w:rsid w:val="003D4478"/>
    <w:rsid w:val="003D4908"/>
    <w:rsid w:val="003D5393"/>
    <w:rsid w:val="003D5CC6"/>
    <w:rsid w:val="003D6115"/>
    <w:rsid w:val="003D63D7"/>
    <w:rsid w:val="003D63DF"/>
    <w:rsid w:val="003D64A2"/>
    <w:rsid w:val="003D691B"/>
    <w:rsid w:val="003D6E98"/>
    <w:rsid w:val="003D7046"/>
    <w:rsid w:val="003D7367"/>
    <w:rsid w:val="003D7751"/>
    <w:rsid w:val="003D7D52"/>
    <w:rsid w:val="003E054B"/>
    <w:rsid w:val="003E0645"/>
    <w:rsid w:val="003E080E"/>
    <w:rsid w:val="003E0BB9"/>
    <w:rsid w:val="003E0DF0"/>
    <w:rsid w:val="003E0E76"/>
    <w:rsid w:val="003E115B"/>
    <w:rsid w:val="003E18A5"/>
    <w:rsid w:val="003E1D6B"/>
    <w:rsid w:val="003E22D8"/>
    <w:rsid w:val="003E24BC"/>
    <w:rsid w:val="003E2CDA"/>
    <w:rsid w:val="003E2DC1"/>
    <w:rsid w:val="003E30BE"/>
    <w:rsid w:val="003E366E"/>
    <w:rsid w:val="003E3E4F"/>
    <w:rsid w:val="003E3F5B"/>
    <w:rsid w:val="003E49B4"/>
    <w:rsid w:val="003E5BC5"/>
    <w:rsid w:val="003E5ECD"/>
    <w:rsid w:val="003E6119"/>
    <w:rsid w:val="003E63F3"/>
    <w:rsid w:val="003E6BE6"/>
    <w:rsid w:val="003E6EB6"/>
    <w:rsid w:val="003E6F10"/>
    <w:rsid w:val="003E7960"/>
    <w:rsid w:val="003F0130"/>
    <w:rsid w:val="003F015F"/>
    <w:rsid w:val="003F0505"/>
    <w:rsid w:val="003F1239"/>
    <w:rsid w:val="003F2367"/>
    <w:rsid w:val="003F27A1"/>
    <w:rsid w:val="003F27AE"/>
    <w:rsid w:val="003F369E"/>
    <w:rsid w:val="003F3C36"/>
    <w:rsid w:val="003F3F06"/>
    <w:rsid w:val="003F4555"/>
    <w:rsid w:val="003F4F2C"/>
    <w:rsid w:val="003F500A"/>
    <w:rsid w:val="003F5147"/>
    <w:rsid w:val="003F528C"/>
    <w:rsid w:val="003F5465"/>
    <w:rsid w:val="003F5A84"/>
    <w:rsid w:val="003F5D4F"/>
    <w:rsid w:val="003F5EC8"/>
    <w:rsid w:val="003F655E"/>
    <w:rsid w:val="003F65C3"/>
    <w:rsid w:val="003F6689"/>
    <w:rsid w:val="003F6A19"/>
    <w:rsid w:val="003F6D86"/>
    <w:rsid w:val="003F72F4"/>
    <w:rsid w:val="003F731F"/>
    <w:rsid w:val="003F7D1A"/>
    <w:rsid w:val="003F7D7D"/>
    <w:rsid w:val="004000BA"/>
    <w:rsid w:val="00400429"/>
    <w:rsid w:val="00400C4F"/>
    <w:rsid w:val="004010CE"/>
    <w:rsid w:val="004014AA"/>
    <w:rsid w:val="00401F96"/>
    <w:rsid w:val="00401F97"/>
    <w:rsid w:val="00402062"/>
    <w:rsid w:val="004032DB"/>
    <w:rsid w:val="004037B5"/>
    <w:rsid w:val="00403B77"/>
    <w:rsid w:val="00403C45"/>
    <w:rsid w:val="004045D1"/>
    <w:rsid w:val="004046D0"/>
    <w:rsid w:val="00404CC4"/>
    <w:rsid w:val="00405374"/>
    <w:rsid w:val="00405982"/>
    <w:rsid w:val="00405FC5"/>
    <w:rsid w:val="00406393"/>
    <w:rsid w:val="00406685"/>
    <w:rsid w:val="004068B2"/>
    <w:rsid w:val="00406F9F"/>
    <w:rsid w:val="0040767B"/>
    <w:rsid w:val="00407845"/>
    <w:rsid w:val="004078C7"/>
    <w:rsid w:val="00407AAB"/>
    <w:rsid w:val="004100FC"/>
    <w:rsid w:val="0041081A"/>
    <w:rsid w:val="0041084D"/>
    <w:rsid w:val="00410FA5"/>
    <w:rsid w:val="0041135E"/>
    <w:rsid w:val="00412038"/>
    <w:rsid w:val="004128A6"/>
    <w:rsid w:val="00412BE9"/>
    <w:rsid w:val="00412CDA"/>
    <w:rsid w:val="00412EAE"/>
    <w:rsid w:val="00413081"/>
    <w:rsid w:val="0041356B"/>
    <w:rsid w:val="00414717"/>
    <w:rsid w:val="0041496B"/>
    <w:rsid w:val="00414AD9"/>
    <w:rsid w:val="00414C24"/>
    <w:rsid w:val="00414CEF"/>
    <w:rsid w:val="004156D6"/>
    <w:rsid w:val="00416089"/>
    <w:rsid w:val="00416326"/>
    <w:rsid w:val="00416B4C"/>
    <w:rsid w:val="00417234"/>
    <w:rsid w:val="004174FC"/>
    <w:rsid w:val="00417780"/>
    <w:rsid w:val="004177C7"/>
    <w:rsid w:val="00417B1B"/>
    <w:rsid w:val="00417B2A"/>
    <w:rsid w:val="00417DF8"/>
    <w:rsid w:val="00420177"/>
    <w:rsid w:val="004206CD"/>
    <w:rsid w:val="00421286"/>
    <w:rsid w:val="004237AE"/>
    <w:rsid w:val="00423902"/>
    <w:rsid w:val="00423E56"/>
    <w:rsid w:val="00423E5C"/>
    <w:rsid w:val="00424892"/>
    <w:rsid w:val="00425099"/>
    <w:rsid w:val="004250C6"/>
    <w:rsid w:val="00425796"/>
    <w:rsid w:val="00425A28"/>
    <w:rsid w:val="004264F1"/>
    <w:rsid w:val="0042652F"/>
    <w:rsid w:val="00426A10"/>
    <w:rsid w:val="004270E0"/>
    <w:rsid w:val="004270EF"/>
    <w:rsid w:val="0042729C"/>
    <w:rsid w:val="004277B1"/>
    <w:rsid w:val="00427F38"/>
    <w:rsid w:val="004303EF"/>
    <w:rsid w:val="0043063E"/>
    <w:rsid w:val="004306C3"/>
    <w:rsid w:val="0043077C"/>
    <w:rsid w:val="00430D48"/>
    <w:rsid w:val="00430DC7"/>
    <w:rsid w:val="00430DDB"/>
    <w:rsid w:val="00431893"/>
    <w:rsid w:val="00431C98"/>
    <w:rsid w:val="00431CD5"/>
    <w:rsid w:val="00431D5E"/>
    <w:rsid w:val="0043223C"/>
    <w:rsid w:val="004322FD"/>
    <w:rsid w:val="004324AF"/>
    <w:rsid w:val="00432648"/>
    <w:rsid w:val="004326FD"/>
    <w:rsid w:val="00432D99"/>
    <w:rsid w:val="00432EE5"/>
    <w:rsid w:val="00433131"/>
    <w:rsid w:val="004333C6"/>
    <w:rsid w:val="00433554"/>
    <w:rsid w:val="00433AEA"/>
    <w:rsid w:val="00433AFC"/>
    <w:rsid w:val="00434336"/>
    <w:rsid w:val="004343A4"/>
    <w:rsid w:val="00434547"/>
    <w:rsid w:val="00434828"/>
    <w:rsid w:val="00434C2D"/>
    <w:rsid w:val="00434E54"/>
    <w:rsid w:val="0043648D"/>
    <w:rsid w:val="00436B73"/>
    <w:rsid w:val="00436D94"/>
    <w:rsid w:val="00437625"/>
    <w:rsid w:val="004378A1"/>
    <w:rsid w:val="00440035"/>
    <w:rsid w:val="004400D3"/>
    <w:rsid w:val="004404D3"/>
    <w:rsid w:val="00440C08"/>
    <w:rsid w:val="00441105"/>
    <w:rsid w:val="004414BC"/>
    <w:rsid w:val="004418DE"/>
    <w:rsid w:val="00441E00"/>
    <w:rsid w:val="00442049"/>
    <w:rsid w:val="0044264D"/>
    <w:rsid w:val="004428F9"/>
    <w:rsid w:val="00442F70"/>
    <w:rsid w:val="00443124"/>
    <w:rsid w:val="00443719"/>
    <w:rsid w:val="00443B62"/>
    <w:rsid w:val="00443DDE"/>
    <w:rsid w:val="00443EAD"/>
    <w:rsid w:val="00444653"/>
    <w:rsid w:val="004451EE"/>
    <w:rsid w:val="004453F7"/>
    <w:rsid w:val="0044572C"/>
    <w:rsid w:val="00445D93"/>
    <w:rsid w:val="00445EFE"/>
    <w:rsid w:val="00446ABF"/>
    <w:rsid w:val="00446EC9"/>
    <w:rsid w:val="00446EF1"/>
    <w:rsid w:val="004476B5"/>
    <w:rsid w:val="004479E5"/>
    <w:rsid w:val="00447F73"/>
    <w:rsid w:val="0045008D"/>
    <w:rsid w:val="00450F97"/>
    <w:rsid w:val="0045144D"/>
    <w:rsid w:val="004514BF"/>
    <w:rsid w:val="00451A13"/>
    <w:rsid w:val="00451E48"/>
    <w:rsid w:val="00451FC1"/>
    <w:rsid w:val="004526F1"/>
    <w:rsid w:val="004528D8"/>
    <w:rsid w:val="00453525"/>
    <w:rsid w:val="00453819"/>
    <w:rsid w:val="00454298"/>
    <w:rsid w:val="004544FB"/>
    <w:rsid w:val="00454BAF"/>
    <w:rsid w:val="00454CBA"/>
    <w:rsid w:val="00455144"/>
    <w:rsid w:val="0045519D"/>
    <w:rsid w:val="004553A9"/>
    <w:rsid w:val="0045542A"/>
    <w:rsid w:val="00455932"/>
    <w:rsid w:val="00455D54"/>
    <w:rsid w:val="00455DB1"/>
    <w:rsid w:val="00456B56"/>
    <w:rsid w:val="00456EB8"/>
    <w:rsid w:val="004570E5"/>
    <w:rsid w:val="00457240"/>
    <w:rsid w:val="004574D8"/>
    <w:rsid w:val="004577B5"/>
    <w:rsid w:val="004579F3"/>
    <w:rsid w:val="00457A0C"/>
    <w:rsid w:val="00457C2C"/>
    <w:rsid w:val="00460992"/>
    <w:rsid w:val="004619D8"/>
    <w:rsid w:val="00461DE7"/>
    <w:rsid w:val="00461F41"/>
    <w:rsid w:val="004621BF"/>
    <w:rsid w:val="004621E6"/>
    <w:rsid w:val="00462923"/>
    <w:rsid w:val="0046295D"/>
    <w:rsid w:val="00462A42"/>
    <w:rsid w:val="00462D55"/>
    <w:rsid w:val="00462E2D"/>
    <w:rsid w:val="0046384C"/>
    <w:rsid w:val="00463ECF"/>
    <w:rsid w:val="0046456A"/>
    <w:rsid w:val="00464A49"/>
    <w:rsid w:val="00464C8F"/>
    <w:rsid w:val="00464E58"/>
    <w:rsid w:val="00465801"/>
    <w:rsid w:val="00465E20"/>
    <w:rsid w:val="00465FCD"/>
    <w:rsid w:val="004660C5"/>
    <w:rsid w:val="00466165"/>
    <w:rsid w:val="00466966"/>
    <w:rsid w:val="004669F1"/>
    <w:rsid w:val="00467061"/>
    <w:rsid w:val="0046714F"/>
    <w:rsid w:val="004675C9"/>
    <w:rsid w:val="00467CF2"/>
    <w:rsid w:val="00467D09"/>
    <w:rsid w:val="00467D38"/>
    <w:rsid w:val="00467FA4"/>
    <w:rsid w:val="004700DC"/>
    <w:rsid w:val="00471B47"/>
    <w:rsid w:val="00471E98"/>
    <w:rsid w:val="00471FCB"/>
    <w:rsid w:val="00472A01"/>
    <w:rsid w:val="00472FF4"/>
    <w:rsid w:val="004731BA"/>
    <w:rsid w:val="004738AD"/>
    <w:rsid w:val="004742A8"/>
    <w:rsid w:val="0047459A"/>
    <w:rsid w:val="004745A1"/>
    <w:rsid w:val="004747CC"/>
    <w:rsid w:val="00474973"/>
    <w:rsid w:val="00475210"/>
    <w:rsid w:val="0047568B"/>
    <w:rsid w:val="00475A28"/>
    <w:rsid w:val="00475C9D"/>
    <w:rsid w:val="004762CB"/>
    <w:rsid w:val="00476360"/>
    <w:rsid w:val="00477075"/>
    <w:rsid w:val="0047730A"/>
    <w:rsid w:val="004773D1"/>
    <w:rsid w:val="00477BBE"/>
    <w:rsid w:val="00477BE1"/>
    <w:rsid w:val="0048053E"/>
    <w:rsid w:val="00480678"/>
    <w:rsid w:val="00480740"/>
    <w:rsid w:val="0048095B"/>
    <w:rsid w:val="0048159B"/>
    <w:rsid w:val="00481BA3"/>
    <w:rsid w:val="00482671"/>
    <w:rsid w:val="004826CE"/>
    <w:rsid w:val="004828B0"/>
    <w:rsid w:val="00482BE3"/>
    <w:rsid w:val="004831D7"/>
    <w:rsid w:val="0048347B"/>
    <w:rsid w:val="00483772"/>
    <w:rsid w:val="004839A1"/>
    <w:rsid w:val="00483AA0"/>
    <w:rsid w:val="00483B6E"/>
    <w:rsid w:val="00483D17"/>
    <w:rsid w:val="0048423E"/>
    <w:rsid w:val="004846B0"/>
    <w:rsid w:val="00484EC6"/>
    <w:rsid w:val="0048509C"/>
    <w:rsid w:val="0048516F"/>
    <w:rsid w:val="0048534B"/>
    <w:rsid w:val="00485A96"/>
    <w:rsid w:val="00485C75"/>
    <w:rsid w:val="00485C82"/>
    <w:rsid w:val="00485E5C"/>
    <w:rsid w:val="004861F4"/>
    <w:rsid w:val="004862DD"/>
    <w:rsid w:val="00486651"/>
    <w:rsid w:val="00486687"/>
    <w:rsid w:val="00486695"/>
    <w:rsid w:val="0048689E"/>
    <w:rsid w:val="00486AAD"/>
    <w:rsid w:val="00486FA1"/>
    <w:rsid w:val="004874D0"/>
    <w:rsid w:val="00487779"/>
    <w:rsid w:val="00487856"/>
    <w:rsid w:val="004879DD"/>
    <w:rsid w:val="00487E1D"/>
    <w:rsid w:val="00487E60"/>
    <w:rsid w:val="00487F5E"/>
    <w:rsid w:val="0049155A"/>
    <w:rsid w:val="00491808"/>
    <w:rsid w:val="00492A66"/>
    <w:rsid w:val="00492EFE"/>
    <w:rsid w:val="00493580"/>
    <w:rsid w:val="0049370E"/>
    <w:rsid w:val="0049371A"/>
    <w:rsid w:val="004937BC"/>
    <w:rsid w:val="00493917"/>
    <w:rsid w:val="00493921"/>
    <w:rsid w:val="00493BA8"/>
    <w:rsid w:val="00494103"/>
    <w:rsid w:val="004942E7"/>
    <w:rsid w:val="00494700"/>
    <w:rsid w:val="00494A27"/>
    <w:rsid w:val="00494C23"/>
    <w:rsid w:val="00494CD5"/>
    <w:rsid w:val="00494D8C"/>
    <w:rsid w:val="00494E14"/>
    <w:rsid w:val="00494E23"/>
    <w:rsid w:val="00494E55"/>
    <w:rsid w:val="00494E89"/>
    <w:rsid w:val="004951CF"/>
    <w:rsid w:val="00495562"/>
    <w:rsid w:val="00495592"/>
    <w:rsid w:val="00495EFE"/>
    <w:rsid w:val="0049609C"/>
    <w:rsid w:val="00496177"/>
    <w:rsid w:val="0049624A"/>
    <w:rsid w:val="004963B4"/>
    <w:rsid w:val="00496A78"/>
    <w:rsid w:val="00497205"/>
    <w:rsid w:val="0049770B"/>
    <w:rsid w:val="00497A47"/>
    <w:rsid w:val="00497C5B"/>
    <w:rsid w:val="004A02C3"/>
    <w:rsid w:val="004A0375"/>
    <w:rsid w:val="004A08A8"/>
    <w:rsid w:val="004A0AAB"/>
    <w:rsid w:val="004A11E6"/>
    <w:rsid w:val="004A16EA"/>
    <w:rsid w:val="004A18C5"/>
    <w:rsid w:val="004A1C71"/>
    <w:rsid w:val="004A1E57"/>
    <w:rsid w:val="004A21D4"/>
    <w:rsid w:val="004A22EF"/>
    <w:rsid w:val="004A233E"/>
    <w:rsid w:val="004A26C4"/>
    <w:rsid w:val="004A2771"/>
    <w:rsid w:val="004A284C"/>
    <w:rsid w:val="004A30F0"/>
    <w:rsid w:val="004A34EC"/>
    <w:rsid w:val="004A3587"/>
    <w:rsid w:val="004A38B4"/>
    <w:rsid w:val="004A3C7F"/>
    <w:rsid w:val="004A47F3"/>
    <w:rsid w:val="004A4FBE"/>
    <w:rsid w:val="004A5731"/>
    <w:rsid w:val="004A5800"/>
    <w:rsid w:val="004A5AC1"/>
    <w:rsid w:val="004A5ACF"/>
    <w:rsid w:val="004A667A"/>
    <w:rsid w:val="004A6821"/>
    <w:rsid w:val="004A6A40"/>
    <w:rsid w:val="004A6CAD"/>
    <w:rsid w:val="004A7487"/>
    <w:rsid w:val="004A74AC"/>
    <w:rsid w:val="004A753C"/>
    <w:rsid w:val="004A7547"/>
    <w:rsid w:val="004A7E90"/>
    <w:rsid w:val="004B06DD"/>
    <w:rsid w:val="004B075B"/>
    <w:rsid w:val="004B0A50"/>
    <w:rsid w:val="004B0C56"/>
    <w:rsid w:val="004B1103"/>
    <w:rsid w:val="004B1AE6"/>
    <w:rsid w:val="004B1CBA"/>
    <w:rsid w:val="004B1F14"/>
    <w:rsid w:val="004B1F6A"/>
    <w:rsid w:val="004B1FE6"/>
    <w:rsid w:val="004B2475"/>
    <w:rsid w:val="004B24A2"/>
    <w:rsid w:val="004B2694"/>
    <w:rsid w:val="004B2AC4"/>
    <w:rsid w:val="004B2B83"/>
    <w:rsid w:val="004B2E0A"/>
    <w:rsid w:val="004B2E72"/>
    <w:rsid w:val="004B2EDF"/>
    <w:rsid w:val="004B3040"/>
    <w:rsid w:val="004B3825"/>
    <w:rsid w:val="004B3EAA"/>
    <w:rsid w:val="004B51D7"/>
    <w:rsid w:val="004B5701"/>
    <w:rsid w:val="004B591A"/>
    <w:rsid w:val="004B5E9D"/>
    <w:rsid w:val="004B5F36"/>
    <w:rsid w:val="004B5FF3"/>
    <w:rsid w:val="004B679C"/>
    <w:rsid w:val="004B6EF3"/>
    <w:rsid w:val="004B6F87"/>
    <w:rsid w:val="004B7159"/>
    <w:rsid w:val="004B73A4"/>
    <w:rsid w:val="004B79EF"/>
    <w:rsid w:val="004C014B"/>
    <w:rsid w:val="004C037A"/>
    <w:rsid w:val="004C0A93"/>
    <w:rsid w:val="004C0DC8"/>
    <w:rsid w:val="004C1347"/>
    <w:rsid w:val="004C145F"/>
    <w:rsid w:val="004C158E"/>
    <w:rsid w:val="004C15F6"/>
    <w:rsid w:val="004C1859"/>
    <w:rsid w:val="004C1BD5"/>
    <w:rsid w:val="004C2204"/>
    <w:rsid w:val="004C241E"/>
    <w:rsid w:val="004C2441"/>
    <w:rsid w:val="004C27EA"/>
    <w:rsid w:val="004C3246"/>
    <w:rsid w:val="004C3B15"/>
    <w:rsid w:val="004C3D43"/>
    <w:rsid w:val="004C3E4B"/>
    <w:rsid w:val="004C4453"/>
    <w:rsid w:val="004C480D"/>
    <w:rsid w:val="004C4C32"/>
    <w:rsid w:val="004C584F"/>
    <w:rsid w:val="004C59D2"/>
    <w:rsid w:val="004C5C07"/>
    <w:rsid w:val="004C5CC3"/>
    <w:rsid w:val="004C5EFC"/>
    <w:rsid w:val="004C6003"/>
    <w:rsid w:val="004C636B"/>
    <w:rsid w:val="004C6544"/>
    <w:rsid w:val="004C6930"/>
    <w:rsid w:val="004C6D96"/>
    <w:rsid w:val="004C6FC9"/>
    <w:rsid w:val="004C7149"/>
    <w:rsid w:val="004C7804"/>
    <w:rsid w:val="004C792C"/>
    <w:rsid w:val="004C7A4F"/>
    <w:rsid w:val="004D05CC"/>
    <w:rsid w:val="004D07F3"/>
    <w:rsid w:val="004D0850"/>
    <w:rsid w:val="004D0DEC"/>
    <w:rsid w:val="004D1717"/>
    <w:rsid w:val="004D174E"/>
    <w:rsid w:val="004D199A"/>
    <w:rsid w:val="004D1DE7"/>
    <w:rsid w:val="004D25D7"/>
    <w:rsid w:val="004D2E23"/>
    <w:rsid w:val="004D35B9"/>
    <w:rsid w:val="004D3A41"/>
    <w:rsid w:val="004D3ADE"/>
    <w:rsid w:val="004D424F"/>
    <w:rsid w:val="004D4399"/>
    <w:rsid w:val="004D464D"/>
    <w:rsid w:val="004D4C84"/>
    <w:rsid w:val="004D5343"/>
    <w:rsid w:val="004D5FB1"/>
    <w:rsid w:val="004D63E9"/>
    <w:rsid w:val="004D6548"/>
    <w:rsid w:val="004D67D3"/>
    <w:rsid w:val="004D6C09"/>
    <w:rsid w:val="004D6D42"/>
    <w:rsid w:val="004D6E0F"/>
    <w:rsid w:val="004D71A2"/>
    <w:rsid w:val="004D7723"/>
    <w:rsid w:val="004D7751"/>
    <w:rsid w:val="004D7795"/>
    <w:rsid w:val="004D7BFA"/>
    <w:rsid w:val="004E00A2"/>
    <w:rsid w:val="004E0117"/>
    <w:rsid w:val="004E03E6"/>
    <w:rsid w:val="004E0779"/>
    <w:rsid w:val="004E1343"/>
    <w:rsid w:val="004E1345"/>
    <w:rsid w:val="004E1797"/>
    <w:rsid w:val="004E1854"/>
    <w:rsid w:val="004E19E5"/>
    <w:rsid w:val="004E1C59"/>
    <w:rsid w:val="004E225F"/>
    <w:rsid w:val="004E2374"/>
    <w:rsid w:val="004E2DE7"/>
    <w:rsid w:val="004E3089"/>
    <w:rsid w:val="004E35AC"/>
    <w:rsid w:val="004E3BEF"/>
    <w:rsid w:val="004E41B7"/>
    <w:rsid w:val="004E430C"/>
    <w:rsid w:val="004E43EA"/>
    <w:rsid w:val="004E4498"/>
    <w:rsid w:val="004E49C5"/>
    <w:rsid w:val="004E4A67"/>
    <w:rsid w:val="004E4D65"/>
    <w:rsid w:val="004E50A9"/>
    <w:rsid w:val="004E53DD"/>
    <w:rsid w:val="004E5513"/>
    <w:rsid w:val="004E5729"/>
    <w:rsid w:val="004E5739"/>
    <w:rsid w:val="004E6DC2"/>
    <w:rsid w:val="004E7FD6"/>
    <w:rsid w:val="004F0279"/>
    <w:rsid w:val="004F0A1A"/>
    <w:rsid w:val="004F0B53"/>
    <w:rsid w:val="004F1287"/>
    <w:rsid w:val="004F132A"/>
    <w:rsid w:val="004F1634"/>
    <w:rsid w:val="004F1651"/>
    <w:rsid w:val="004F1690"/>
    <w:rsid w:val="004F1713"/>
    <w:rsid w:val="004F1812"/>
    <w:rsid w:val="004F2E36"/>
    <w:rsid w:val="004F3116"/>
    <w:rsid w:val="004F358B"/>
    <w:rsid w:val="004F37B3"/>
    <w:rsid w:val="004F39B5"/>
    <w:rsid w:val="004F3ABD"/>
    <w:rsid w:val="004F3D0D"/>
    <w:rsid w:val="004F3F46"/>
    <w:rsid w:val="004F43B9"/>
    <w:rsid w:val="004F47DC"/>
    <w:rsid w:val="004F49E8"/>
    <w:rsid w:val="004F4B50"/>
    <w:rsid w:val="004F55A0"/>
    <w:rsid w:val="004F59E9"/>
    <w:rsid w:val="004F5A65"/>
    <w:rsid w:val="004F5B99"/>
    <w:rsid w:val="004F6149"/>
    <w:rsid w:val="004F6A2E"/>
    <w:rsid w:val="004F6F14"/>
    <w:rsid w:val="004F7587"/>
    <w:rsid w:val="004F7640"/>
    <w:rsid w:val="00500374"/>
    <w:rsid w:val="005005A6"/>
    <w:rsid w:val="005006CB"/>
    <w:rsid w:val="00500940"/>
    <w:rsid w:val="005016BA"/>
    <w:rsid w:val="00501905"/>
    <w:rsid w:val="005020B9"/>
    <w:rsid w:val="00502301"/>
    <w:rsid w:val="0050243C"/>
    <w:rsid w:val="00502AFF"/>
    <w:rsid w:val="005031C5"/>
    <w:rsid w:val="005034D2"/>
    <w:rsid w:val="00503A70"/>
    <w:rsid w:val="00503A74"/>
    <w:rsid w:val="00504A4F"/>
    <w:rsid w:val="00504C0C"/>
    <w:rsid w:val="00504DFA"/>
    <w:rsid w:val="0050598C"/>
    <w:rsid w:val="00506088"/>
    <w:rsid w:val="00506AF5"/>
    <w:rsid w:val="005075F1"/>
    <w:rsid w:val="0050768E"/>
    <w:rsid w:val="0050789A"/>
    <w:rsid w:val="00507969"/>
    <w:rsid w:val="00507CA9"/>
    <w:rsid w:val="00507D16"/>
    <w:rsid w:val="00510952"/>
    <w:rsid w:val="00510FCF"/>
    <w:rsid w:val="005112B3"/>
    <w:rsid w:val="0051146D"/>
    <w:rsid w:val="0051198D"/>
    <w:rsid w:val="00512185"/>
    <w:rsid w:val="005124F4"/>
    <w:rsid w:val="00512502"/>
    <w:rsid w:val="00512EFB"/>
    <w:rsid w:val="00513286"/>
    <w:rsid w:val="00513703"/>
    <w:rsid w:val="00513E12"/>
    <w:rsid w:val="00514235"/>
    <w:rsid w:val="0051486D"/>
    <w:rsid w:val="005149FF"/>
    <w:rsid w:val="00514E04"/>
    <w:rsid w:val="005150B0"/>
    <w:rsid w:val="0051525B"/>
    <w:rsid w:val="0051570E"/>
    <w:rsid w:val="00516196"/>
    <w:rsid w:val="005163DD"/>
    <w:rsid w:val="00516E07"/>
    <w:rsid w:val="005170E1"/>
    <w:rsid w:val="005175F8"/>
    <w:rsid w:val="005177C3"/>
    <w:rsid w:val="005202B4"/>
    <w:rsid w:val="00520422"/>
    <w:rsid w:val="00520481"/>
    <w:rsid w:val="0052122C"/>
    <w:rsid w:val="00521B30"/>
    <w:rsid w:val="00521B36"/>
    <w:rsid w:val="00521B4F"/>
    <w:rsid w:val="00522724"/>
    <w:rsid w:val="00522EFC"/>
    <w:rsid w:val="00523142"/>
    <w:rsid w:val="00523474"/>
    <w:rsid w:val="005234EC"/>
    <w:rsid w:val="0052364A"/>
    <w:rsid w:val="00523BE7"/>
    <w:rsid w:val="005246DF"/>
    <w:rsid w:val="00524975"/>
    <w:rsid w:val="00524E5B"/>
    <w:rsid w:val="00525047"/>
    <w:rsid w:val="0052515F"/>
    <w:rsid w:val="005252F5"/>
    <w:rsid w:val="00525457"/>
    <w:rsid w:val="0052566E"/>
    <w:rsid w:val="00525B87"/>
    <w:rsid w:val="00525CBE"/>
    <w:rsid w:val="0052621B"/>
    <w:rsid w:val="0052672E"/>
    <w:rsid w:val="005268EB"/>
    <w:rsid w:val="00526EB0"/>
    <w:rsid w:val="00527178"/>
    <w:rsid w:val="005277F4"/>
    <w:rsid w:val="00527E42"/>
    <w:rsid w:val="00527FB5"/>
    <w:rsid w:val="00530087"/>
    <w:rsid w:val="0053011A"/>
    <w:rsid w:val="00530183"/>
    <w:rsid w:val="00530570"/>
    <w:rsid w:val="005305F8"/>
    <w:rsid w:val="0053070B"/>
    <w:rsid w:val="0053081A"/>
    <w:rsid w:val="00531344"/>
    <w:rsid w:val="00531466"/>
    <w:rsid w:val="005314BE"/>
    <w:rsid w:val="005319B9"/>
    <w:rsid w:val="00531A58"/>
    <w:rsid w:val="0053202F"/>
    <w:rsid w:val="005323B8"/>
    <w:rsid w:val="00532A6D"/>
    <w:rsid w:val="00532E59"/>
    <w:rsid w:val="00532EFC"/>
    <w:rsid w:val="0053331F"/>
    <w:rsid w:val="00533679"/>
    <w:rsid w:val="00533921"/>
    <w:rsid w:val="00533C17"/>
    <w:rsid w:val="00533F2B"/>
    <w:rsid w:val="00534906"/>
    <w:rsid w:val="00534FB9"/>
    <w:rsid w:val="00535199"/>
    <w:rsid w:val="005351C0"/>
    <w:rsid w:val="005351E1"/>
    <w:rsid w:val="0053521F"/>
    <w:rsid w:val="005354A5"/>
    <w:rsid w:val="005355F3"/>
    <w:rsid w:val="00535874"/>
    <w:rsid w:val="00535C8C"/>
    <w:rsid w:val="00535FCE"/>
    <w:rsid w:val="00536A1B"/>
    <w:rsid w:val="00536DB0"/>
    <w:rsid w:val="005370AE"/>
    <w:rsid w:val="005371F8"/>
    <w:rsid w:val="00537403"/>
    <w:rsid w:val="005374E9"/>
    <w:rsid w:val="005379F7"/>
    <w:rsid w:val="00537F7A"/>
    <w:rsid w:val="0054010E"/>
    <w:rsid w:val="0054068C"/>
    <w:rsid w:val="00540A45"/>
    <w:rsid w:val="00540C0C"/>
    <w:rsid w:val="00540C65"/>
    <w:rsid w:val="00540EC7"/>
    <w:rsid w:val="00542014"/>
    <w:rsid w:val="00542DCD"/>
    <w:rsid w:val="00542EF5"/>
    <w:rsid w:val="005430EB"/>
    <w:rsid w:val="0054314F"/>
    <w:rsid w:val="00543E23"/>
    <w:rsid w:val="00543E8B"/>
    <w:rsid w:val="00543EA6"/>
    <w:rsid w:val="00543FAA"/>
    <w:rsid w:val="00544AD4"/>
    <w:rsid w:val="00544D58"/>
    <w:rsid w:val="005457FD"/>
    <w:rsid w:val="00545FBD"/>
    <w:rsid w:val="0054616A"/>
    <w:rsid w:val="00546448"/>
    <w:rsid w:val="0054686A"/>
    <w:rsid w:val="00546C72"/>
    <w:rsid w:val="00546F5D"/>
    <w:rsid w:val="00547A4B"/>
    <w:rsid w:val="00547EB1"/>
    <w:rsid w:val="0055135E"/>
    <w:rsid w:val="005514BC"/>
    <w:rsid w:val="0055179A"/>
    <w:rsid w:val="00551941"/>
    <w:rsid w:val="00551988"/>
    <w:rsid w:val="00551B8B"/>
    <w:rsid w:val="005527B3"/>
    <w:rsid w:val="00553E2B"/>
    <w:rsid w:val="00554035"/>
    <w:rsid w:val="0055420F"/>
    <w:rsid w:val="005545EA"/>
    <w:rsid w:val="00554971"/>
    <w:rsid w:val="00554EB1"/>
    <w:rsid w:val="00555363"/>
    <w:rsid w:val="005555DF"/>
    <w:rsid w:val="005559D4"/>
    <w:rsid w:val="00555D0B"/>
    <w:rsid w:val="00556134"/>
    <w:rsid w:val="005562B4"/>
    <w:rsid w:val="00556564"/>
    <w:rsid w:val="00557869"/>
    <w:rsid w:val="00557920"/>
    <w:rsid w:val="005579C1"/>
    <w:rsid w:val="00557DC6"/>
    <w:rsid w:val="00557E46"/>
    <w:rsid w:val="0056064F"/>
    <w:rsid w:val="005611BB"/>
    <w:rsid w:val="00561641"/>
    <w:rsid w:val="00561AAA"/>
    <w:rsid w:val="00561BC3"/>
    <w:rsid w:val="00562675"/>
    <w:rsid w:val="00562C75"/>
    <w:rsid w:val="00562DC5"/>
    <w:rsid w:val="00563757"/>
    <w:rsid w:val="00563850"/>
    <w:rsid w:val="00563C85"/>
    <w:rsid w:val="00563E8A"/>
    <w:rsid w:val="00563F28"/>
    <w:rsid w:val="00564002"/>
    <w:rsid w:val="005642C5"/>
    <w:rsid w:val="0056432C"/>
    <w:rsid w:val="00564B1C"/>
    <w:rsid w:val="00565110"/>
    <w:rsid w:val="00565192"/>
    <w:rsid w:val="00565326"/>
    <w:rsid w:val="005657DA"/>
    <w:rsid w:val="0056583E"/>
    <w:rsid w:val="00565846"/>
    <w:rsid w:val="005700AB"/>
    <w:rsid w:val="00570181"/>
    <w:rsid w:val="005702A5"/>
    <w:rsid w:val="0057075B"/>
    <w:rsid w:val="00570951"/>
    <w:rsid w:val="005712AD"/>
    <w:rsid w:val="00571933"/>
    <w:rsid w:val="00571EF1"/>
    <w:rsid w:val="00572725"/>
    <w:rsid w:val="00572CAF"/>
    <w:rsid w:val="00573456"/>
    <w:rsid w:val="005736DE"/>
    <w:rsid w:val="00573B9A"/>
    <w:rsid w:val="00573E16"/>
    <w:rsid w:val="00573EBD"/>
    <w:rsid w:val="0057401E"/>
    <w:rsid w:val="005744CD"/>
    <w:rsid w:val="00574502"/>
    <w:rsid w:val="00575897"/>
    <w:rsid w:val="005766C1"/>
    <w:rsid w:val="00576956"/>
    <w:rsid w:val="00576E93"/>
    <w:rsid w:val="00577261"/>
    <w:rsid w:val="0057760F"/>
    <w:rsid w:val="005777B6"/>
    <w:rsid w:val="00577CEF"/>
    <w:rsid w:val="00577DAD"/>
    <w:rsid w:val="00580CAC"/>
    <w:rsid w:val="00581444"/>
    <w:rsid w:val="00581556"/>
    <w:rsid w:val="00581686"/>
    <w:rsid w:val="00581D0B"/>
    <w:rsid w:val="00582251"/>
    <w:rsid w:val="00582543"/>
    <w:rsid w:val="00582B3C"/>
    <w:rsid w:val="005837D6"/>
    <w:rsid w:val="00583D0C"/>
    <w:rsid w:val="00583E4C"/>
    <w:rsid w:val="00584242"/>
    <w:rsid w:val="0058425D"/>
    <w:rsid w:val="0058457A"/>
    <w:rsid w:val="00584967"/>
    <w:rsid w:val="00584C1D"/>
    <w:rsid w:val="00584C22"/>
    <w:rsid w:val="00584D8C"/>
    <w:rsid w:val="005850B9"/>
    <w:rsid w:val="005850BE"/>
    <w:rsid w:val="005851BE"/>
    <w:rsid w:val="00585518"/>
    <w:rsid w:val="00585BEB"/>
    <w:rsid w:val="00585D95"/>
    <w:rsid w:val="00585ECF"/>
    <w:rsid w:val="00586127"/>
    <w:rsid w:val="005865B7"/>
    <w:rsid w:val="00586615"/>
    <w:rsid w:val="0058675B"/>
    <w:rsid w:val="00586C2B"/>
    <w:rsid w:val="0058747A"/>
    <w:rsid w:val="005878C3"/>
    <w:rsid w:val="00587EDF"/>
    <w:rsid w:val="00587FC1"/>
    <w:rsid w:val="005902DB"/>
    <w:rsid w:val="00590464"/>
    <w:rsid w:val="005906D5"/>
    <w:rsid w:val="00590BE3"/>
    <w:rsid w:val="0059113B"/>
    <w:rsid w:val="0059137A"/>
    <w:rsid w:val="00591734"/>
    <w:rsid w:val="00591E4A"/>
    <w:rsid w:val="005924A9"/>
    <w:rsid w:val="00592735"/>
    <w:rsid w:val="0059285D"/>
    <w:rsid w:val="00592E78"/>
    <w:rsid w:val="0059367B"/>
    <w:rsid w:val="00593BC7"/>
    <w:rsid w:val="0059445D"/>
    <w:rsid w:val="00594475"/>
    <w:rsid w:val="005947CE"/>
    <w:rsid w:val="00594876"/>
    <w:rsid w:val="005948DF"/>
    <w:rsid w:val="005949BA"/>
    <w:rsid w:val="00594B37"/>
    <w:rsid w:val="00595769"/>
    <w:rsid w:val="00595A6E"/>
    <w:rsid w:val="00595A8D"/>
    <w:rsid w:val="00595B36"/>
    <w:rsid w:val="005966B7"/>
    <w:rsid w:val="00596736"/>
    <w:rsid w:val="00596770"/>
    <w:rsid w:val="00596BF2"/>
    <w:rsid w:val="0059708E"/>
    <w:rsid w:val="0059773E"/>
    <w:rsid w:val="0059796B"/>
    <w:rsid w:val="00597B1E"/>
    <w:rsid w:val="00597E2B"/>
    <w:rsid w:val="005A0A5F"/>
    <w:rsid w:val="005A0ECA"/>
    <w:rsid w:val="005A0EFB"/>
    <w:rsid w:val="005A1386"/>
    <w:rsid w:val="005A16F0"/>
    <w:rsid w:val="005A188A"/>
    <w:rsid w:val="005A1A34"/>
    <w:rsid w:val="005A1C32"/>
    <w:rsid w:val="005A20A0"/>
    <w:rsid w:val="005A211A"/>
    <w:rsid w:val="005A2395"/>
    <w:rsid w:val="005A2667"/>
    <w:rsid w:val="005A2995"/>
    <w:rsid w:val="005A3F03"/>
    <w:rsid w:val="005A4A61"/>
    <w:rsid w:val="005A4DD8"/>
    <w:rsid w:val="005A53B4"/>
    <w:rsid w:val="005A5EDE"/>
    <w:rsid w:val="005A5FD5"/>
    <w:rsid w:val="005A656F"/>
    <w:rsid w:val="005A6A0F"/>
    <w:rsid w:val="005A6D24"/>
    <w:rsid w:val="005A6F37"/>
    <w:rsid w:val="005A7578"/>
    <w:rsid w:val="005A794D"/>
    <w:rsid w:val="005B09A1"/>
    <w:rsid w:val="005B0A67"/>
    <w:rsid w:val="005B1049"/>
    <w:rsid w:val="005B14CE"/>
    <w:rsid w:val="005B170E"/>
    <w:rsid w:val="005B18CE"/>
    <w:rsid w:val="005B22AE"/>
    <w:rsid w:val="005B23BD"/>
    <w:rsid w:val="005B2C33"/>
    <w:rsid w:val="005B304F"/>
    <w:rsid w:val="005B33B5"/>
    <w:rsid w:val="005B3611"/>
    <w:rsid w:val="005B4C14"/>
    <w:rsid w:val="005B5491"/>
    <w:rsid w:val="005B55FC"/>
    <w:rsid w:val="005B6715"/>
    <w:rsid w:val="005B68AF"/>
    <w:rsid w:val="005B718D"/>
    <w:rsid w:val="005B7759"/>
    <w:rsid w:val="005B7B05"/>
    <w:rsid w:val="005C00E2"/>
    <w:rsid w:val="005C0262"/>
    <w:rsid w:val="005C096F"/>
    <w:rsid w:val="005C0E1C"/>
    <w:rsid w:val="005C17CB"/>
    <w:rsid w:val="005C18F4"/>
    <w:rsid w:val="005C203A"/>
    <w:rsid w:val="005C29E0"/>
    <w:rsid w:val="005C2C20"/>
    <w:rsid w:val="005C3393"/>
    <w:rsid w:val="005C38F7"/>
    <w:rsid w:val="005C3FB2"/>
    <w:rsid w:val="005C401E"/>
    <w:rsid w:val="005C4297"/>
    <w:rsid w:val="005C437D"/>
    <w:rsid w:val="005C49B1"/>
    <w:rsid w:val="005C4ABF"/>
    <w:rsid w:val="005C4E9C"/>
    <w:rsid w:val="005C52B1"/>
    <w:rsid w:val="005C549F"/>
    <w:rsid w:val="005C55B2"/>
    <w:rsid w:val="005C57F4"/>
    <w:rsid w:val="005C5B96"/>
    <w:rsid w:val="005C6BA4"/>
    <w:rsid w:val="005C73CF"/>
    <w:rsid w:val="005C7639"/>
    <w:rsid w:val="005C7799"/>
    <w:rsid w:val="005D0096"/>
    <w:rsid w:val="005D0406"/>
    <w:rsid w:val="005D057C"/>
    <w:rsid w:val="005D0C97"/>
    <w:rsid w:val="005D0CBB"/>
    <w:rsid w:val="005D0DBF"/>
    <w:rsid w:val="005D0E3A"/>
    <w:rsid w:val="005D119E"/>
    <w:rsid w:val="005D1367"/>
    <w:rsid w:val="005D14AE"/>
    <w:rsid w:val="005D15D3"/>
    <w:rsid w:val="005D1B22"/>
    <w:rsid w:val="005D1F10"/>
    <w:rsid w:val="005D1F11"/>
    <w:rsid w:val="005D1F53"/>
    <w:rsid w:val="005D22B9"/>
    <w:rsid w:val="005D2405"/>
    <w:rsid w:val="005D2633"/>
    <w:rsid w:val="005D2D61"/>
    <w:rsid w:val="005D30C1"/>
    <w:rsid w:val="005D318B"/>
    <w:rsid w:val="005D3AD6"/>
    <w:rsid w:val="005D3EEE"/>
    <w:rsid w:val="005D3FBE"/>
    <w:rsid w:val="005D4194"/>
    <w:rsid w:val="005D4741"/>
    <w:rsid w:val="005D4AFF"/>
    <w:rsid w:val="005D4C4E"/>
    <w:rsid w:val="005D4FF5"/>
    <w:rsid w:val="005D5097"/>
    <w:rsid w:val="005D5B93"/>
    <w:rsid w:val="005D5FF5"/>
    <w:rsid w:val="005D664A"/>
    <w:rsid w:val="005D6C46"/>
    <w:rsid w:val="005D6F39"/>
    <w:rsid w:val="005D6F8D"/>
    <w:rsid w:val="005D74EB"/>
    <w:rsid w:val="005D7613"/>
    <w:rsid w:val="005E02FF"/>
    <w:rsid w:val="005E0330"/>
    <w:rsid w:val="005E0EAF"/>
    <w:rsid w:val="005E103E"/>
    <w:rsid w:val="005E108A"/>
    <w:rsid w:val="005E117B"/>
    <w:rsid w:val="005E11C3"/>
    <w:rsid w:val="005E1D59"/>
    <w:rsid w:val="005E203A"/>
    <w:rsid w:val="005E2488"/>
    <w:rsid w:val="005E27AD"/>
    <w:rsid w:val="005E2837"/>
    <w:rsid w:val="005E2923"/>
    <w:rsid w:val="005E308F"/>
    <w:rsid w:val="005E37FB"/>
    <w:rsid w:val="005E38D8"/>
    <w:rsid w:val="005E431B"/>
    <w:rsid w:val="005E451E"/>
    <w:rsid w:val="005E46B7"/>
    <w:rsid w:val="005E4B11"/>
    <w:rsid w:val="005E5231"/>
    <w:rsid w:val="005E58C0"/>
    <w:rsid w:val="005E5C58"/>
    <w:rsid w:val="005E5DE6"/>
    <w:rsid w:val="005E6640"/>
    <w:rsid w:val="005E665E"/>
    <w:rsid w:val="005E6836"/>
    <w:rsid w:val="005E741F"/>
    <w:rsid w:val="005E7D75"/>
    <w:rsid w:val="005F026E"/>
    <w:rsid w:val="005F03D6"/>
    <w:rsid w:val="005F0803"/>
    <w:rsid w:val="005F08F3"/>
    <w:rsid w:val="005F0937"/>
    <w:rsid w:val="005F09DD"/>
    <w:rsid w:val="005F0A36"/>
    <w:rsid w:val="005F0A55"/>
    <w:rsid w:val="005F1759"/>
    <w:rsid w:val="005F1785"/>
    <w:rsid w:val="005F1CFF"/>
    <w:rsid w:val="005F20F8"/>
    <w:rsid w:val="005F2353"/>
    <w:rsid w:val="005F2471"/>
    <w:rsid w:val="005F2943"/>
    <w:rsid w:val="005F29EF"/>
    <w:rsid w:val="005F33B7"/>
    <w:rsid w:val="005F36CA"/>
    <w:rsid w:val="005F379C"/>
    <w:rsid w:val="005F3A99"/>
    <w:rsid w:val="005F44B1"/>
    <w:rsid w:val="005F4B20"/>
    <w:rsid w:val="005F4DD2"/>
    <w:rsid w:val="005F5041"/>
    <w:rsid w:val="005F51F4"/>
    <w:rsid w:val="005F5265"/>
    <w:rsid w:val="005F5AC7"/>
    <w:rsid w:val="005F6164"/>
    <w:rsid w:val="005F64DA"/>
    <w:rsid w:val="005F653E"/>
    <w:rsid w:val="005F667E"/>
    <w:rsid w:val="005F66E3"/>
    <w:rsid w:val="005F70AD"/>
    <w:rsid w:val="005F74B8"/>
    <w:rsid w:val="005F77EA"/>
    <w:rsid w:val="005F7914"/>
    <w:rsid w:val="005F7AF9"/>
    <w:rsid w:val="005F7C5C"/>
    <w:rsid w:val="006003D0"/>
    <w:rsid w:val="006006A0"/>
    <w:rsid w:val="00600755"/>
    <w:rsid w:val="00600969"/>
    <w:rsid w:val="00601002"/>
    <w:rsid w:val="006019E1"/>
    <w:rsid w:val="00602086"/>
    <w:rsid w:val="00602176"/>
    <w:rsid w:val="0060225D"/>
    <w:rsid w:val="00602575"/>
    <w:rsid w:val="0060271C"/>
    <w:rsid w:val="0060291C"/>
    <w:rsid w:val="00602D0C"/>
    <w:rsid w:val="006035A8"/>
    <w:rsid w:val="0060369D"/>
    <w:rsid w:val="006038D2"/>
    <w:rsid w:val="00603A03"/>
    <w:rsid w:val="006047E1"/>
    <w:rsid w:val="0060481F"/>
    <w:rsid w:val="006048F9"/>
    <w:rsid w:val="00604C2E"/>
    <w:rsid w:val="00605183"/>
    <w:rsid w:val="00605751"/>
    <w:rsid w:val="00605873"/>
    <w:rsid w:val="00605D3E"/>
    <w:rsid w:val="006065B3"/>
    <w:rsid w:val="006066A0"/>
    <w:rsid w:val="0060705C"/>
    <w:rsid w:val="0060719D"/>
    <w:rsid w:val="00607388"/>
    <w:rsid w:val="006074EF"/>
    <w:rsid w:val="00607BA9"/>
    <w:rsid w:val="00607D30"/>
    <w:rsid w:val="00610150"/>
    <w:rsid w:val="0061049A"/>
    <w:rsid w:val="00611329"/>
    <w:rsid w:val="006113F4"/>
    <w:rsid w:val="006116B3"/>
    <w:rsid w:val="006123C3"/>
    <w:rsid w:val="00612430"/>
    <w:rsid w:val="00612670"/>
    <w:rsid w:val="006129B9"/>
    <w:rsid w:val="00612B3A"/>
    <w:rsid w:val="00613982"/>
    <w:rsid w:val="006140EF"/>
    <w:rsid w:val="0061435A"/>
    <w:rsid w:val="006148C2"/>
    <w:rsid w:val="006149B6"/>
    <w:rsid w:val="00614A1A"/>
    <w:rsid w:val="00614A36"/>
    <w:rsid w:val="00614B59"/>
    <w:rsid w:val="00614EA9"/>
    <w:rsid w:val="00614F34"/>
    <w:rsid w:val="006153E3"/>
    <w:rsid w:val="00615645"/>
    <w:rsid w:val="00615B94"/>
    <w:rsid w:val="006162EF"/>
    <w:rsid w:val="00616CD9"/>
    <w:rsid w:val="00616E52"/>
    <w:rsid w:val="00616F11"/>
    <w:rsid w:val="00617647"/>
    <w:rsid w:val="00617AAD"/>
    <w:rsid w:val="00617D5A"/>
    <w:rsid w:val="00617DE3"/>
    <w:rsid w:val="00620282"/>
    <w:rsid w:val="006207C1"/>
    <w:rsid w:val="00620888"/>
    <w:rsid w:val="00620F4A"/>
    <w:rsid w:val="00621328"/>
    <w:rsid w:val="0062139C"/>
    <w:rsid w:val="00621959"/>
    <w:rsid w:val="00621A87"/>
    <w:rsid w:val="006221E4"/>
    <w:rsid w:val="00622839"/>
    <w:rsid w:val="0062289F"/>
    <w:rsid w:val="00622C40"/>
    <w:rsid w:val="006231B7"/>
    <w:rsid w:val="00623388"/>
    <w:rsid w:val="00623559"/>
    <w:rsid w:val="00623947"/>
    <w:rsid w:val="00623A0B"/>
    <w:rsid w:val="00623BF5"/>
    <w:rsid w:val="006244CE"/>
    <w:rsid w:val="00624738"/>
    <w:rsid w:val="00624CCD"/>
    <w:rsid w:val="00625476"/>
    <w:rsid w:val="006261B9"/>
    <w:rsid w:val="00626458"/>
    <w:rsid w:val="00626496"/>
    <w:rsid w:val="00626E25"/>
    <w:rsid w:val="006271E8"/>
    <w:rsid w:val="0062733E"/>
    <w:rsid w:val="00627709"/>
    <w:rsid w:val="0063070D"/>
    <w:rsid w:val="00630DF7"/>
    <w:rsid w:val="006310ED"/>
    <w:rsid w:val="006312B7"/>
    <w:rsid w:val="00631A29"/>
    <w:rsid w:val="00631B40"/>
    <w:rsid w:val="00631D49"/>
    <w:rsid w:val="00631E7C"/>
    <w:rsid w:val="006323FF"/>
    <w:rsid w:val="00632484"/>
    <w:rsid w:val="0063289D"/>
    <w:rsid w:val="00632AD8"/>
    <w:rsid w:val="00632C59"/>
    <w:rsid w:val="00633201"/>
    <w:rsid w:val="00633937"/>
    <w:rsid w:val="00633BEE"/>
    <w:rsid w:val="00633C41"/>
    <w:rsid w:val="00633F65"/>
    <w:rsid w:val="006342EF"/>
    <w:rsid w:val="006343B6"/>
    <w:rsid w:val="00634747"/>
    <w:rsid w:val="00634813"/>
    <w:rsid w:val="006349F6"/>
    <w:rsid w:val="00634C66"/>
    <w:rsid w:val="006353E8"/>
    <w:rsid w:val="00635D71"/>
    <w:rsid w:val="00636778"/>
    <w:rsid w:val="00636F8F"/>
    <w:rsid w:val="006372D5"/>
    <w:rsid w:val="006374DE"/>
    <w:rsid w:val="006377A0"/>
    <w:rsid w:val="00637B5D"/>
    <w:rsid w:val="00637E28"/>
    <w:rsid w:val="0064004D"/>
    <w:rsid w:val="0064018A"/>
    <w:rsid w:val="00640190"/>
    <w:rsid w:val="006401E2"/>
    <w:rsid w:val="0064034B"/>
    <w:rsid w:val="0064070F"/>
    <w:rsid w:val="006408EA"/>
    <w:rsid w:val="00640FB3"/>
    <w:rsid w:val="00641245"/>
    <w:rsid w:val="006417DC"/>
    <w:rsid w:val="00641C33"/>
    <w:rsid w:val="00641F10"/>
    <w:rsid w:val="00642063"/>
    <w:rsid w:val="00642ACE"/>
    <w:rsid w:val="00643433"/>
    <w:rsid w:val="00643B57"/>
    <w:rsid w:val="00643CFA"/>
    <w:rsid w:val="00643D0A"/>
    <w:rsid w:val="00643F04"/>
    <w:rsid w:val="006446C0"/>
    <w:rsid w:val="006449E2"/>
    <w:rsid w:val="006454BD"/>
    <w:rsid w:val="00645887"/>
    <w:rsid w:val="00645B34"/>
    <w:rsid w:val="00646607"/>
    <w:rsid w:val="006475CA"/>
    <w:rsid w:val="00647699"/>
    <w:rsid w:val="00647992"/>
    <w:rsid w:val="00647E19"/>
    <w:rsid w:val="00650A62"/>
    <w:rsid w:val="00651188"/>
    <w:rsid w:val="006511C7"/>
    <w:rsid w:val="0065121F"/>
    <w:rsid w:val="006512BC"/>
    <w:rsid w:val="0065151C"/>
    <w:rsid w:val="00651557"/>
    <w:rsid w:val="00651E4D"/>
    <w:rsid w:val="006520AC"/>
    <w:rsid w:val="00652278"/>
    <w:rsid w:val="00652F4E"/>
    <w:rsid w:val="00653F2A"/>
    <w:rsid w:val="00654122"/>
    <w:rsid w:val="006547F8"/>
    <w:rsid w:val="00654EC7"/>
    <w:rsid w:val="006552F9"/>
    <w:rsid w:val="006554DE"/>
    <w:rsid w:val="006555F7"/>
    <w:rsid w:val="006557E1"/>
    <w:rsid w:val="0065580A"/>
    <w:rsid w:val="0065583C"/>
    <w:rsid w:val="006559BE"/>
    <w:rsid w:val="00655E98"/>
    <w:rsid w:val="006562DA"/>
    <w:rsid w:val="006565A4"/>
    <w:rsid w:val="006569A7"/>
    <w:rsid w:val="006569CC"/>
    <w:rsid w:val="00656B00"/>
    <w:rsid w:val="006571B7"/>
    <w:rsid w:val="00657F0E"/>
    <w:rsid w:val="006601EE"/>
    <w:rsid w:val="006603DE"/>
    <w:rsid w:val="00660556"/>
    <w:rsid w:val="006607F9"/>
    <w:rsid w:val="0066107E"/>
    <w:rsid w:val="0066144B"/>
    <w:rsid w:val="00661495"/>
    <w:rsid w:val="00662226"/>
    <w:rsid w:val="00662913"/>
    <w:rsid w:val="00662BC6"/>
    <w:rsid w:val="00662E61"/>
    <w:rsid w:val="0066340D"/>
    <w:rsid w:val="0066340F"/>
    <w:rsid w:val="00663738"/>
    <w:rsid w:val="00663DE3"/>
    <w:rsid w:val="00663DE4"/>
    <w:rsid w:val="00664072"/>
    <w:rsid w:val="00664696"/>
    <w:rsid w:val="006646F5"/>
    <w:rsid w:val="00664AE1"/>
    <w:rsid w:val="00664E82"/>
    <w:rsid w:val="00664F0D"/>
    <w:rsid w:val="00665086"/>
    <w:rsid w:val="0066530C"/>
    <w:rsid w:val="0066549D"/>
    <w:rsid w:val="00665612"/>
    <w:rsid w:val="00665B81"/>
    <w:rsid w:val="00665E86"/>
    <w:rsid w:val="0066673C"/>
    <w:rsid w:val="00666908"/>
    <w:rsid w:val="00666AC3"/>
    <w:rsid w:val="00667321"/>
    <w:rsid w:val="00667397"/>
    <w:rsid w:val="006702AA"/>
    <w:rsid w:val="00670A0A"/>
    <w:rsid w:val="00670A62"/>
    <w:rsid w:val="00670B4C"/>
    <w:rsid w:val="00671D9E"/>
    <w:rsid w:val="00671E63"/>
    <w:rsid w:val="0067205D"/>
    <w:rsid w:val="006722AB"/>
    <w:rsid w:val="0067242E"/>
    <w:rsid w:val="006726C3"/>
    <w:rsid w:val="0067286E"/>
    <w:rsid w:val="00672D18"/>
    <w:rsid w:val="00672D9E"/>
    <w:rsid w:val="00672F85"/>
    <w:rsid w:val="006738C7"/>
    <w:rsid w:val="00673A28"/>
    <w:rsid w:val="00674C15"/>
    <w:rsid w:val="00674D4D"/>
    <w:rsid w:val="006756B6"/>
    <w:rsid w:val="00676084"/>
    <w:rsid w:val="00676284"/>
    <w:rsid w:val="006765B7"/>
    <w:rsid w:val="006769F5"/>
    <w:rsid w:val="00676B7E"/>
    <w:rsid w:val="00676D40"/>
    <w:rsid w:val="00677331"/>
    <w:rsid w:val="00677783"/>
    <w:rsid w:val="00677A54"/>
    <w:rsid w:val="00677BDD"/>
    <w:rsid w:val="00680390"/>
    <w:rsid w:val="0068098A"/>
    <w:rsid w:val="00680EA3"/>
    <w:rsid w:val="00680F42"/>
    <w:rsid w:val="00680FDA"/>
    <w:rsid w:val="00681138"/>
    <w:rsid w:val="00681744"/>
    <w:rsid w:val="00681792"/>
    <w:rsid w:val="00681952"/>
    <w:rsid w:val="0068198A"/>
    <w:rsid w:val="006819E7"/>
    <w:rsid w:val="00681E47"/>
    <w:rsid w:val="006824C3"/>
    <w:rsid w:val="00682A36"/>
    <w:rsid w:val="00682BB1"/>
    <w:rsid w:val="00682CDE"/>
    <w:rsid w:val="0068305C"/>
    <w:rsid w:val="00683C3E"/>
    <w:rsid w:val="0068424D"/>
    <w:rsid w:val="00684F34"/>
    <w:rsid w:val="00684F86"/>
    <w:rsid w:val="00684FC1"/>
    <w:rsid w:val="00685CA1"/>
    <w:rsid w:val="0068681C"/>
    <w:rsid w:val="006868AE"/>
    <w:rsid w:val="00686CC0"/>
    <w:rsid w:val="006876F7"/>
    <w:rsid w:val="0068786F"/>
    <w:rsid w:val="006906E1"/>
    <w:rsid w:val="00690A2C"/>
    <w:rsid w:val="00690E66"/>
    <w:rsid w:val="00691294"/>
    <w:rsid w:val="00691CA3"/>
    <w:rsid w:val="00692378"/>
    <w:rsid w:val="006924E3"/>
    <w:rsid w:val="006925E0"/>
    <w:rsid w:val="00692A1B"/>
    <w:rsid w:val="00692EF9"/>
    <w:rsid w:val="00693265"/>
    <w:rsid w:val="00693667"/>
    <w:rsid w:val="0069402E"/>
    <w:rsid w:val="00694433"/>
    <w:rsid w:val="0069483C"/>
    <w:rsid w:val="00694BC1"/>
    <w:rsid w:val="006956BA"/>
    <w:rsid w:val="006957FF"/>
    <w:rsid w:val="006964A3"/>
    <w:rsid w:val="0069665E"/>
    <w:rsid w:val="0069685B"/>
    <w:rsid w:val="00696CCB"/>
    <w:rsid w:val="00697E96"/>
    <w:rsid w:val="006A00BF"/>
    <w:rsid w:val="006A010B"/>
    <w:rsid w:val="006A0300"/>
    <w:rsid w:val="006A0818"/>
    <w:rsid w:val="006A0D76"/>
    <w:rsid w:val="006A0E6E"/>
    <w:rsid w:val="006A0F75"/>
    <w:rsid w:val="006A10A2"/>
    <w:rsid w:val="006A15B6"/>
    <w:rsid w:val="006A17EB"/>
    <w:rsid w:val="006A1B49"/>
    <w:rsid w:val="006A2392"/>
    <w:rsid w:val="006A25FE"/>
    <w:rsid w:val="006A2C20"/>
    <w:rsid w:val="006A2EAE"/>
    <w:rsid w:val="006A37B9"/>
    <w:rsid w:val="006A4601"/>
    <w:rsid w:val="006A4649"/>
    <w:rsid w:val="006A46FC"/>
    <w:rsid w:val="006A47C3"/>
    <w:rsid w:val="006A5709"/>
    <w:rsid w:val="006A5F54"/>
    <w:rsid w:val="006A61CA"/>
    <w:rsid w:val="006A66CC"/>
    <w:rsid w:val="006A6A6D"/>
    <w:rsid w:val="006A6D39"/>
    <w:rsid w:val="006A6F95"/>
    <w:rsid w:val="006A73AD"/>
    <w:rsid w:val="006A7D77"/>
    <w:rsid w:val="006B02A3"/>
    <w:rsid w:val="006B0521"/>
    <w:rsid w:val="006B098B"/>
    <w:rsid w:val="006B0AC0"/>
    <w:rsid w:val="006B1192"/>
    <w:rsid w:val="006B15F0"/>
    <w:rsid w:val="006B16A4"/>
    <w:rsid w:val="006B17F8"/>
    <w:rsid w:val="006B18BC"/>
    <w:rsid w:val="006B1CAB"/>
    <w:rsid w:val="006B1E21"/>
    <w:rsid w:val="006B2175"/>
    <w:rsid w:val="006B33DE"/>
    <w:rsid w:val="006B48BD"/>
    <w:rsid w:val="006B4D70"/>
    <w:rsid w:val="006B4DC9"/>
    <w:rsid w:val="006B5256"/>
    <w:rsid w:val="006B52CF"/>
    <w:rsid w:val="006B55ED"/>
    <w:rsid w:val="006B57F0"/>
    <w:rsid w:val="006B5F4D"/>
    <w:rsid w:val="006B628D"/>
    <w:rsid w:val="006B6C43"/>
    <w:rsid w:val="006B6DCA"/>
    <w:rsid w:val="006B6F25"/>
    <w:rsid w:val="006B6FDC"/>
    <w:rsid w:val="006B70AD"/>
    <w:rsid w:val="006B7A3B"/>
    <w:rsid w:val="006B7F15"/>
    <w:rsid w:val="006B7FAA"/>
    <w:rsid w:val="006C0047"/>
    <w:rsid w:val="006C04B4"/>
    <w:rsid w:val="006C05E8"/>
    <w:rsid w:val="006C16D9"/>
    <w:rsid w:val="006C1DB9"/>
    <w:rsid w:val="006C1FFC"/>
    <w:rsid w:val="006C20B5"/>
    <w:rsid w:val="006C2224"/>
    <w:rsid w:val="006C2243"/>
    <w:rsid w:val="006C2826"/>
    <w:rsid w:val="006C28EB"/>
    <w:rsid w:val="006C2EE9"/>
    <w:rsid w:val="006C2F29"/>
    <w:rsid w:val="006C2FC9"/>
    <w:rsid w:val="006C3168"/>
    <w:rsid w:val="006C35B3"/>
    <w:rsid w:val="006C3C29"/>
    <w:rsid w:val="006C412B"/>
    <w:rsid w:val="006C4250"/>
    <w:rsid w:val="006C43AB"/>
    <w:rsid w:val="006C4424"/>
    <w:rsid w:val="006C450F"/>
    <w:rsid w:val="006C470E"/>
    <w:rsid w:val="006C4F94"/>
    <w:rsid w:val="006C533A"/>
    <w:rsid w:val="006C56FE"/>
    <w:rsid w:val="006C5842"/>
    <w:rsid w:val="006C5B77"/>
    <w:rsid w:val="006C5E0D"/>
    <w:rsid w:val="006C647D"/>
    <w:rsid w:val="006C649C"/>
    <w:rsid w:val="006C66A6"/>
    <w:rsid w:val="006C66D9"/>
    <w:rsid w:val="006C68B5"/>
    <w:rsid w:val="006C70D8"/>
    <w:rsid w:val="006C75E0"/>
    <w:rsid w:val="006C7E34"/>
    <w:rsid w:val="006D0AB2"/>
    <w:rsid w:val="006D0FFA"/>
    <w:rsid w:val="006D15C7"/>
    <w:rsid w:val="006D1AED"/>
    <w:rsid w:val="006D1DB5"/>
    <w:rsid w:val="006D1FCB"/>
    <w:rsid w:val="006D228E"/>
    <w:rsid w:val="006D2A64"/>
    <w:rsid w:val="006D37F4"/>
    <w:rsid w:val="006D3B07"/>
    <w:rsid w:val="006D3B81"/>
    <w:rsid w:val="006D429C"/>
    <w:rsid w:val="006D49C5"/>
    <w:rsid w:val="006D5114"/>
    <w:rsid w:val="006D51DE"/>
    <w:rsid w:val="006D551D"/>
    <w:rsid w:val="006D56A1"/>
    <w:rsid w:val="006D5894"/>
    <w:rsid w:val="006D5FFF"/>
    <w:rsid w:val="006D6093"/>
    <w:rsid w:val="006D6134"/>
    <w:rsid w:val="006D61C5"/>
    <w:rsid w:val="006D635B"/>
    <w:rsid w:val="006D65EE"/>
    <w:rsid w:val="006D72C7"/>
    <w:rsid w:val="006D7712"/>
    <w:rsid w:val="006D7B7D"/>
    <w:rsid w:val="006D7EDC"/>
    <w:rsid w:val="006E026D"/>
    <w:rsid w:val="006E043D"/>
    <w:rsid w:val="006E0981"/>
    <w:rsid w:val="006E130D"/>
    <w:rsid w:val="006E15C2"/>
    <w:rsid w:val="006E15CA"/>
    <w:rsid w:val="006E1BC0"/>
    <w:rsid w:val="006E2089"/>
    <w:rsid w:val="006E2140"/>
    <w:rsid w:val="006E23EA"/>
    <w:rsid w:val="006E30CD"/>
    <w:rsid w:val="006E434C"/>
    <w:rsid w:val="006E4788"/>
    <w:rsid w:val="006E4C24"/>
    <w:rsid w:val="006E4F9F"/>
    <w:rsid w:val="006E67A1"/>
    <w:rsid w:val="006E6FD8"/>
    <w:rsid w:val="006E7381"/>
    <w:rsid w:val="006E739B"/>
    <w:rsid w:val="006E761D"/>
    <w:rsid w:val="006E777B"/>
    <w:rsid w:val="006E7DA4"/>
    <w:rsid w:val="006F09C8"/>
    <w:rsid w:val="006F0A00"/>
    <w:rsid w:val="006F0C16"/>
    <w:rsid w:val="006F16F0"/>
    <w:rsid w:val="006F181E"/>
    <w:rsid w:val="006F1D72"/>
    <w:rsid w:val="006F1ED3"/>
    <w:rsid w:val="006F2291"/>
    <w:rsid w:val="006F22A2"/>
    <w:rsid w:val="006F24DA"/>
    <w:rsid w:val="006F25B4"/>
    <w:rsid w:val="006F2AF2"/>
    <w:rsid w:val="006F2DB5"/>
    <w:rsid w:val="006F2E5E"/>
    <w:rsid w:val="006F3F5D"/>
    <w:rsid w:val="006F415E"/>
    <w:rsid w:val="006F42F8"/>
    <w:rsid w:val="006F4916"/>
    <w:rsid w:val="006F4922"/>
    <w:rsid w:val="006F53D7"/>
    <w:rsid w:val="006F577E"/>
    <w:rsid w:val="006F5C62"/>
    <w:rsid w:val="006F5FE9"/>
    <w:rsid w:val="006F6023"/>
    <w:rsid w:val="006F73B2"/>
    <w:rsid w:val="006F799A"/>
    <w:rsid w:val="006F7B9D"/>
    <w:rsid w:val="006F7F60"/>
    <w:rsid w:val="007016D7"/>
    <w:rsid w:val="007017F8"/>
    <w:rsid w:val="007020A1"/>
    <w:rsid w:val="00702AB5"/>
    <w:rsid w:val="00702AFF"/>
    <w:rsid w:val="00703885"/>
    <w:rsid w:val="007038C2"/>
    <w:rsid w:val="00703975"/>
    <w:rsid w:val="00703F12"/>
    <w:rsid w:val="00704179"/>
    <w:rsid w:val="007043B5"/>
    <w:rsid w:val="007047C2"/>
    <w:rsid w:val="00704CCB"/>
    <w:rsid w:val="00704FCD"/>
    <w:rsid w:val="007053B0"/>
    <w:rsid w:val="00705F38"/>
    <w:rsid w:val="00706393"/>
    <w:rsid w:val="00706546"/>
    <w:rsid w:val="007065F0"/>
    <w:rsid w:val="00706EE4"/>
    <w:rsid w:val="00707917"/>
    <w:rsid w:val="00707D18"/>
    <w:rsid w:val="00707D6B"/>
    <w:rsid w:val="00710280"/>
    <w:rsid w:val="00710B46"/>
    <w:rsid w:val="0071162C"/>
    <w:rsid w:val="00711A46"/>
    <w:rsid w:val="00712011"/>
    <w:rsid w:val="007122EF"/>
    <w:rsid w:val="00712316"/>
    <w:rsid w:val="00712530"/>
    <w:rsid w:val="00712B02"/>
    <w:rsid w:val="00712F33"/>
    <w:rsid w:val="00713A39"/>
    <w:rsid w:val="00713AAC"/>
    <w:rsid w:val="00713C83"/>
    <w:rsid w:val="00713CF7"/>
    <w:rsid w:val="0071460F"/>
    <w:rsid w:val="00714676"/>
    <w:rsid w:val="00714716"/>
    <w:rsid w:val="00714A03"/>
    <w:rsid w:val="00714B09"/>
    <w:rsid w:val="00714CAB"/>
    <w:rsid w:val="00714D34"/>
    <w:rsid w:val="00715492"/>
    <w:rsid w:val="00715C72"/>
    <w:rsid w:val="00716328"/>
    <w:rsid w:val="007164CD"/>
    <w:rsid w:val="007168F4"/>
    <w:rsid w:val="00716ECA"/>
    <w:rsid w:val="0071708F"/>
    <w:rsid w:val="007171F6"/>
    <w:rsid w:val="00717934"/>
    <w:rsid w:val="00717B3E"/>
    <w:rsid w:val="007205FD"/>
    <w:rsid w:val="00721589"/>
    <w:rsid w:val="00721C6F"/>
    <w:rsid w:val="00722264"/>
    <w:rsid w:val="00722B0B"/>
    <w:rsid w:val="0072324C"/>
    <w:rsid w:val="007235BE"/>
    <w:rsid w:val="007235CC"/>
    <w:rsid w:val="0072362C"/>
    <w:rsid w:val="00723744"/>
    <w:rsid w:val="007238AC"/>
    <w:rsid w:val="00723A72"/>
    <w:rsid w:val="00724355"/>
    <w:rsid w:val="00724B90"/>
    <w:rsid w:val="00724E7A"/>
    <w:rsid w:val="007252E8"/>
    <w:rsid w:val="0072565F"/>
    <w:rsid w:val="007256A8"/>
    <w:rsid w:val="00725819"/>
    <w:rsid w:val="00725B17"/>
    <w:rsid w:val="00725DDC"/>
    <w:rsid w:val="00725FE9"/>
    <w:rsid w:val="00726056"/>
    <w:rsid w:val="00726218"/>
    <w:rsid w:val="00726735"/>
    <w:rsid w:val="00726903"/>
    <w:rsid w:val="00726C6A"/>
    <w:rsid w:val="00726CD4"/>
    <w:rsid w:val="00726D5A"/>
    <w:rsid w:val="00726E15"/>
    <w:rsid w:val="00726E4D"/>
    <w:rsid w:val="00727B6A"/>
    <w:rsid w:val="00730806"/>
    <w:rsid w:val="007315A3"/>
    <w:rsid w:val="00731754"/>
    <w:rsid w:val="00731914"/>
    <w:rsid w:val="0073198F"/>
    <w:rsid w:val="00732046"/>
    <w:rsid w:val="00732A3A"/>
    <w:rsid w:val="00732B68"/>
    <w:rsid w:val="00732C2D"/>
    <w:rsid w:val="00732C3B"/>
    <w:rsid w:val="00732DE9"/>
    <w:rsid w:val="00733FD6"/>
    <w:rsid w:val="00734288"/>
    <w:rsid w:val="007344B4"/>
    <w:rsid w:val="00735122"/>
    <w:rsid w:val="0073515D"/>
    <w:rsid w:val="007357B2"/>
    <w:rsid w:val="0073682B"/>
    <w:rsid w:val="00736E19"/>
    <w:rsid w:val="00736E6B"/>
    <w:rsid w:val="00736F9C"/>
    <w:rsid w:val="00737057"/>
    <w:rsid w:val="007371D7"/>
    <w:rsid w:val="00737261"/>
    <w:rsid w:val="007376DF"/>
    <w:rsid w:val="00737A60"/>
    <w:rsid w:val="00737A8D"/>
    <w:rsid w:val="00737B59"/>
    <w:rsid w:val="00737F84"/>
    <w:rsid w:val="007408B7"/>
    <w:rsid w:val="00740AED"/>
    <w:rsid w:val="0074107E"/>
    <w:rsid w:val="00741699"/>
    <w:rsid w:val="00741735"/>
    <w:rsid w:val="00741CD3"/>
    <w:rsid w:val="007421B1"/>
    <w:rsid w:val="00742267"/>
    <w:rsid w:val="007423FF"/>
    <w:rsid w:val="00742475"/>
    <w:rsid w:val="007424E0"/>
    <w:rsid w:val="007428E1"/>
    <w:rsid w:val="00743E62"/>
    <w:rsid w:val="00743F22"/>
    <w:rsid w:val="0074458E"/>
    <w:rsid w:val="007447BE"/>
    <w:rsid w:val="007448C7"/>
    <w:rsid w:val="00744BC7"/>
    <w:rsid w:val="00744C0A"/>
    <w:rsid w:val="00744D89"/>
    <w:rsid w:val="00745185"/>
    <w:rsid w:val="00745539"/>
    <w:rsid w:val="00745B58"/>
    <w:rsid w:val="00745F31"/>
    <w:rsid w:val="00745FF6"/>
    <w:rsid w:val="00746152"/>
    <w:rsid w:val="007462FA"/>
    <w:rsid w:val="00747453"/>
    <w:rsid w:val="00747A72"/>
    <w:rsid w:val="00747A75"/>
    <w:rsid w:val="00747BEA"/>
    <w:rsid w:val="0075014F"/>
    <w:rsid w:val="00750457"/>
    <w:rsid w:val="0075091C"/>
    <w:rsid w:val="00750BA4"/>
    <w:rsid w:val="00750D54"/>
    <w:rsid w:val="00751976"/>
    <w:rsid w:val="00751CF4"/>
    <w:rsid w:val="00751D3D"/>
    <w:rsid w:val="007528B8"/>
    <w:rsid w:val="00752B27"/>
    <w:rsid w:val="00752F9E"/>
    <w:rsid w:val="007535B1"/>
    <w:rsid w:val="00753CEC"/>
    <w:rsid w:val="00754019"/>
    <w:rsid w:val="00754147"/>
    <w:rsid w:val="0075485E"/>
    <w:rsid w:val="007556FF"/>
    <w:rsid w:val="00755B0B"/>
    <w:rsid w:val="00755B39"/>
    <w:rsid w:val="00755E97"/>
    <w:rsid w:val="007566CA"/>
    <w:rsid w:val="0075692D"/>
    <w:rsid w:val="007569AB"/>
    <w:rsid w:val="00756EA1"/>
    <w:rsid w:val="00757192"/>
    <w:rsid w:val="007572EE"/>
    <w:rsid w:val="00757490"/>
    <w:rsid w:val="007579CC"/>
    <w:rsid w:val="007601A2"/>
    <w:rsid w:val="0076058A"/>
    <w:rsid w:val="007606CF"/>
    <w:rsid w:val="00760853"/>
    <w:rsid w:val="00760914"/>
    <w:rsid w:val="00760B4D"/>
    <w:rsid w:val="00760E8A"/>
    <w:rsid w:val="00760EA2"/>
    <w:rsid w:val="00761BEB"/>
    <w:rsid w:val="00762584"/>
    <w:rsid w:val="007635DD"/>
    <w:rsid w:val="00763684"/>
    <w:rsid w:val="007637C1"/>
    <w:rsid w:val="007637F4"/>
    <w:rsid w:val="00763AED"/>
    <w:rsid w:val="0076508F"/>
    <w:rsid w:val="00765948"/>
    <w:rsid w:val="00766040"/>
    <w:rsid w:val="00766185"/>
    <w:rsid w:val="00766598"/>
    <w:rsid w:val="00766896"/>
    <w:rsid w:val="00766C4F"/>
    <w:rsid w:val="00767522"/>
    <w:rsid w:val="007678C1"/>
    <w:rsid w:val="007701C7"/>
    <w:rsid w:val="00770471"/>
    <w:rsid w:val="0077061E"/>
    <w:rsid w:val="00770679"/>
    <w:rsid w:val="00770B64"/>
    <w:rsid w:val="00770C94"/>
    <w:rsid w:val="00770E3D"/>
    <w:rsid w:val="00770F06"/>
    <w:rsid w:val="0077100F"/>
    <w:rsid w:val="0077135C"/>
    <w:rsid w:val="00771371"/>
    <w:rsid w:val="00771524"/>
    <w:rsid w:val="007719E5"/>
    <w:rsid w:val="007727A1"/>
    <w:rsid w:val="00772A81"/>
    <w:rsid w:val="00772B07"/>
    <w:rsid w:val="00772B8A"/>
    <w:rsid w:val="00772EFD"/>
    <w:rsid w:val="0077309F"/>
    <w:rsid w:val="007733AF"/>
    <w:rsid w:val="00773527"/>
    <w:rsid w:val="00773BC3"/>
    <w:rsid w:val="00774205"/>
    <w:rsid w:val="00774DB7"/>
    <w:rsid w:val="00774F31"/>
    <w:rsid w:val="00775317"/>
    <w:rsid w:val="007754A6"/>
    <w:rsid w:val="0077597E"/>
    <w:rsid w:val="00775E4F"/>
    <w:rsid w:val="007762FB"/>
    <w:rsid w:val="0077633B"/>
    <w:rsid w:val="00776F86"/>
    <w:rsid w:val="00776FD5"/>
    <w:rsid w:val="0077738B"/>
    <w:rsid w:val="007778AE"/>
    <w:rsid w:val="00777C67"/>
    <w:rsid w:val="007800C8"/>
    <w:rsid w:val="0078025B"/>
    <w:rsid w:val="0078040A"/>
    <w:rsid w:val="0078087F"/>
    <w:rsid w:val="007808DB"/>
    <w:rsid w:val="00780AA3"/>
    <w:rsid w:val="00780CA4"/>
    <w:rsid w:val="00780D10"/>
    <w:rsid w:val="007812D6"/>
    <w:rsid w:val="007816DB"/>
    <w:rsid w:val="00781A78"/>
    <w:rsid w:val="00781A85"/>
    <w:rsid w:val="00781DEE"/>
    <w:rsid w:val="00782515"/>
    <w:rsid w:val="0078251D"/>
    <w:rsid w:val="007826F3"/>
    <w:rsid w:val="007828F1"/>
    <w:rsid w:val="007830BA"/>
    <w:rsid w:val="007830C0"/>
    <w:rsid w:val="007832B7"/>
    <w:rsid w:val="00783375"/>
    <w:rsid w:val="00783790"/>
    <w:rsid w:val="0078399B"/>
    <w:rsid w:val="00783ABD"/>
    <w:rsid w:val="00784647"/>
    <w:rsid w:val="00784A8E"/>
    <w:rsid w:val="00784DC1"/>
    <w:rsid w:val="00784E46"/>
    <w:rsid w:val="0078548B"/>
    <w:rsid w:val="00785851"/>
    <w:rsid w:val="00785BA3"/>
    <w:rsid w:val="0078603C"/>
    <w:rsid w:val="00786268"/>
    <w:rsid w:val="0078634F"/>
    <w:rsid w:val="00786368"/>
    <w:rsid w:val="007868CC"/>
    <w:rsid w:val="00786A78"/>
    <w:rsid w:val="00786C14"/>
    <w:rsid w:val="00786FB0"/>
    <w:rsid w:val="0078785B"/>
    <w:rsid w:val="0078789C"/>
    <w:rsid w:val="00787B7D"/>
    <w:rsid w:val="00787C13"/>
    <w:rsid w:val="00787CF1"/>
    <w:rsid w:val="00787EF5"/>
    <w:rsid w:val="0079058F"/>
    <w:rsid w:val="007907BB"/>
    <w:rsid w:val="0079093D"/>
    <w:rsid w:val="00791482"/>
    <w:rsid w:val="0079177F"/>
    <w:rsid w:val="00791C2C"/>
    <w:rsid w:val="00792014"/>
    <w:rsid w:val="00793577"/>
    <w:rsid w:val="007937C6"/>
    <w:rsid w:val="0079387F"/>
    <w:rsid w:val="00793975"/>
    <w:rsid w:val="00793A1D"/>
    <w:rsid w:val="00793BAD"/>
    <w:rsid w:val="00793F18"/>
    <w:rsid w:val="00794077"/>
    <w:rsid w:val="007940F3"/>
    <w:rsid w:val="00794989"/>
    <w:rsid w:val="0079595E"/>
    <w:rsid w:val="00795DF2"/>
    <w:rsid w:val="00795DFC"/>
    <w:rsid w:val="0079627D"/>
    <w:rsid w:val="007962D0"/>
    <w:rsid w:val="007963C1"/>
    <w:rsid w:val="00796EEC"/>
    <w:rsid w:val="00797E2B"/>
    <w:rsid w:val="00797FFE"/>
    <w:rsid w:val="007A0553"/>
    <w:rsid w:val="007A06FC"/>
    <w:rsid w:val="007A07F2"/>
    <w:rsid w:val="007A0902"/>
    <w:rsid w:val="007A102F"/>
    <w:rsid w:val="007A11FF"/>
    <w:rsid w:val="007A123E"/>
    <w:rsid w:val="007A166F"/>
    <w:rsid w:val="007A2426"/>
    <w:rsid w:val="007A28D7"/>
    <w:rsid w:val="007A2A03"/>
    <w:rsid w:val="007A308F"/>
    <w:rsid w:val="007A3626"/>
    <w:rsid w:val="007A39E8"/>
    <w:rsid w:val="007A3A98"/>
    <w:rsid w:val="007A41C0"/>
    <w:rsid w:val="007A43A1"/>
    <w:rsid w:val="007A486A"/>
    <w:rsid w:val="007A49DE"/>
    <w:rsid w:val="007A4D83"/>
    <w:rsid w:val="007A505A"/>
    <w:rsid w:val="007A570C"/>
    <w:rsid w:val="007A5AFA"/>
    <w:rsid w:val="007A5CD1"/>
    <w:rsid w:val="007A5E71"/>
    <w:rsid w:val="007A5EBA"/>
    <w:rsid w:val="007A64BE"/>
    <w:rsid w:val="007A6726"/>
    <w:rsid w:val="007A6782"/>
    <w:rsid w:val="007A67AA"/>
    <w:rsid w:val="007A6810"/>
    <w:rsid w:val="007A68FA"/>
    <w:rsid w:val="007A6C60"/>
    <w:rsid w:val="007A6D31"/>
    <w:rsid w:val="007A73B2"/>
    <w:rsid w:val="007A7B1F"/>
    <w:rsid w:val="007B0209"/>
    <w:rsid w:val="007B0A1A"/>
    <w:rsid w:val="007B0B9E"/>
    <w:rsid w:val="007B110F"/>
    <w:rsid w:val="007B1568"/>
    <w:rsid w:val="007B1676"/>
    <w:rsid w:val="007B17E1"/>
    <w:rsid w:val="007B181A"/>
    <w:rsid w:val="007B1D04"/>
    <w:rsid w:val="007B1E11"/>
    <w:rsid w:val="007B22EA"/>
    <w:rsid w:val="007B2EB3"/>
    <w:rsid w:val="007B2F64"/>
    <w:rsid w:val="007B3270"/>
    <w:rsid w:val="007B336C"/>
    <w:rsid w:val="007B33AF"/>
    <w:rsid w:val="007B36C1"/>
    <w:rsid w:val="007B3953"/>
    <w:rsid w:val="007B3BA6"/>
    <w:rsid w:val="007B3BE3"/>
    <w:rsid w:val="007B3F50"/>
    <w:rsid w:val="007B4480"/>
    <w:rsid w:val="007B4566"/>
    <w:rsid w:val="007B49AB"/>
    <w:rsid w:val="007B4DAD"/>
    <w:rsid w:val="007B4FD9"/>
    <w:rsid w:val="007B500A"/>
    <w:rsid w:val="007B54AA"/>
    <w:rsid w:val="007B56D5"/>
    <w:rsid w:val="007B5914"/>
    <w:rsid w:val="007B5CBE"/>
    <w:rsid w:val="007B68CC"/>
    <w:rsid w:val="007B6B2F"/>
    <w:rsid w:val="007B6FDF"/>
    <w:rsid w:val="007B7266"/>
    <w:rsid w:val="007B7601"/>
    <w:rsid w:val="007B799A"/>
    <w:rsid w:val="007C04AE"/>
    <w:rsid w:val="007C08DB"/>
    <w:rsid w:val="007C116A"/>
    <w:rsid w:val="007C12B9"/>
    <w:rsid w:val="007C17E0"/>
    <w:rsid w:val="007C1F7D"/>
    <w:rsid w:val="007C3046"/>
    <w:rsid w:val="007C34FE"/>
    <w:rsid w:val="007C357E"/>
    <w:rsid w:val="007C3680"/>
    <w:rsid w:val="007C399C"/>
    <w:rsid w:val="007C3E5F"/>
    <w:rsid w:val="007C3EE3"/>
    <w:rsid w:val="007C418B"/>
    <w:rsid w:val="007C4378"/>
    <w:rsid w:val="007C45E2"/>
    <w:rsid w:val="007C4617"/>
    <w:rsid w:val="007C4656"/>
    <w:rsid w:val="007C49FB"/>
    <w:rsid w:val="007C4B38"/>
    <w:rsid w:val="007C4B89"/>
    <w:rsid w:val="007C55A9"/>
    <w:rsid w:val="007C5724"/>
    <w:rsid w:val="007C5993"/>
    <w:rsid w:val="007C5DC7"/>
    <w:rsid w:val="007C609C"/>
    <w:rsid w:val="007C621E"/>
    <w:rsid w:val="007C63FC"/>
    <w:rsid w:val="007C6545"/>
    <w:rsid w:val="007C6832"/>
    <w:rsid w:val="007C6DE7"/>
    <w:rsid w:val="007C6E58"/>
    <w:rsid w:val="007C6E8A"/>
    <w:rsid w:val="007C713C"/>
    <w:rsid w:val="007C7678"/>
    <w:rsid w:val="007C77AD"/>
    <w:rsid w:val="007C7871"/>
    <w:rsid w:val="007C78CF"/>
    <w:rsid w:val="007D08E3"/>
    <w:rsid w:val="007D0AE6"/>
    <w:rsid w:val="007D108E"/>
    <w:rsid w:val="007D1256"/>
    <w:rsid w:val="007D14D5"/>
    <w:rsid w:val="007D1AF9"/>
    <w:rsid w:val="007D1D5D"/>
    <w:rsid w:val="007D21EE"/>
    <w:rsid w:val="007D23B1"/>
    <w:rsid w:val="007D249B"/>
    <w:rsid w:val="007D317C"/>
    <w:rsid w:val="007D3381"/>
    <w:rsid w:val="007D3874"/>
    <w:rsid w:val="007D388E"/>
    <w:rsid w:val="007D39E3"/>
    <w:rsid w:val="007D44E1"/>
    <w:rsid w:val="007D487C"/>
    <w:rsid w:val="007D499B"/>
    <w:rsid w:val="007D49BC"/>
    <w:rsid w:val="007D508D"/>
    <w:rsid w:val="007D53FA"/>
    <w:rsid w:val="007D58EF"/>
    <w:rsid w:val="007D5BE7"/>
    <w:rsid w:val="007D5C78"/>
    <w:rsid w:val="007D65B7"/>
    <w:rsid w:val="007D6682"/>
    <w:rsid w:val="007D66DB"/>
    <w:rsid w:val="007D69B1"/>
    <w:rsid w:val="007D7787"/>
    <w:rsid w:val="007D7BC2"/>
    <w:rsid w:val="007D7F6B"/>
    <w:rsid w:val="007E00DB"/>
    <w:rsid w:val="007E01E3"/>
    <w:rsid w:val="007E034F"/>
    <w:rsid w:val="007E0664"/>
    <w:rsid w:val="007E0669"/>
    <w:rsid w:val="007E0909"/>
    <w:rsid w:val="007E0CF5"/>
    <w:rsid w:val="007E0FC2"/>
    <w:rsid w:val="007E0FF4"/>
    <w:rsid w:val="007E1108"/>
    <w:rsid w:val="007E12AA"/>
    <w:rsid w:val="007E137D"/>
    <w:rsid w:val="007E139B"/>
    <w:rsid w:val="007E19B0"/>
    <w:rsid w:val="007E1A25"/>
    <w:rsid w:val="007E1FE1"/>
    <w:rsid w:val="007E21FF"/>
    <w:rsid w:val="007E2423"/>
    <w:rsid w:val="007E29BC"/>
    <w:rsid w:val="007E2ECC"/>
    <w:rsid w:val="007E3051"/>
    <w:rsid w:val="007E308F"/>
    <w:rsid w:val="007E30BA"/>
    <w:rsid w:val="007E3B0E"/>
    <w:rsid w:val="007E3C44"/>
    <w:rsid w:val="007E44ED"/>
    <w:rsid w:val="007E450B"/>
    <w:rsid w:val="007E4776"/>
    <w:rsid w:val="007E4CD9"/>
    <w:rsid w:val="007E4DC1"/>
    <w:rsid w:val="007E4FBB"/>
    <w:rsid w:val="007E4FCF"/>
    <w:rsid w:val="007E54E7"/>
    <w:rsid w:val="007E60A1"/>
    <w:rsid w:val="007E6805"/>
    <w:rsid w:val="007E6B53"/>
    <w:rsid w:val="007E6CE0"/>
    <w:rsid w:val="007E71B8"/>
    <w:rsid w:val="007E7781"/>
    <w:rsid w:val="007E7D71"/>
    <w:rsid w:val="007E7E1A"/>
    <w:rsid w:val="007F0025"/>
    <w:rsid w:val="007F0197"/>
    <w:rsid w:val="007F06DD"/>
    <w:rsid w:val="007F0803"/>
    <w:rsid w:val="007F0867"/>
    <w:rsid w:val="007F0895"/>
    <w:rsid w:val="007F0C6D"/>
    <w:rsid w:val="007F0FD5"/>
    <w:rsid w:val="007F1BDA"/>
    <w:rsid w:val="007F216A"/>
    <w:rsid w:val="007F2994"/>
    <w:rsid w:val="007F349E"/>
    <w:rsid w:val="007F37E1"/>
    <w:rsid w:val="007F39AB"/>
    <w:rsid w:val="007F39D0"/>
    <w:rsid w:val="007F3ABA"/>
    <w:rsid w:val="007F3B06"/>
    <w:rsid w:val="007F3BED"/>
    <w:rsid w:val="007F3EA3"/>
    <w:rsid w:val="007F40DC"/>
    <w:rsid w:val="007F4297"/>
    <w:rsid w:val="007F4625"/>
    <w:rsid w:val="007F4778"/>
    <w:rsid w:val="007F4899"/>
    <w:rsid w:val="007F4A6F"/>
    <w:rsid w:val="007F4B51"/>
    <w:rsid w:val="007F4C3F"/>
    <w:rsid w:val="007F4DBE"/>
    <w:rsid w:val="007F53D6"/>
    <w:rsid w:val="007F574B"/>
    <w:rsid w:val="007F5834"/>
    <w:rsid w:val="007F5845"/>
    <w:rsid w:val="007F58BC"/>
    <w:rsid w:val="007F5B03"/>
    <w:rsid w:val="007F5ED4"/>
    <w:rsid w:val="007F606A"/>
    <w:rsid w:val="007F6088"/>
    <w:rsid w:val="007F6299"/>
    <w:rsid w:val="007F63E8"/>
    <w:rsid w:val="007F6957"/>
    <w:rsid w:val="007F7512"/>
    <w:rsid w:val="007F7F45"/>
    <w:rsid w:val="00800C59"/>
    <w:rsid w:val="00801749"/>
    <w:rsid w:val="0080195E"/>
    <w:rsid w:val="00801CA9"/>
    <w:rsid w:val="00801D8E"/>
    <w:rsid w:val="00801FC6"/>
    <w:rsid w:val="00802305"/>
    <w:rsid w:val="00802D44"/>
    <w:rsid w:val="00802E45"/>
    <w:rsid w:val="0080339E"/>
    <w:rsid w:val="00803857"/>
    <w:rsid w:val="00803F19"/>
    <w:rsid w:val="00804263"/>
    <w:rsid w:val="008043D7"/>
    <w:rsid w:val="00804748"/>
    <w:rsid w:val="00804749"/>
    <w:rsid w:val="008049F4"/>
    <w:rsid w:val="0080502E"/>
    <w:rsid w:val="008058D9"/>
    <w:rsid w:val="00805B06"/>
    <w:rsid w:val="00805B8D"/>
    <w:rsid w:val="00805E23"/>
    <w:rsid w:val="00805EB2"/>
    <w:rsid w:val="00806013"/>
    <w:rsid w:val="0080680D"/>
    <w:rsid w:val="00806CD4"/>
    <w:rsid w:val="00807D1E"/>
    <w:rsid w:val="00807F06"/>
    <w:rsid w:val="00810C2B"/>
    <w:rsid w:val="00810D9B"/>
    <w:rsid w:val="00810E64"/>
    <w:rsid w:val="00811973"/>
    <w:rsid w:val="00811B1E"/>
    <w:rsid w:val="00812E02"/>
    <w:rsid w:val="0081341B"/>
    <w:rsid w:val="008137DE"/>
    <w:rsid w:val="00813DA0"/>
    <w:rsid w:val="00814361"/>
    <w:rsid w:val="0081448E"/>
    <w:rsid w:val="0081467A"/>
    <w:rsid w:val="00815476"/>
    <w:rsid w:val="00815F03"/>
    <w:rsid w:val="008160D7"/>
    <w:rsid w:val="00816F47"/>
    <w:rsid w:val="008171B1"/>
    <w:rsid w:val="00817491"/>
    <w:rsid w:val="008174EF"/>
    <w:rsid w:val="008176BF"/>
    <w:rsid w:val="00817A28"/>
    <w:rsid w:val="00820414"/>
    <w:rsid w:val="008204B1"/>
    <w:rsid w:val="008207A8"/>
    <w:rsid w:val="00820AB4"/>
    <w:rsid w:val="00820EE4"/>
    <w:rsid w:val="00820F39"/>
    <w:rsid w:val="0082100F"/>
    <w:rsid w:val="008214AA"/>
    <w:rsid w:val="00821529"/>
    <w:rsid w:val="00821842"/>
    <w:rsid w:val="00821F5D"/>
    <w:rsid w:val="0082236B"/>
    <w:rsid w:val="0082241C"/>
    <w:rsid w:val="0082251A"/>
    <w:rsid w:val="00822682"/>
    <w:rsid w:val="008229D2"/>
    <w:rsid w:val="00822A3C"/>
    <w:rsid w:val="00822A71"/>
    <w:rsid w:val="0082409D"/>
    <w:rsid w:val="00824563"/>
    <w:rsid w:val="0082594A"/>
    <w:rsid w:val="00826150"/>
    <w:rsid w:val="0082641A"/>
    <w:rsid w:val="00826C29"/>
    <w:rsid w:val="008270DB"/>
    <w:rsid w:val="008271C1"/>
    <w:rsid w:val="0082728D"/>
    <w:rsid w:val="00827302"/>
    <w:rsid w:val="0082748C"/>
    <w:rsid w:val="0082753D"/>
    <w:rsid w:val="00827B75"/>
    <w:rsid w:val="00827D9D"/>
    <w:rsid w:val="00827FA1"/>
    <w:rsid w:val="0083003A"/>
    <w:rsid w:val="008302AB"/>
    <w:rsid w:val="0083041D"/>
    <w:rsid w:val="008306BA"/>
    <w:rsid w:val="00830702"/>
    <w:rsid w:val="0083082D"/>
    <w:rsid w:val="00830910"/>
    <w:rsid w:val="00830AC7"/>
    <w:rsid w:val="008310B7"/>
    <w:rsid w:val="0083142D"/>
    <w:rsid w:val="00831C9E"/>
    <w:rsid w:val="00831F6E"/>
    <w:rsid w:val="00832147"/>
    <w:rsid w:val="00832359"/>
    <w:rsid w:val="008324C3"/>
    <w:rsid w:val="00832712"/>
    <w:rsid w:val="00832B65"/>
    <w:rsid w:val="00833495"/>
    <w:rsid w:val="00833652"/>
    <w:rsid w:val="00833B2A"/>
    <w:rsid w:val="00833B31"/>
    <w:rsid w:val="0083413F"/>
    <w:rsid w:val="0083424A"/>
    <w:rsid w:val="00834266"/>
    <w:rsid w:val="0083441B"/>
    <w:rsid w:val="00834711"/>
    <w:rsid w:val="00834B0A"/>
    <w:rsid w:val="00835F63"/>
    <w:rsid w:val="00836E83"/>
    <w:rsid w:val="00836EF0"/>
    <w:rsid w:val="00837BE8"/>
    <w:rsid w:val="00837CED"/>
    <w:rsid w:val="00837EDC"/>
    <w:rsid w:val="00840307"/>
    <w:rsid w:val="00840C04"/>
    <w:rsid w:val="00840DC0"/>
    <w:rsid w:val="00841045"/>
    <w:rsid w:val="00841613"/>
    <w:rsid w:val="008416F1"/>
    <w:rsid w:val="0084172C"/>
    <w:rsid w:val="00841829"/>
    <w:rsid w:val="00841963"/>
    <w:rsid w:val="00841A8F"/>
    <w:rsid w:val="00841C02"/>
    <w:rsid w:val="00841CBA"/>
    <w:rsid w:val="00841D65"/>
    <w:rsid w:val="00843451"/>
    <w:rsid w:val="0084372B"/>
    <w:rsid w:val="008438CA"/>
    <w:rsid w:val="00844078"/>
    <w:rsid w:val="0084495E"/>
    <w:rsid w:val="00844992"/>
    <w:rsid w:val="008450B3"/>
    <w:rsid w:val="00845A5E"/>
    <w:rsid w:val="00846196"/>
    <w:rsid w:val="008463BD"/>
    <w:rsid w:val="008463E5"/>
    <w:rsid w:val="00846CBC"/>
    <w:rsid w:val="008470A7"/>
    <w:rsid w:val="0084752D"/>
    <w:rsid w:val="00847895"/>
    <w:rsid w:val="008478B8"/>
    <w:rsid w:val="00847F7E"/>
    <w:rsid w:val="00850BEA"/>
    <w:rsid w:val="0085153B"/>
    <w:rsid w:val="0085163C"/>
    <w:rsid w:val="0085190B"/>
    <w:rsid w:val="0085229D"/>
    <w:rsid w:val="00852C92"/>
    <w:rsid w:val="00852DB4"/>
    <w:rsid w:val="00852E67"/>
    <w:rsid w:val="00852EFB"/>
    <w:rsid w:val="00853025"/>
    <w:rsid w:val="008531AE"/>
    <w:rsid w:val="008532EA"/>
    <w:rsid w:val="0085361A"/>
    <w:rsid w:val="00853AFD"/>
    <w:rsid w:val="00853DB8"/>
    <w:rsid w:val="0085426B"/>
    <w:rsid w:val="008549B5"/>
    <w:rsid w:val="00855B05"/>
    <w:rsid w:val="00855F7E"/>
    <w:rsid w:val="008569A7"/>
    <w:rsid w:val="00856B9E"/>
    <w:rsid w:val="00856E18"/>
    <w:rsid w:val="0085703A"/>
    <w:rsid w:val="008572BA"/>
    <w:rsid w:val="00857D75"/>
    <w:rsid w:val="00857DDB"/>
    <w:rsid w:val="008600BF"/>
    <w:rsid w:val="00860334"/>
    <w:rsid w:val="00860E50"/>
    <w:rsid w:val="00860FED"/>
    <w:rsid w:val="0086117D"/>
    <w:rsid w:val="008615B6"/>
    <w:rsid w:val="008617E4"/>
    <w:rsid w:val="00861B5B"/>
    <w:rsid w:val="008625C2"/>
    <w:rsid w:val="00862C74"/>
    <w:rsid w:val="00862CE0"/>
    <w:rsid w:val="00863223"/>
    <w:rsid w:val="0086359A"/>
    <w:rsid w:val="008637BC"/>
    <w:rsid w:val="008639E1"/>
    <w:rsid w:val="00863F66"/>
    <w:rsid w:val="00863FB4"/>
    <w:rsid w:val="008640F0"/>
    <w:rsid w:val="0086414F"/>
    <w:rsid w:val="00864370"/>
    <w:rsid w:val="008644C6"/>
    <w:rsid w:val="00864639"/>
    <w:rsid w:val="00864781"/>
    <w:rsid w:val="00864789"/>
    <w:rsid w:val="0086487C"/>
    <w:rsid w:val="00864AA8"/>
    <w:rsid w:val="00864BA2"/>
    <w:rsid w:val="008652D6"/>
    <w:rsid w:val="008654D9"/>
    <w:rsid w:val="00865737"/>
    <w:rsid w:val="008657AC"/>
    <w:rsid w:val="00865A4B"/>
    <w:rsid w:val="00865DB1"/>
    <w:rsid w:val="00866135"/>
    <w:rsid w:val="0086648C"/>
    <w:rsid w:val="00866708"/>
    <w:rsid w:val="008668FD"/>
    <w:rsid w:val="0086718D"/>
    <w:rsid w:val="00867612"/>
    <w:rsid w:val="00867C3A"/>
    <w:rsid w:val="00870725"/>
    <w:rsid w:val="00870BEF"/>
    <w:rsid w:val="00871022"/>
    <w:rsid w:val="008710A7"/>
    <w:rsid w:val="0087158C"/>
    <w:rsid w:val="008717F0"/>
    <w:rsid w:val="0087199C"/>
    <w:rsid w:val="00871C70"/>
    <w:rsid w:val="00871D2F"/>
    <w:rsid w:val="00871E3C"/>
    <w:rsid w:val="00871F27"/>
    <w:rsid w:val="00871FBB"/>
    <w:rsid w:val="008727DB"/>
    <w:rsid w:val="00872B53"/>
    <w:rsid w:val="00872EB1"/>
    <w:rsid w:val="008733B0"/>
    <w:rsid w:val="008735F0"/>
    <w:rsid w:val="00873731"/>
    <w:rsid w:val="0087376F"/>
    <w:rsid w:val="0087395E"/>
    <w:rsid w:val="008742D0"/>
    <w:rsid w:val="0087441E"/>
    <w:rsid w:val="008744A0"/>
    <w:rsid w:val="008749D8"/>
    <w:rsid w:val="00874A24"/>
    <w:rsid w:val="00874B7C"/>
    <w:rsid w:val="00874D46"/>
    <w:rsid w:val="00874F9C"/>
    <w:rsid w:val="008752DE"/>
    <w:rsid w:val="00875A28"/>
    <w:rsid w:val="00876202"/>
    <w:rsid w:val="00876B82"/>
    <w:rsid w:val="00877BB8"/>
    <w:rsid w:val="008806C1"/>
    <w:rsid w:val="0088084A"/>
    <w:rsid w:val="00880C11"/>
    <w:rsid w:val="00880EE1"/>
    <w:rsid w:val="008813FA"/>
    <w:rsid w:val="00881443"/>
    <w:rsid w:val="008819E9"/>
    <w:rsid w:val="0088209B"/>
    <w:rsid w:val="008823C6"/>
    <w:rsid w:val="008829A2"/>
    <w:rsid w:val="00882EEC"/>
    <w:rsid w:val="00882F48"/>
    <w:rsid w:val="0088319C"/>
    <w:rsid w:val="00883223"/>
    <w:rsid w:val="00883275"/>
    <w:rsid w:val="00883328"/>
    <w:rsid w:val="008836AD"/>
    <w:rsid w:val="008839D0"/>
    <w:rsid w:val="00883AD7"/>
    <w:rsid w:val="00884271"/>
    <w:rsid w:val="008843C5"/>
    <w:rsid w:val="00884E17"/>
    <w:rsid w:val="008853A7"/>
    <w:rsid w:val="0088575E"/>
    <w:rsid w:val="00885847"/>
    <w:rsid w:val="00885B0E"/>
    <w:rsid w:val="00885D8B"/>
    <w:rsid w:val="00885D9B"/>
    <w:rsid w:val="00885F6F"/>
    <w:rsid w:val="00886460"/>
    <w:rsid w:val="00887A73"/>
    <w:rsid w:val="008904C2"/>
    <w:rsid w:val="00890C09"/>
    <w:rsid w:val="008912C0"/>
    <w:rsid w:val="008913A1"/>
    <w:rsid w:val="008915E0"/>
    <w:rsid w:val="008916F4"/>
    <w:rsid w:val="0089179A"/>
    <w:rsid w:val="008917E7"/>
    <w:rsid w:val="00891A9D"/>
    <w:rsid w:val="00891CDD"/>
    <w:rsid w:val="00892170"/>
    <w:rsid w:val="00892623"/>
    <w:rsid w:val="008929A8"/>
    <w:rsid w:val="008930B9"/>
    <w:rsid w:val="00893296"/>
    <w:rsid w:val="0089377A"/>
    <w:rsid w:val="00893B1F"/>
    <w:rsid w:val="00893B8E"/>
    <w:rsid w:val="008940D1"/>
    <w:rsid w:val="0089424E"/>
    <w:rsid w:val="00894C6E"/>
    <w:rsid w:val="00895173"/>
    <w:rsid w:val="008951B1"/>
    <w:rsid w:val="008955D5"/>
    <w:rsid w:val="008959BA"/>
    <w:rsid w:val="00895DA7"/>
    <w:rsid w:val="00895F0B"/>
    <w:rsid w:val="0089626E"/>
    <w:rsid w:val="0089629C"/>
    <w:rsid w:val="008967F4"/>
    <w:rsid w:val="008969A4"/>
    <w:rsid w:val="00896C9D"/>
    <w:rsid w:val="0089747F"/>
    <w:rsid w:val="00897685"/>
    <w:rsid w:val="008A00BA"/>
    <w:rsid w:val="008A01CE"/>
    <w:rsid w:val="008A04BA"/>
    <w:rsid w:val="008A0713"/>
    <w:rsid w:val="008A110A"/>
    <w:rsid w:val="008A1D0D"/>
    <w:rsid w:val="008A1D4B"/>
    <w:rsid w:val="008A1FFA"/>
    <w:rsid w:val="008A277D"/>
    <w:rsid w:val="008A2C33"/>
    <w:rsid w:val="008A38A7"/>
    <w:rsid w:val="008A3951"/>
    <w:rsid w:val="008A4913"/>
    <w:rsid w:val="008A51A0"/>
    <w:rsid w:val="008A5641"/>
    <w:rsid w:val="008A5FBA"/>
    <w:rsid w:val="008A66B4"/>
    <w:rsid w:val="008A67D8"/>
    <w:rsid w:val="008A68BA"/>
    <w:rsid w:val="008A69C3"/>
    <w:rsid w:val="008A6BA8"/>
    <w:rsid w:val="008A754F"/>
    <w:rsid w:val="008A79DC"/>
    <w:rsid w:val="008A7D19"/>
    <w:rsid w:val="008B0B4F"/>
    <w:rsid w:val="008B0FD6"/>
    <w:rsid w:val="008B16F1"/>
    <w:rsid w:val="008B19C9"/>
    <w:rsid w:val="008B1A42"/>
    <w:rsid w:val="008B224F"/>
    <w:rsid w:val="008B27D6"/>
    <w:rsid w:val="008B2A7B"/>
    <w:rsid w:val="008B2ADC"/>
    <w:rsid w:val="008B2E83"/>
    <w:rsid w:val="008B3A7F"/>
    <w:rsid w:val="008B3F9D"/>
    <w:rsid w:val="008B4115"/>
    <w:rsid w:val="008B41C7"/>
    <w:rsid w:val="008B44D0"/>
    <w:rsid w:val="008B4901"/>
    <w:rsid w:val="008B4C6E"/>
    <w:rsid w:val="008B4E9F"/>
    <w:rsid w:val="008B5127"/>
    <w:rsid w:val="008B5623"/>
    <w:rsid w:val="008B57EE"/>
    <w:rsid w:val="008B5807"/>
    <w:rsid w:val="008B5DC2"/>
    <w:rsid w:val="008B635C"/>
    <w:rsid w:val="008B6475"/>
    <w:rsid w:val="008B6874"/>
    <w:rsid w:val="008B6966"/>
    <w:rsid w:val="008B6CEB"/>
    <w:rsid w:val="008B6E9E"/>
    <w:rsid w:val="008B75C8"/>
    <w:rsid w:val="008B7985"/>
    <w:rsid w:val="008B79DB"/>
    <w:rsid w:val="008B7C7F"/>
    <w:rsid w:val="008C0168"/>
    <w:rsid w:val="008C0946"/>
    <w:rsid w:val="008C0C40"/>
    <w:rsid w:val="008C0CE8"/>
    <w:rsid w:val="008C0EAE"/>
    <w:rsid w:val="008C12EF"/>
    <w:rsid w:val="008C140B"/>
    <w:rsid w:val="008C16AF"/>
    <w:rsid w:val="008C1945"/>
    <w:rsid w:val="008C19A1"/>
    <w:rsid w:val="008C1BF2"/>
    <w:rsid w:val="008C2159"/>
    <w:rsid w:val="008C2520"/>
    <w:rsid w:val="008C2612"/>
    <w:rsid w:val="008C2837"/>
    <w:rsid w:val="008C2F50"/>
    <w:rsid w:val="008C3347"/>
    <w:rsid w:val="008C34F6"/>
    <w:rsid w:val="008C451A"/>
    <w:rsid w:val="008C482F"/>
    <w:rsid w:val="008C4B82"/>
    <w:rsid w:val="008C592F"/>
    <w:rsid w:val="008C6188"/>
    <w:rsid w:val="008C6307"/>
    <w:rsid w:val="008C7192"/>
    <w:rsid w:val="008D01C6"/>
    <w:rsid w:val="008D061B"/>
    <w:rsid w:val="008D077A"/>
    <w:rsid w:val="008D078A"/>
    <w:rsid w:val="008D0DB7"/>
    <w:rsid w:val="008D0FBF"/>
    <w:rsid w:val="008D101D"/>
    <w:rsid w:val="008D127A"/>
    <w:rsid w:val="008D159C"/>
    <w:rsid w:val="008D1826"/>
    <w:rsid w:val="008D233A"/>
    <w:rsid w:val="008D23A5"/>
    <w:rsid w:val="008D2DA6"/>
    <w:rsid w:val="008D312C"/>
    <w:rsid w:val="008D3298"/>
    <w:rsid w:val="008D3387"/>
    <w:rsid w:val="008D376B"/>
    <w:rsid w:val="008D39C8"/>
    <w:rsid w:val="008D3EDB"/>
    <w:rsid w:val="008D3F25"/>
    <w:rsid w:val="008D4798"/>
    <w:rsid w:val="008D54B4"/>
    <w:rsid w:val="008D5625"/>
    <w:rsid w:val="008D5934"/>
    <w:rsid w:val="008D5BDE"/>
    <w:rsid w:val="008D6031"/>
    <w:rsid w:val="008D6311"/>
    <w:rsid w:val="008D6434"/>
    <w:rsid w:val="008D7113"/>
    <w:rsid w:val="008D73C6"/>
    <w:rsid w:val="008D7411"/>
    <w:rsid w:val="008D7C32"/>
    <w:rsid w:val="008D7D18"/>
    <w:rsid w:val="008D7E5E"/>
    <w:rsid w:val="008E0244"/>
    <w:rsid w:val="008E05EA"/>
    <w:rsid w:val="008E0BA5"/>
    <w:rsid w:val="008E0DB9"/>
    <w:rsid w:val="008E0F18"/>
    <w:rsid w:val="008E1018"/>
    <w:rsid w:val="008E1396"/>
    <w:rsid w:val="008E15B3"/>
    <w:rsid w:val="008E1631"/>
    <w:rsid w:val="008E1DC1"/>
    <w:rsid w:val="008E206E"/>
    <w:rsid w:val="008E21A9"/>
    <w:rsid w:val="008E2710"/>
    <w:rsid w:val="008E281F"/>
    <w:rsid w:val="008E2DB7"/>
    <w:rsid w:val="008E2EB1"/>
    <w:rsid w:val="008E30B6"/>
    <w:rsid w:val="008E3404"/>
    <w:rsid w:val="008E34B9"/>
    <w:rsid w:val="008E34CE"/>
    <w:rsid w:val="008E36EC"/>
    <w:rsid w:val="008E3A27"/>
    <w:rsid w:val="008E3B64"/>
    <w:rsid w:val="008E3FAC"/>
    <w:rsid w:val="008E40B3"/>
    <w:rsid w:val="008E426B"/>
    <w:rsid w:val="008E4633"/>
    <w:rsid w:val="008E46EE"/>
    <w:rsid w:val="008E5118"/>
    <w:rsid w:val="008E5320"/>
    <w:rsid w:val="008E5502"/>
    <w:rsid w:val="008E5841"/>
    <w:rsid w:val="008E676D"/>
    <w:rsid w:val="008E6E64"/>
    <w:rsid w:val="008E7555"/>
    <w:rsid w:val="008E769D"/>
    <w:rsid w:val="008E7D54"/>
    <w:rsid w:val="008E7E4C"/>
    <w:rsid w:val="008E7EA5"/>
    <w:rsid w:val="008F0603"/>
    <w:rsid w:val="008F0796"/>
    <w:rsid w:val="008F0A46"/>
    <w:rsid w:val="008F130F"/>
    <w:rsid w:val="008F182A"/>
    <w:rsid w:val="008F1BE3"/>
    <w:rsid w:val="008F22FB"/>
    <w:rsid w:val="008F244A"/>
    <w:rsid w:val="008F2564"/>
    <w:rsid w:val="008F258A"/>
    <w:rsid w:val="008F263A"/>
    <w:rsid w:val="008F26C0"/>
    <w:rsid w:val="008F2D87"/>
    <w:rsid w:val="008F3086"/>
    <w:rsid w:val="008F329B"/>
    <w:rsid w:val="008F3AF9"/>
    <w:rsid w:val="008F3D15"/>
    <w:rsid w:val="008F44C3"/>
    <w:rsid w:val="008F45BB"/>
    <w:rsid w:val="008F546F"/>
    <w:rsid w:val="008F5595"/>
    <w:rsid w:val="008F56EC"/>
    <w:rsid w:val="008F58A5"/>
    <w:rsid w:val="008F678D"/>
    <w:rsid w:val="008F6C1D"/>
    <w:rsid w:val="008F6D78"/>
    <w:rsid w:val="008F701F"/>
    <w:rsid w:val="008F7395"/>
    <w:rsid w:val="008F73BC"/>
    <w:rsid w:val="008F792A"/>
    <w:rsid w:val="008F7B35"/>
    <w:rsid w:val="00900230"/>
    <w:rsid w:val="00900389"/>
    <w:rsid w:val="009005EB"/>
    <w:rsid w:val="00900987"/>
    <w:rsid w:val="00900F8F"/>
    <w:rsid w:val="00901370"/>
    <w:rsid w:val="00901672"/>
    <w:rsid w:val="00901E61"/>
    <w:rsid w:val="00901FBC"/>
    <w:rsid w:val="009022EB"/>
    <w:rsid w:val="009024A7"/>
    <w:rsid w:val="009025C1"/>
    <w:rsid w:val="00902C6F"/>
    <w:rsid w:val="00903400"/>
    <w:rsid w:val="0090356B"/>
    <w:rsid w:val="0090394C"/>
    <w:rsid w:val="00903BF7"/>
    <w:rsid w:val="00903C57"/>
    <w:rsid w:val="00903E41"/>
    <w:rsid w:val="00903FFE"/>
    <w:rsid w:val="00904627"/>
    <w:rsid w:val="0090479A"/>
    <w:rsid w:val="009048AF"/>
    <w:rsid w:val="00905363"/>
    <w:rsid w:val="009055A5"/>
    <w:rsid w:val="00905786"/>
    <w:rsid w:val="009058CB"/>
    <w:rsid w:val="0090594B"/>
    <w:rsid w:val="00905FEF"/>
    <w:rsid w:val="009061FB"/>
    <w:rsid w:val="00906295"/>
    <w:rsid w:val="0090639F"/>
    <w:rsid w:val="00907C7C"/>
    <w:rsid w:val="00907DE4"/>
    <w:rsid w:val="00907EC2"/>
    <w:rsid w:val="00907F18"/>
    <w:rsid w:val="00907F4F"/>
    <w:rsid w:val="009107D7"/>
    <w:rsid w:val="0091140F"/>
    <w:rsid w:val="00911BCE"/>
    <w:rsid w:val="009121E8"/>
    <w:rsid w:val="009122D5"/>
    <w:rsid w:val="00912900"/>
    <w:rsid w:val="00912976"/>
    <w:rsid w:val="00912A9A"/>
    <w:rsid w:val="00912B11"/>
    <w:rsid w:val="00912BDD"/>
    <w:rsid w:val="009133AE"/>
    <w:rsid w:val="009134FB"/>
    <w:rsid w:val="009138FF"/>
    <w:rsid w:val="009139C6"/>
    <w:rsid w:val="00913D12"/>
    <w:rsid w:val="009145BE"/>
    <w:rsid w:val="009146FE"/>
    <w:rsid w:val="00914C9C"/>
    <w:rsid w:val="0091500C"/>
    <w:rsid w:val="00915019"/>
    <w:rsid w:val="009153D3"/>
    <w:rsid w:val="0091579D"/>
    <w:rsid w:val="0091582B"/>
    <w:rsid w:val="00915DCD"/>
    <w:rsid w:val="00916ABD"/>
    <w:rsid w:val="00916AC9"/>
    <w:rsid w:val="0091709D"/>
    <w:rsid w:val="00917281"/>
    <w:rsid w:val="00917374"/>
    <w:rsid w:val="00917C1A"/>
    <w:rsid w:val="00917C7A"/>
    <w:rsid w:val="00917F87"/>
    <w:rsid w:val="009204BF"/>
    <w:rsid w:val="00920B17"/>
    <w:rsid w:val="009216AB"/>
    <w:rsid w:val="0092197F"/>
    <w:rsid w:val="00921FB1"/>
    <w:rsid w:val="009221D3"/>
    <w:rsid w:val="00922437"/>
    <w:rsid w:val="0092275E"/>
    <w:rsid w:val="00923834"/>
    <w:rsid w:val="00923D75"/>
    <w:rsid w:val="00923EA7"/>
    <w:rsid w:val="00924229"/>
    <w:rsid w:val="0092435B"/>
    <w:rsid w:val="00924A9C"/>
    <w:rsid w:val="0092690F"/>
    <w:rsid w:val="009269A7"/>
    <w:rsid w:val="00926A82"/>
    <w:rsid w:val="00926C4A"/>
    <w:rsid w:val="009272D8"/>
    <w:rsid w:val="00927375"/>
    <w:rsid w:val="009274FF"/>
    <w:rsid w:val="0092787E"/>
    <w:rsid w:val="009302E1"/>
    <w:rsid w:val="009308BC"/>
    <w:rsid w:val="00930904"/>
    <w:rsid w:val="00931233"/>
    <w:rsid w:val="009312F4"/>
    <w:rsid w:val="00932860"/>
    <w:rsid w:val="00932EBA"/>
    <w:rsid w:val="009335D5"/>
    <w:rsid w:val="0093402E"/>
    <w:rsid w:val="0093407E"/>
    <w:rsid w:val="00934160"/>
    <w:rsid w:val="00934569"/>
    <w:rsid w:val="009345FC"/>
    <w:rsid w:val="009347F5"/>
    <w:rsid w:val="00934CA3"/>
    <w:rsid w:val="00934CAF"/>
    <w:rsid w:val="00934EE9"/>
    <w:rsid w:val="0093555C"/>
    <w:rsid w:val="00935834"/>
    <w:rsid w:val="0093597F"/>
    <w:rsid w:val="00935DCA"/>
    <w:rsid w:val="00936F92"/>
    <w:rsid w:val="0093745D"/>
    <w:rsid w:val="00937BEB"/>
    <w:rsid w:val="00937D8D"/>
    <w:rsid w:val="009403B0"/>
    <w:rsid w:val="00940695"/>
    <w:rsid w:val="00940958"/>
    <w:rsid w:val="00940C78"/>
    <w:rsid w:val="00940D92"/>
    <w:rsid w:val="00941281"/>
    <w:rsid w:val="0094128E"/>
    <w:rsid w:val="0094163B"/>
    <w:rsid w:val="0094175E"/>
    <w:rsid w:val="009417D5"/>
    <w:rsid w:val="00941F84"/>
    <w:rsid w:val="0094259B"/>
    <w:rsid w:val="00942670"/>
    <w:rsid w:val="0094290F"/>
    <w:rsid w:val="00942DF8"/>
    <w:rsid w:val="00942E4B"/>
    <w:rsid w:val="0094305D"/>
    <w:rsid w:val="00943092"/>
    <w:rsid w:val="009430AE"/>
    <w:rsid w:val="009435DA"/>
    <w:rsid w:val="009438DB"/>
    <w:rsid w:val="00943A53"/>
    <w:rsid w:val="00943CAD"/>
    <w:rsid w:val="00944635"/>
    <w:rsid w:val="00944692"/>
    <w:rsid w:val="00944A14"/>
    <w:rsid w:val="00944A67"/>
    <w:rsid w:val="00944CCD"/>
    <w:rsid w:val="00945833"/>
    <w:rsid w:val="00945B0B"/>
    <w:rsid w:val="00945C64"/>
    <w:rsid w:val="00945ED5"/>
    <w:rsid w:val="0094644B"/>
    <w:rsid w:val="0094672E"/>
    <w:rsid w:val="00946B88"/>
    <w:rsid w:val="00946EDD"/>
    <w:rsid w:val="0094742C"/>
    <w:rsid w:val="0094766E"/>
    <w:rsid w:val="00947CC6"/>
    <w:rsid w:val="00947D35"/>
    <w:rsid w:val="00947EBE"/>
    <w:rsid w:val="0095018B"/>
    <w:rsid w:val="009501E5"/>
    <w:rsid w:val="0095033C"/>
    <w:rsid w:val="009509F3"/>
    <w:rsid w:val="00950B51"/>
    <w:rsid w:val="009516D9"/>
    <w:rsid w:val="009518A7"/>
    <w:rsid w:val="00951A12"/>
    <w:rsid w:val="00952107"/>
    <w:rsid w:val="00952163"/>
    <w:rsid w:val="00952417"/>
    <w:rsid w:val="00952458"/>
    <w:rsid w:val="00952490"/>
    <w:rsid w:val="00952783"/>
    <w:rsid w:val="00952824"/>
    <w:rsid w:val="009528BB"/>
    <w:rsid w:val="0095298B"/>
    <w:rsid w:val="00952A71"/>
    <w:rsid w:val="00952B79"/>
    <w:rsid w:val="00952BBE"/>
    <w:rsid w:val="00952C2A"/>
    <w:rsid w:val="00953C3D"/>
    <w:rsid w:val="00954212"/>
    <w:rsid w:val="009548FB"/>
    <w:rsid w:val="00954A79"/>
    <w:rsid w:val="00954C13"/>
    <w:rsid w:val="00954D46"/>
    <w:rsid w:val="00955035"/>
    <w:rsid w:val="0095518E"/>
    <w:rsid w:val="00955441"/>
    <w:rsid w:val="00955520"/>
    <w:rsid w:val="00955953"/>
    <w:rsid w:val="00955ACF"/>
    <w:rsid w:val="009560D3"/>
    <w:rsid w:val="00956335"/>
    <w:rsid w:val="00956762"/>
    <w:rsid w:val="00956B6D"/>
    <w:rsid w:val="00956D6B"/>
    <w:rsid w:val="00956E7E"/>
    <w:rsid w:val="00957A0F"/>
    <w:rsid w:val="00960129"/>
    <w:rsid w:val="0096025E"/>
    <w:rsid w:val="00960552"/>
    <w:rsid w:val="0096059B"/>
    <w:rsid w:val="009605B0"/>
    <w:rsid w:val="00960A5A"/>
    <w:rsid w:val="00960D1B"/>
    <w:rsid w:val="0096158A"/>
    <w:rsid w:val="0096170D"/>
    <w:rsid w:val="00961768"/>
    <w:rsid w:val="009619E0"/>
    <w:rsid w:val="00961A76"/>
    <w:rsid w:val="00961E21"/>
    <w:rsid w:val="009620B0"/>
    <w:rsid w:val="009620F6"/>
    <w:rsid w:val="009622CC"/>
    <w:rsid w:val="00962A9F"/>
    <w:rsid w:val="00962EC1"/>
    <w:rsid w:val="0096367A"/>
    <w:rsid w:val="00963865"/>
    <w:rsid w:val="0096396B"/>
    <w:rsid w:val="00963AEE"/>
    <w:rsid w:val="00964284"/>
    <w:rsid w:val="009642B2"/>
    <w:rsid w:val="009643E9"/>
    <w:rsid w:val="0096473C"/>
    <w:rsid w:val="00964A39"/>
    <w:rsid w:val="00964CAC"/>
    <w:rsid w:val="0096569D"/>
    <w:rsid w:val="00965C13"/>
    <w:rsid w:val="00965C94"/>
    <w:rsid w:val="00966173"/>
    <w:rsid w:val="00966521"/>
    <w:rsid w:val="00966DE7"/>
    <w:rsid w:val="009670A8"/>
    <w:rsid w:val="00967507"/>
    <w:rsid w:val="009676C5"/>
    <w:rsid w:val="009710AC"/>
    <w:rsid w:val="009712C2"/>
    <w:rsid w:val="0097141B"/>
    <w:rsid w:val="00971874"/>
    <w:rsid w:val="00971D6F"/>
    <w:rsid w:val="00972954"/>
    <w:rsid w:val="00972CC3"/>
    <w:rsid w:val="00972FF6"/>
    <w:rsid w:val="00973353"/>
    <w:rsid w:val="0097406F"/>
    <w:rsid w:val="00974120"/>
    <w:rsid w:val="0097421C"/>
    <w:rsid w:val="00974229"/>
    <w:rsid w:val="0097474E"/>
    <w:rsid w:val="009754C8"/>
    <w:rsid w:val="0097556E"/>
    <w:rsid w:val="009756B0"/>
    <w:rsid w:val="00975D45"/>
    <w:rsid w:val="00975F41"/>
    <w:rsid w:val="00976306"/>
    <w:rsid w:val="009763B1"/>
    <w:rsid w:val="009764AD"/>
    <w:rsid w:val="00976E2A"/>
    <w:rsid w:val="009773CF"/>
    <w:rsid w:val="00977611"/>
    <w:rsid w:val="0097771F"/>
    <w:rsid w:val="00977A94"/>
    <w:rsid w:val="0098024E"/>
    <w:rsid w:val="00980AE9"/>
    <w:rsid w:val="00980B10"/>
    <w:rsid w:val="00980DF5"/>
    <w:rsid w:val="009815CB"/>
    <w:rsid w:val="009815F9"/>
    <w:rsid w:val="00981E7F"/>
    <w:rsid w:val="0098213E"/>
    <w:rsid w:val="009822B4"/>
    <w:rsid w:val="00982AB7"/>
    <w:rsid w:val="00982B9E"/>
    <w:rsid w:val="00983845"/>
    <w:rsid w:val="00983850"/>
    <w:rsid w:val="00983894"/>
    <w:rsid w:val="009843B6"/>
    <w:rsid w:val="00984568"/>
    <w:rsid w:val="00984678"/>
    <w:rsid w:val="009846C6"/>
    <w:rsid w:val="00984B01"/>
    <w:rsid w:val="00984EB3"/>
    <w:rsid w:val="00985047"/>
    <w:rsid w:val="009854BB"/>
    <w:rsid w:val="00985598"/>
    <w:rsid w:val="0098615C"/>
    <w:rsid w:val="009864DC"/>
    <w:rsid w:val="009865F7"/>
    <w:rsid w:val="009868EE"/>
    <w:rsid w:val="00986C01"/>
    <w:rsid w:val="00986C34"/>
    <w:rsid w:val="009872BC"/>
    <w:rsid w:val="009879FF"/>
    <w:rsid w:val="00987EAC"/>
    <w:rsid w:val="00990197"/>
    <w:rsid w:val="00990619"/>
    <w:rsid w:val="00990670"/>
    <w:rsid w:val="009909AC"/>
    <w:rsid w:val="00990A8A"/>
    <w:rsid w:val="00990D0A"/>
    <w:rsid w:val="009911CB"/>
    <w:rsid w:val="00991572"/>
    <w:rsid w:val="00991672"/>
    <w:rsid w:val="00991710"/>
    <w:rsid w:val="00992370"/>
    <w:rsid w:val="009929E8"/>
    <w:rsid w:val="00992A4C"/>
    <w:rsid w:val="00992EFC"/>
    <w:rsid w:val="00992F96"/>
    <w:rsid w:val="00993473"/>
    <w:rsid w:val="00993610"/>
    <w:rsid w:val="009939BF"/>
    <w:rsid w:val="00993BB3"/>
    <w:rsid w:val="00993CBA"/>
    <w:rsid w:val="00993EA2"/>
    <w:rsid w:val="00994032"/>
    <w:rsid w:val="009942B5"/>
    <w:rsid w:val="0099440C"/>
    <w:rsid w:val="00994864"/>
    <w:rsid w:val="00994ACB"/>
    <w:rsid w:val="00994B02"/>
    <w:rsid w:val="00995278"/>
    <w:rsid w:val="00995645"/>
    <w:rsid w:val="00995B94"/>
    <w:rsid w:val="00995FA8"/>
    <w:rsid w:val="00995FC6"/>
    <w:rsid w:val="00996472"/>
    <w:rsid w:val="00996988"/>
    <w:rsid w:val="00996CD3"/>
    <w:rsid w:val="00996EAC"/>
    <w:rsid w:val="0099732C"/>
    <w:rsid w:val="0099780E"/>
    <w:rsid w:val="00997CBE"/>
    <w:rsid w:val="00997E50"/>
    <w:rsid w:val="009A032E"/>
    <w:rsid w:val="009A033B"/>
    <w:rsid w:val="009A05E6"/>
    <w:rsid w:val="009A0714"/>
    <w:rsid w:val="009A1617"/>
    <w:rsid w:val="009A19A3"/>
    <w:rsid w:val="009A1B67"/>
    <w:rsid w:val="009A1C9F"/>
    <w:rsid w:val="009A20E4"/>
    <w:rsid w:val="009A268F"/>
    <w:rsid w:val="009A2AC2"/>
    <w:rsid w:val="009A2AE2"/>
    <w:rsid w:val="009A2FAB"/>
    <w:rsid w:val="009A31FD"/>
    <w:rsid w:val="009A3556"/>
    <w:rsid w:val="009A388A"/>
    <w:rsid w:val="009A3A50"/>
    <w:rsid w:val="009A41FB"/>
    <w:rsid w:val="009A4218"/>
    <w:rsid w:val="009A434C"/>
    <w:rsid w:val="009A4AB3"/>
    <w:rsid w:val="009A4D1B"/>
    <w:rsid w:val="009A4D46"/>
    <w:rsid w:val="009A5188"/>
    <w:rsid w:val="009A5403"/>
    <w:rsid w:val="009A5914"/>
    <w:rsid w:val="009A6867"/>
    <w:rsid w:val="009A6905"/>
    <w:rsid w:val="009A6AC0"/>
    <w:rsid w:val="009A6E46"/>
    <w:rsid w:val="009A727B"/>
    <w:rsid w:val="009A7AC1"/>
    <w:rsid w:val="009B079C"/>
    <w:rsid w:val="009B0870"/>
    <w:rsid w:val="009B0A15"/>
    <w:rsid w:val="009B0FEB"/>
    <w:rsid w:val="009B1201"/>
    <w:rsid w:val="009B237E"/>
    <w:rsid w:val="009B239E"/>
    <w:rsid w:val="009B2982"/>
    <w:rsid w:val="009B2D42"/>
    <w:rsid w:val="009B3262"/>
    <w:rsid w:val="009B3994"/>
    <w:rsid w:val="009B3C2E"/>
    <w:rsid w:val="009B3C66"/>
    <w:rsid w:val="009B3E13"/>
    <w:rsid w:val="009B4E2E"/>
    <w:rsid w:val="009B50B8"/>
    <w:rsid w:val="009B5236"/>
    <w:rsid w:val="009B5BA6"/>
    <w:rsid w:val="009B5E92"/>
    <w:rsid w:val="009B5F22"/>
    <w:rsid w:val="009B7026"/>
    <w:rsid w:val="009B7647"/>
    <w:rsid w:val="009B7B42"/>
    <w:rsid w:val="009B7E29"/>
    <w:rsid w:val="009B7FF4"/>
    <w:rsid w:val="009C00D8"/>
    <w:rsid w:val="009C03BD"/>
    <w:rsid w:val="009C04A8"/>
    <w:rsid w:val="009C04C1"/>
    <w:rsid w:val="009C0533"/>
    <w:rsid w:val="009C0A6A"/>
    <w:rsid w:val="009C0B94"/>
    <w:rsid w:val="009C0BF5"/>
    <w:rsid w:val="009C0BF6"/>
    <w:rsid w:val="009C0BFA"/>
    <w:rsid w:val="009C0C86"/>
    <w:rsid w:val="009C10FE"/>
    <w:rsid w:val="009C1477"/>
    <w:rsid w:val="009C165E"/>
    <w:rsid w:val="009C18AC"/>
    <w:rsid w:val="009C19FC"/>
    <w:rsid w:val="009C1BD6"/>
    <w:rsid w:val="009C1C7D"/>
    <w:rsid w:val="009C1C8A"/>
    <w:rsid w:val="009C2583"/>
    <w:rsid w:val="009C2640"/>
    <w:rsid w:val="009C2FC0"/>
    <w:rsid w:val="009C2FEC"/>
    <w:rsid w:val="009C332F"/>
    <w:rsid w:val="009C3684"/>
    <w:rsid w:val="009C3761"/>
    <w:rsid w:val="009C45B6"/>
    <w:rsid w:val="009C463B"/>
    <w:rsid w:val="009C5895"/>
    <w:rsid w:val="009C5A0E"/>
    <w:rsid w:val="009C5EE8"/>
    <w:rsid w:val="009C626A"/>
    <w:rsid w:val="009C67FF"/>
    <w:rsid w:val="009C6C7C"/>
    <w:rsid w:val="009C6E50"/>
    <w:rsid w:val="009C703D"/>
    <w:rsid w:val="009C7D4F"/>
    <w:rsid w:val="009C7D8E"/>
    <w:rsid w:val="009C7F70"/>
    <w:rsid w:val="009D047D"/>
    <w:rsid w:val="009D0521"/>
    <w:rsid w:val="009D0608"/>
    <w:rsid w:val="009D0C5A"/>
    <w:rsid w:val="009D1FE0"/>
    <w:rsid w:val="009D20C2"/>
    <w:rsid w:val="009D33B5"/>
    <w:rsid w:val="009D3497"/>
    <w:rsid w:val="009D3B8F"/>
    <w:rsid w:val="009D403F"/>
    <w:rsid w:val="009D4363"/>
    <w:rsid w:val="009D4681"/>
    <w:rsid w:val="009D4D32"/>
    <w:rsid w:val="009D5D3C"/>
    <w:rsid w:val="009D604A"/>
    <w:rsid w:val="009D6413"/>
    <w:rsid w:val="009D660A"/>
    <w:rsid w:val="009D6A0D"/>
    <w:rsid w:val="009D6A5D"/>
    <w:rsid w:val="009D6ACF"/>
    <w:rsid w:val="009D76EC"/>
    <w:rsid w:val="009D7998"/>
    <w:rsid w:val="009D7C9D"/>
    <w:rsid w:val="009D7D52"/>
    <w:rsid w:val="009E02B8"/>
    <w:rsid w:val="009E03C3"/>
    <w:rsid w:val="009E0A30"/>
    <w:rsid w:val="009E0EC7"/>
    <w:rsid w:val="009E1562"/>
    <w:rsid w:val="009E2D51"/>
    <w:rsid w:val="009E2E48"/>
    <w:rsid w:val="009E3453"/>
    <w:rsid w:val="009E3773"/>
    <w:rsid w:val="009E3D5A"/>
    <w:rsid w:val="009E3EB2"/>
    <w:rsid w:val="009E444C"/>
    <w:rsid w:val="009E4509"/>
    <w:rsid w:val="009E4B1D"/>
    <w:rsid w:val="009E4DB0"/>
    <w:rsid w:val="009E5440"/>
    <w:rsid w:val="009E544F"/>
    <w:rsid w:val="009E59D5"/>
    <w:rsid w:val="009E5D80"/>
    <w:rsid w:val="009E5DCE"/>
    <w:rsid w:val="009E5F93"/>
    <w:rsid w:val="009E637E"/>
    <w:rsid w:val="009E63E8"/>
    <w:rsid w:val="009E6456"/>
    <w:rsid w:val="009E670A"/>
    <w:rsid w:val="009E6E2F"/>
    <w:rsid w:val="009E72D1"/>
    <w:rsid w:val="009E758B"/>
    <w:rsid w:val="009E7BBE"/>
    <w:rsid w:val="009E7C7F"/>
    <w:rsid w:val="009F0978"/>
    <w:rsid w:val="009F0BD3"/>
    <w:rsid w:val="009F0DD4"/>
    <w:rsid w:val="009F1404"/>
    <w:rsid w:val="009F1AC8"/>
    <w:rsid w:val="009F1C56"/>
    <w:rsid w:val="009F1D34"/>
    <w:rsid w:val="009F1D7A"/>
    <w:rsid w:val="009F1E48"/>
    <w:rsid w:val="009F2671"/>
    <w:rsid w:val="009F26F3"/>
    <w:rsid w:val="009F288A"/>
    <w:rsid w:val="009F2D00"/>
    <w:rsid w:val="009F2D77"/>
    <w:rsid w:val="009F2F11"/>
    <w:rsid w:val="009F307F"/>
    <w:rsid w:val="009F31E1"/>
    <w:rsid w:val="009F35D8"/>
    <w:rsid w:val="009F3948"/>
    <w:rsid w:val="009F4647"/>
    <w:rsid w:val="009F4970"/>
    <w:rsid w:val="009F4B17"/>
    <w:rsid w:val="009F4CC7"/>
    <w:rsid w:val="009F557C"/>
    <w:rsid w:val="009F55E3"/>
    <w:rsid w:val="009F573C"/>
    <w:rsid w:val="009F58AF"/>
    <w:rsid w:val="009F6668"/>
    <w:rsid w:val="009F670A"/>
    <w:rsid w:val="009F6B4D"/>
    <w:rsid w:val="009F6BCD"/>
    <w:rsid w:val="009F6C69"/>
    <w:rsid w:val="009F6C76"/>
    <w:rsid w:val="009F70FE"/>
    <w:rsid w:val="009F7675"/>
    <w:rsid w:val="009F7D63"/>
    <w:rsid w:val="009F7D74"/>
    <w:rsid w:val="009F7EC4"/>
    <w:rsid w:val="00A003C4"/>
    <w:rsid w:val="00A00DE8"/>
    <w:rsid w:val="00A01075"/>
    <w:rsid w:val="00A01213"/>
    <w:rsid w:val="00A017EF"/>
    <w:rsid w:val="00A02F41"/>
    <w:rsid w:val="00A03696"/>
    <w:rsid w:val="00A03E92"/>
    <w:rsid w:val="00A04077"/>
    <w:rsid w:val="00A04262"/>
    <w:rsid w:val="00A046EC"/>
    <w:rsid w:val="00A04790"/>
    <w:rsid w:val="00A0480D"/>
    <w:rsid w:val="00A04B29"/>
    <w:rsid w:val="00A05060"/>
    <w:rsid w:val="00A05252"/>
    <w:rsid w:val="00A0577B"/>
    <w:rsid w:val="00A060CF"/>
    <w:rsid w:val="00A06139"/>
    <w:rsid w:val="00A06173"/>
    <w:rsid w:val="00A06541"/>
    <w:rsid w:val="00A06D8E"/>
    <w:rsid w:val="00A0720E"/>
    <w:rsid w:val="00A073F4"/>
    <w:rsid w:val="00A0740A"/>
    <w:rsid w:val="00A07DFE"/>
    <w:rsid w:val="00A1064B"/>
    <w:rsid w:val="00A10E8A"/>
    <w:rsid w:val="00A10F24"/>
    <w:rsid w:val="00A10FE5"/>
    <w:rsid w:val="00A11217"/>
    <w:rsid w:val="00A11589"/>
    <w:rsid w:val="00A11926"/>
    <w:rsid w:val="00A11E97"/>
    <w:rsid w:val="00A12B99"/>
    <w:rsid w:val="00A12C3E"/>
    <w:rsid w:val="00A12C5C"/>
    <w:rsid w:val="00A13237"/>
    <w:rsid w:val="00A142D3"/>
    <w:rsid w:val="00A145A9"/>
    <w:rsid w:val="00A14702"/>
    <w:rsid w:val="00A148CB"/>
    <w:rsid w:val="00A14C88"/>
    <w:rsid w:val="00A1550F"/>
    <w:rsid w:val="00A15572"/>
    <w:rsid w:val="00A15AFD"/>
    <w:rsid w:val="00A15AFE"/>
    <w:rsid w:val="00A1639C"/>
    <w:rsid w:val="00A1646F"/>
    <w:rsid w:val="00A165F0"/>
    <w:rsid w:val="00A16C3F"/>
    <w:rsid w:val="00A16EF1"/>
    <w:rsid w:val="00A1772B"/>
    <w:rsid w:val="00A200B7"/>
    <w:rsid w:val="00A200F5"/>
    <w:rsid w:val="00A20457"/>
    <w:rsid w:val="00A204C9"/>
    <w:rsid w:val="00A209A7"/>
    <w:rsid w:val="00A20D75"/>
    <w:rsid w:val="00A2114A"/>
    <w:rsid w:val="00A21295"/>
    <w:rsid w:val="00A213FA"/>
    <w:rsid w:val="00A214E9"/>
    <w:rsid w:val="00A21570"/>
    <w:rsid w:val="00A21895"/>
    <w:rsid w:val="00A228F4"/>
    <w:rsid w:val="00A22B43"/>
    <w:rsid w:val="00A23234"/>
    <w:rsid w:val="00A23923"/>
    <w:rsid w:val="00A239CE"/>
    <w:rsid w:val="00A23AD2"/>
    <w:rsid w:val="00A2417F"/>
    <w:rsid w:val="00A246E9"/>
    <w:rsid w:val="00A247E2"/>
    <w:rsid w:val="00A24AE9"/>
    <w:rsid w:val="00A24C2A"/>
    <w:rsid w:val="00A24E9C"/>
    <w:rsid w:val="00A25240"/>
    <w:rsid w:val="00A252AC"/>
    <w:rsid w:val="00A2547D"/>
    <w:rsid w:val="00A256C4"/>
    <w:rsid w:val="00A2596B"/>
    <w:rsid w:val="00A25AA2"/>
    <w:rsid w:val="00A25C39"/>
    <w:rsid w:val="00A26217"/>
    <w:rsid w:val="00A2635E"/>
    <w:rsid w:val="00A26372"/>
    <w:rsid w:val="00A26917"/>
    <w:rsid w:val="00A26B09"/>
    <w:rsid w:val="00A26CBF"/>
    <w:rsid w:val="00A26FD5"/>
    <w:rsid w:val="00A27357"/>
    <w:rsid w:val="00A27889"/>
    <w:rsid w:val="00A2798D"/>
    <w:rsid w:val="00A27D5A"/>
    <w:rsid w:val="00A302A5"/>
    <w:rsid w:val="00A30329"/>
    <w:rsid w:val="00A305E6"/>
    <w:rsid w:val="00A3066C"/>
    <w:rsid w:val="00A307FA"/>
    <w:rsid w:val="00A30A06"/>
    <w:rsid w:val="00A30C65"/>
    <w:rsid w:val="00A3105A"/>
    <w:rsid w:val="00A31752"/>
    <w:rsid w:val="00A318D2"/>
    <w:rsid w:val="00A31C33"/>
    <w:rsid w:val="00A3222B"/>
    <w:rsid w:val="00A336E8"/>
    <w:rsid w:val="00A338E7"/>
    <w:rsid w:val="00A33B13"/>
    <w:rsid w:val="00A33CCF"/>
    <w:rsid w:val="00A34014"/>
    <w:rsid w:val="00A3464A"/>
    <w:rsid w:val="00A34917"/>
    <w:rsid w:val="00A34DE7"/>
    <w:rsid w:val="00A34F56"/>
    <w:rsid w:val="00A35633"/>
    <w:rsid w:val="00A35A6A"/>
    <w:rsid w:val="00A36694"/>
    <w:rsid w:val="00A36CF4"/>
    <w:rsid w:val="00A36CFD"/>
    <w:rsid w:val="00A36E54"/>
    <w:rsid w:val="00A36FA7"/>
    <w:rsid w:val="00A36FCF"/>
    <w:rsid w:val="00A371A7"/>
    <w:rsid w:val="00A3784B"/>
    <w:rsid w:val="00A40141"/>
    <w:rsid w:val="00A41037"/>
    <w:rsid w:val="00A414F1"/>
    <w:rsid w:val="00A4164D"/>
    <w:rsid w:val="00A41B9A"/>
    <w:rsid w:val="00A41E02"/>
    <w:rsid w:val="00A4248B"/>
    <w:rsid w:val="00A42D94"/>
    <w:rsid w:val="00A42E8B"/>
    <w:rsid w:val="00A43AAF"/>
    <w:rsid w:val="00A43FD7"/>
    <w:rsid w:val="00A44D3D"/>
    <w:rsid w:val="00A45165"/>
    <w:rsid w:val="00A45633"/>
    <w:rsid w:val="00A458C8"/>
    <w:rsid w:val="00A459DB"/>
    <w:rsid w:val="00A45F4B"/>
    <w:rsid w:val="00A462AA"/>
    <w:rsid w:val="00A464F7"/>
    <w:rsid w:val="00A46980"/>
    <w:rsid w:val="00A46CC5"/>
    <w:rsid w:val="00A46F03"/>
    <w:rsid w:val="00A47932"/>
    <w:rsid w:val="00A47968"/>
    <w:rsid w:val="00A47BF8"/>
    <w:rsid w:val="00A47DDD"/>
    <w:rsid w:val="00A501D0"/>
    <w:rsid w:val="00A5022A"/>
    <w:rsid w:val="00A504C8"/>
    <w:rsid w:val="00A5072B"/>
    <w:rsid w:val="00A50A07"/>
    <w:rsid w:val="00A50BAF"/>
    <w:rsid w:val="00A50D11"/>
    <w:rsid w:val="00A50DCF"/>
    <w:rsid w:val="00A519C8"/>
    <w:rsid w:val="00A51D0F"/>
    <w:rsid w:val="00A52061"/>
    <w:rsid w:val="00A5276C"/>
    <w:rsid w:val="00A527AA"/>
    <w:rsid w:val="00A52C67"/>
    <w:rsid w:val="00A530F2"/>
    <w:rsid w:val="00A530F8"/>
    <w:rsid w:val="00A546C5"/>
    <w:rsid w:val="00A54D9C"/>
    <w:rsid w:val="00A54E03"/>
    <w:rsid w:val="00A55407"/>
    <w:rsid w:val="00A554B3"/>
    <w:rsid w:val="00A555C9"/>
    <w:rsid w:val="00A558F1"/>
    <w:rsid w:val="00A55A18"/>
    <w:rsid w:val="00A55BF9"/>
    <w:rsid w:val="00A55EDB"/>
    <w:rsid w:val="00A579E2"/>
    <w:rsid w:val="00A57C03"/>
    <w:rsid w:val="00A57CB2"/>
    <w:rsid w:val="00A57DBF"/>
    <w:rsid w:val="00A602B4"/>
    <w:rsid w:val="00A60E35"/>
    <w:rsid w:val="00A60E9C"/>
    <w:rsid w:val="00A614F2"/>
    <w:rsid w:val="00A6208D"/>
    <w:rsid w:val="00A62102"/>
    <w:rsid w:val="00A62214"/>
    <w:rsid w:val="00A62291"/>
    <w:rsid w:val="00A62A7B"/>
    <w:rsid w:val="00A62DEF"/>
    <w:rsid w:val="00A62EF6"/>
    <w:rsid w:val="00A632E7"/>
    <w:rsid w:val="00A633D0"/>
    <w:rsid w:val="00A6395A"/>
    <w:rsid w:val="00A63B2E"/>
    <w:rsid w:val="00A63BA7"/>
    <w:rsid w:val="00A63CD4"/>
    <w:rsid w:val="00A64115"/>
    <w:rsid w:val="00A64252"/>
    <w:rsid w:val="00A64569"/>
    <w:rsid w:val="00A645B9"/>
    <w:rsid w:val="00A64D4F"/>
    <w:rsid w:val="00A64DE5"/>
    <w:rsid w:val="00A64F57"/>
    <w:rsid w:val="00A6508F"/>
    <w:rsid w:val="00A65221"/>
    <w:rsid w:val="00A65A00"/>
    <w:rsid w:val="00A65CFF"/>
    <w:rsid w:val="00A65E86"/>
    <w:rsid w:val="00A65EAB"/>
    <w:rsid w:val="00A66004"/>
    <w:rsid w:val="00A660BE"/>
    <w:rsid w:val="00A66143"/>
    <w:rsid w:val="00A66678"/>
    <w:rsid w:val="00A66A46"/>
    <w:rsid w:val="00A671AC"/>
    <w:rsid w:val="00A674C9"/>
    <w:rsid w:val="00A67727"/>
    <w:rsid w:val="00A6789D"/>
    <w:rsid w:val="00A67A88"/>
    <w:rsid w:val="00A67DA5"/>
    <w:rsid w:val="00A7035E"/>
    <w:rsid w:val="00A70A63"/>
    <w:rsid w:val="00A70C72"/>
    <w:rsid w:val="00A70CC9"/>
    <w:rsid w:val="00A70D83"/>
    <w:rsid w:val="00A70DD4"/>
    <w:rsid w:val="00A711F2"/>
    <w:rsid w:val="00A71450"/>
    <w:rsid w:val="00A7166D"/>
    <w:rsid w:val="00A717BD"/>
    <w:rsid w:val="00A718DA"/>
    <w:rsid w:val="00A71BE9"/>
    <w:rsid w:val="00A73355"/>
    <w:rsid w:val="00A73C55"/>
    <w:rsid w:val="00A74918"/>
    <w:rsid w:val="00A74A03"/>
    <w:rsid w:val="00A752A0"/>
    <w:rsid w:val="00A7576F"/>
    <w:rsid w:val="00A75F69"/>
    <w:rsid w:val="00A76DB8"/>
    <w:rsid w:val="00A77812"/>
    <w:rsid w:val="00A77ED8"/>
    <w:rsid w:val="00A77FF1"/>
    <w:rsid w:val="00A8029B"/>
    <w:rsid w:val="00A80914"/>
    <w:rsid w:val="00A80EC4"/>
    <w:rsid w:val="00A814A8"/>
    <w:rsid w:val="00A8169F"/>
    <w:rsid w:val="00A81941"/>
    <w:rsid w:val="00A81B08"/>
    <w:rsid w:val="00A81B2A"/>
    <w:rsid w:val="00A81E5C"/>
    <w:rsid w:val="00A82100"/>
    <w:rsid w:val="00A8242D"/>
    <w:rsid w:val="00A82511"/>
    <w:rsid w:val="00A825AC"/>
    <w:rsid w:val="00A8268C"/>
    <w:rsid w:val="00A82796"/>
    <w:rsid w:val="00A82B3A"/>
    <w:rsid w:val="00A82D8A"/>
    <w:rsid w:val="00A82EB7"/>
    <w:rsid w:val="00A83387"/>
    <w:rsid w:val="00A83540"/>
    <w:rsid w:val="00A850E0"/>
    <w:rsid w:val="00A85537"/>
    <w:rsid w:val="00A85615"/>
    <w:rsid w:val="00A857A5"/>
    <w:rsid w:val="00A8593E"/>
    <w:rsid w:val="00A85D64"/>
    <w:rsid w:val="00A85F48"/>
    <w:rsid w:val="00A8628B"/>
    <w:rsid w:val="00A862CF"/>
    <w:rsid w:val="00A86362"/>
    <w:rsid w:val="00A866D9"/>
    <w:rsid w:val="00A867BD"/>
    <w:rsid w:val="00A870D8"/>
    <w:rsid w:val="00A87D25"/>
    <w:rsid w:val="00A87E9E"/>
    <w:rsid w:val="00A87F07"/>
    <w:rsid w:val="00A902F5"/>
    <w:rsid w:val="00A90335"/>
    <w:rsid w:val="00A90807"/>
    <w:rsid w:val="00A90E47"/>
    <w:rsid w:val="00A91085"/>
    <w:rsid w:val="00A9144E"/>
    <w:rsid w:val="00A91A72"/>
    <w:rsid w:val="00A91BCE"/>
    <w:rsid w:val="00A91DBF"/>
    <w:rsid w:val="00A91E0F"/>
    <w:rsid w:val="00A9234F"/>
    <w:rsid w:val="00A92A35"/>
    <w:rsid w:val="00A92BF7"/>
    <w:rsid w:val="00A92D09"/>
    <w:rsid w:val="00A93837"/>
    <w:rsid w:val="00A938D7"/>
    <w:rsid w:val="00A93CE9"/>
    <w:rsid w:val="00A93D86"/>
    <w:rsid w:val="00A93F88"/>
    <w:rsid w:val="00A94789"/>
    <w:rsid w:val="00A94A4D"/>
    <w:rsid w:val="00A94CF2"/>
    <w:rsid w:val="00A951F7"/>
    <w:rsid w:val="00A95227"/>
    <w:rsid w:val="00A953E1"/>
    <w:rsid w:val="00A95BED"/>
    <w:rsid w:val="00A95FAC"/>
    <w:rsid w:val="00A95FFA"/>
    <w:rsid w:val="00A9620D"/>
    <w:rsid w:val="00A9648B"/>
    <w:rsid w:val="00A96526"/>
    <w:rsid w:val="00A96E73"/>
    <w:rsid w:val="00A97258"/>
    <w:rsid w:val="00A975A2"/>
    <w:rsid w:val="00A9790B"/>
    <w:rsid w:val="00A97C26"/>
    <w:rsid w:val="00A97F63"/>
    <w:rsid w:val="00AA01B2"/>
    <w:rsid w:val="00AA01E3"/>
    <w:rsid w:val="00AA0466"/>
    <w:rsid w:val="00AA1331"/>
    <w:rsid w:val="00AA14FE"/>
    <w:rsid w:val="00AA1B5E"/>
    <w:rsid w:val="00AA25BE"/>
    <w:rsid w:val="00AA2AA4"/>
    <w:rsid w:val="00AA2AA7"/>
    <w:rsid w:val="00AA2BE3"/>
    <w:rsid w:val="00AA2D7E"/>
    <w:rsid w:val="00AA2E79"/>
    <w:rsid w:val="00AA3107"/>
    <w:rsid w:val="00AA3B99"/>
    <w:rsid w:val="00AA3DE5"/>
    <w:rsid w:val="00AA43C6"/>
    <w:rsid w:val="00AA43D6"/>
    <w:rsid w:val="00AA517E"/>
    <w:rsid w:val="00AA5F44"/>
    <w:rsid w:val="00AA7361"/>
    <w:rsid w:val="00AA73B0"/>
    <w:rsid w:val="00AA7D5A"/>
    <w:rsid w:val="00AA7DCF"/>
    <w:rsid w:val="00AB0367"/>
    <w:rsid w:val="00AB04B2"/>
    <w:rsid w:val="00AB06AD"/>
    <w:rsid w:val="00AB06F5"/>
    <w:rsid w:val="00AB0911"/>
    <w:rsid w:val="00AB0AA1"/>
    <w:rsid w:val="00AB16C8"/>
    <w:rsid w:val="00AB1869"/>
    <w:rsid w:val="00AB1882"/>
    <w:rsid w:val="00AB18A5"/>
    <w:rsid w:val="00AB1D9E"/>
    <w:rsid w:val="00AB235C"/>
    <w:rsid w:val="00AB2612"/>
    <w:rsid w:val="00AB2654"/>
    <w:rsid w:val="00AB2D40"/>
    <w:rsid w:val="00AB2E04"/>
    <w:rsid w:val="00AB2EBE"/>
    <w:rsid w:val="00AB328F"/>
    <w:rsid w:val="00AB3898"/>
    <w:rsid w:val="00AB3AA7"/>
    <w:rsid w:val="00AB3BCD"/>
    <w:rsid w:val="00AB3FED"/>
    <w:rsid w:val="00AB421D"/>
    <w:rsid w:val="00AB434A"/>
    <w:rsid w:val="00AB47BA"/>
    <w:rsid w:val="00AB5AD6"/>
    <w:rsid w:val="00AB65F2"/>
    <w:rsid w:val="00AB69C8"/>
    <w:rsid w:val="00AB74CC"/>
    <w:rsid w:val="00AB7BEF"/>
    <w:rsid w:val="00AB7ED4"/>
    <w:rsid w:val="00AB7FE1"/>
    <w:rsid w:val="00AC04D3"/>
    <w:rsid w:val="00AC0AF9"/>
    <w:rsid w:val="00AC13B4"/>
    <w:rsid w:val="00AC2051"/>
    <w:rsid w:val="00AC210D"/>
    <w:rsid w:val="00AC2AE9"/>
    <w:rsid w:val="00AC3907"/>
    <w:rsid w:val="00AC39E0"/>
    <w:rsid w:val="00AC3DA5"/>
    <w:rsid w:val="00AC3E1C"/>
    <w:rsid w:val="00AC4554"/>
    <w:rsid w:val="00AC4B0B"/>
    <w:rsid w:val="00AC4BDA"/>
    <w:rsid w:val="00AC4BED"/>
    <w:rsid w:val="00AC4E68"/>
    <w:rsid w:val="00AC5BC2"/>
    <w:rsid w:val="00AC604D"/>
    <w:rsid w:val="00AC6058"/>
    <w:rsid w:val="00AC655C"/>
    <w:rsid w:val="00AC6776"/>
    <w:rsid w:val="00AC6D16"/>
    <w:rsid w:val="00AC6E5A"/>
    <w:rsid w:val="00AC6ED6"/>
    <w:rsid w:val="00AC7137"/>
    <w:rsid w:val="00AC72FD"/>
    <w:rsid w:val="00AC7A45"/>
    <w:rsid w:val="00AC7F6D"/>
    <w:rsid w:val="00AD118A"/>
    <w:rsid w:val="00AD15CA"/>
    <w:rsid w:val="00AD19AC"/>
    <w:rsid w:val="00AD1D9D"/>
    <w:rsid w:val="00AD21E6"/>
    <w:rsid w:val="00AD27ED"/>
    <w:rsid w:val="00AD2993"/>
    <w:rsid w:val="00AD2A0D"/>
    <w:rsid w:val="00AD38BF"/>
    <w:rsid w:val="00AD42B1"/>
    <w:rsid w:val="00AD45B5"/>
    <w:rsid w:val="00AD49B8"/>
    <w:rsid w:val="00AD4A1D"/>
    <w:rsid w:val="00AD533D"/>
    <w:rsid w:val="00AD5415"/>
    <w:rsid w:val="00AD566A"/>
    <w:rsid w:val="00AD56EF"/>
    <w:rsid w:val="00AD5C97"/>
    <w:rsid w:val="00AD5CFC"/>
    <w:rsid w:val="00AD5E8A"/>
    <w:rsid w:val="00AD5F25"/>
    <w:rsid w:val="00AD5FC3"/>
    <w:rsid w:val="00AD6020"/>
    <w:rsid w:val="00AD69BC"/>
    <w:rsid w:val="00AD6C2D"/>
    <w:rsid w:val="00AD6F46"/>
    <w:rsid w:val="00AD7311"/>
    <w:rsid w:val="00AD78AE"/>
    <w:rsid w:val="00AD7ACE"/>
    <w:rsid w:val="00AD7CEE"/>
    <w:rsid w:val="00AD7D33"/>
    <w:rsid w:val="00AE0505"/>
    <w:rsid w:val="00AE0521"/>
    <w:rsid w:val="00AE0755"/>
    <w:rsid w:val="00AE09A3"/>
    <w:rsid w:val="00AE0A1E"/>
    <w:rsid w:val="00AE0CF8"/>
    <w:rsid w:val="00AE1444"/>
    <w:rsid w:val="00AE1724"/>
    <w:rsid w:val="00AE1CF2"/>
    <w:rsid w:val="00AE1E4F"/>
    <w:rsid w:val="00AE2485"/>
    <w:rsid w:val="00AE3244"/>
    <w:rsid w:val="00AE3565"/>
    <w:rsid w:val="00AE378F"/>
    <w:rsid w:val="00AE3C6A"/>
    <w:rsid w:val="00AE3DF1"/>
    <w:rsid w:val="00AE4035"/>
    <w:rsid w:val="00AE4143"/>
    <w:rsid w:val="00AE4F72"/>
    <w:rsid w:val="00AE504A"/>
    <w:rsid w:val="00AE5808"/>
    <w:rsid w:val="00AE5C86"/>
    <w:rsid w:val="00AE5D3A"/>
    <w:rsid w:val="00AE668F"/>
    <w:rsid w:val="00AE6AFC"/>
    <w:rsid w:val="00AE762C"/>
    <w:rsid w:val="00AE77C5"/>
    <w:rsid w:val="00AE7CC2"/>
    <w:rsid w:val="00AE7F5F"/>
    <w:rsid w:val="00AF0217"/>
    <w:rsid w:val="00AF0682"/>
    <w:rsid w:val="00AF07DE"/>
    <w:rsid w:val="00AF0E13"/>
    <w:rsid w:val="00AF0F5B"/>
    <w:rsid w:val="00AF0F64"/>
    <w:rsid w:val="00AF137E"/>
    <w:rsid w:val="00AF16E7"/>
    <w:rsid w:val="00AF1931"/>
    <w:rsid w:val="00AF1E96"/>
    <w:rsid w:val="00AF2057"/>
    <w:rsid w:val="00AF2A5F"/>
    <w:rsid w:val="00AF2CB7"/>
    <w:rsid w:val="00AF2F71"/>
    <w:rsid w:val="00AF2F83"/>
    <w:rsid w:val="00AF2FA6"/>
    <w:rsid w:val="00AF37D9"/>
    <w:rsid w:val="00AF3826"/>
    <w:rsid w:val="00AF3902"/>
    <w:rsid w:val="00AF41FF"/>
    <w:rsid w:val="00AF44E8"/>
    <w:rsid w:val="00AF45F7"/>
    <w:rsid w:val="00AF4686"/>
    <w:rsid w:val="00AF494A"/>
    <w:rsid w:val="00AF5125"/>
    <w:rsid w:val="00AF5284"/>
    <w:rsid w:val="00AF53F5"/>
    <w:rsid w:val="00AF5658"/>
    <w:rsid w:val="00AF56E0"/>
    <w:rsid w:val="00AF57D9"/>
    <w:rsid w:val="00AF6344"/>
    <w:rsid w:val="00AF682D"/>
    <w:rsid w:val="00AF6E10"/>
    <w:rsid w:val="00AF6F4B"/>
    <w:rsid w:val="00AF744C"/>
    <w:rsid w:val="00B00B58"/>
    <w:rsid w:val="00B00F17"/>
    <w:rsid w:val="00B01146"/>
    <w:rsid w:val="00B01166"/>
    <w:rsid w:val="00B0143C"/>
    <w:rsid w:val="00B01747"/>
    <w:rsid w:val="00B01784"/>
    <w:rsid w:val="00B02383"/>
    <w:rsid w:val="00B02649"/>
    <w:rsid w:val="00B0347E"/>
    <w:rsid w:val="00B03861"/>
    <w:rsid w:val="00B04233"/>
    <w:rsid w:val="00B046C9"/>
    <w:rsid w:val="00B04A42"/>
    <w:rsid w:val="00B04A7F"/>
    <w:rsid w:val="00B04EC6"/>
    <w:rsid w:val="00B05261"/>
    <w:rsid w:val="00B05357"/>
    <w:rsid w:val="00B05B69"/>
    <w:rsid w:val="00B06012"/>
    <w:rsid w:val="00B06D3B"/>
    <w:rsid w:val="00B06D5F"/>
    <w:rsid w:val="00B070C5"/>
    <w:rsid w:val="00B0725D"/>
    <w:rsid w:val="00B07C29"/>
    <w:rsid w:val="00B100A9"/>
    <w:rsid w:val="00B10C90"/>
    <w:rsid w:val="00B10CA8"/>
    <w:rsid w:val="00B10DB1"/>
    <w:rsid w:val="00B10E63"/>
    <w:rsid w:val="00B11532"/>
    <w:rsid w:val="00B11A67"/>
    <w:rsid w:val="00B11B59"/>
    <w:rsid w:val="00B12152"/>
    <w:rsid w:val="00B127F9"/>
    <w:rsid w:val="00B128CC"/>
    <w:rsid w:val="00B130B4"/>
    <w:rsid w:val="00B130D2"/>
    <w:rsid w:val="00B139A6"/>
    <w:rsid w:val="00B13B10"/>
    <w:rsid w:val="00B13BEC"/>
    <w:rsid w:val="00B14147"/>
    <w:rsid w:val="00B141AD"/>
    <w:rsid w:val="00B14410"/>
    <w:rsid w:val="00B146BD"/>
    <w:rsid w:val="00B15040"/>
    <w:rsid w:val="00B154A5"/>
    <w:rsid w:val="00B1567B"/>
    <w:rsid w:val="00B15998"/>
    <w:rsid w:val="00B15C79"/>
    <w:rsid w:val="00B15E10"/>
    <w:rsid w:val="00B15E1C"/>
    <w:rsid w:val="00B15F85"/>
    <w:rsid w:val="00B162ED"/>
    <w:rsid w:val="00B16729"/>
    <w:rsid w:val="00B16848"/>
    <w:rsid w:val="00B16858"/>
    <w:rsid w:val="00B1685D"/>
    <w:rsid w:val="00B16B18"/>
    <w:rsid w:val="00B16D99"/>
    <w:rsid w:val="00B16E30"/>
    <w:rsid w:val="00B1753A"/>
    <w:rsid w:val="00B17546"/>
    <w:rsid w:val="00B17559"/>
    <w:rsid w:val="00B17C13"/>
    <w:rsid w:val="00B17E54"/>
    <w:rsid w:val="00B203C0"/>
    <w:rsid w:val="00B20ADA"/>
    <w:rsid w:val="00B20AF2"/>
    <w:rsid w:val="00B2113C"/>
    <w:rsid w:val="00B225C5"/>
    <w:rsid w:val="00B22C50"/>
    <w:rsid w:val="00B231B7"/>
    <w:rsid w:val="00B235D3"/>
    <w:rsid w:val="00B24301"/>
    <w:rsid w:val="00B244FF"/>
    <w:rsid w:val="00B24A6D"/>
    <w:rsid w:val="00B25241"/>
    <w:rsid w:val="00B2540C"/>
    <w:rsid w:val="00B2572A"/>
    <w:rsid w:val="00B25E73"/>
    <w:rsid w:val="00B26013"/>
    <w:rsid w:val="00B26056"/>
    <w:rsid w:val="00B262FB"/>
    <w:rsid w:val="00B26F49"/>
    <w:rsid w:val="00B2765C"/>
    <w:rsid w:val="00B27728"/>
    <w:rsid w:val="00B27894"/>
    <w:rsid w:val="00B27CD1"/>
    <w:rsid w:val="00B27E41"/>
    <w:rsid w:val="00B30D8D"/>
    <w:rsid w:val="00B30DC9"/>
    <w:rsid w:val="00B31043"/>
    <w:rsid w:val="00B319BB"/>
    <w:rsid w:val="00B31A0F"/>
    <w:rsid w:val="00B32687"/>
    <w:rsid w:val="00B328ED"/>
    <w:rsid w:val="00B32C62"/>
    <w:rsid w:val="00B32CC4"/>
    <w:rsid w:val="00B333E5"/>
    <w:rsid w:val="00B334B1"/>
    <w:rsid w:val="00B3415E"/>
    <w:rsid w:val="00B3469B"/>
    <w:rsid w:val="00B34840"/>
    <w:rsid w:val="00B348C2"/>
    <w:rsid w:val="00B35105"/>
    <w:rsid w:val="00B35369"/>
    <w:rsid w:val="00B35864"/>
    <w:rsid w:val="00B35FA4"/>
    <w:rsid w:val="00B36634"/>
    <w:rsid w:val="00B367A6"/>
    <w:rsid w:val="00B36866"/>
    <w:rsid w:val="00B3694B"/>
    <w:rsid w:val="00B36BCE"/>
    <w:rsid w:val="00B36E96"/>
    <w:rsid w:val="00B3725D"/>
    <w:rsid w:val="00B3743D"/>
    <w:rsid w:val="00B3747C"/>
    <w:rsid w:val="00B37A91"/>
    <w:rsid w:val="00B37C0D"/>
    <w:rsid w:val="00B4025E"/>
    <w:rsid w:val="00B4083B"/>
    <w:rsid w:val="00B40956"/>
    <w:rsid w:val="00B409E1"/>
    <w:rsid w:val="00B4110F"/>
    <w:rsid w:val="00B437B1"/>
    <w:rsid w:val="00B4400B"/>
    <w:rsid w:val="00B449B5"/>
    <w:rsid w:val="00B44A60"/>
    <w:rsid w:val="00B44D3B"/>
    <w:rsid w:val="00B457F9"/>
    <w:rsid w:val="00B45A87"/>
    <w:rsid w:val="00B45AC6"/>
    <w:rsid w:val="00B45B30"/>
    <w:rsid w:val="00B45B3B"/>
    <w:rsid w:val="00B45B8B"/>
    <w:rsid w:val="00B45C66"/>
    <w:rsid w:val="00B45CF5"/>
    <w:rsid w:val="00B46503"/>
    <w:rsid w:val="00B466FA"/>
    <w:rsid w:val="00B46AC3"/>
    <w:rsid w:val="00B46BD6"/>
    <w:rsid w:val="00B46C17"/>
    <w:rsid w:val="00B47290"/>
    <w:rsid w:val="00B5019D"/>
    <w:rsid w:val="00B508A3"/>
    <w:rsid w:val="00B50C41"/>
    <w:rsid w:val="00B51931"/>
    <w:rsid w:val="00B51AC5"/>
    <w:rsid w:val="00B52668"/>
    <w:rsid w:val="00B5284C"/>
    <w:rsid w:val="00B52AA9"/>
    <w:rsid w:val="00B53729"/>
    <w:rsid w:val="00B544DF"/>
    <w:rsid w:val="00B548BF"/>
    <w:rsid w:val="00B54BB4"/>
    <w:rsid w:val="00B54CDB"/>
    <w:rsid w:val="00B54D4D"/>
    <w:rsid w:val="00B54FA8"/>
    <w:rsid w:val="00B5526D"/>
    <w:rsid w:val="00B556EB"/>
    <w:rsid w:val="00B55B17"/>
    <w:rsid w:val="00B55F53"/>
    <w:rsid w:val="00B561F4"/>
    <w:rsid w:val="00B562EF"/>
    <w:rsid w:val="00B56C26"/>
    <w:rsid w:val="00B56E62"/>
    <w:rsid w:val="00B57FEF"/>
    <w:rsid w:val="00B60209"/>
    <w:rsid w:val="00B60453"/>
    <w:rsid w:val="00B6099F"/>
    <w:rsid w:val="00B60FF7"/>
    <w:rsid w:val="00B612E3"/>
    <w:rsid w:val="00B61562"/>
    <w:rsid w:val="00B61577"/>
    <w:rsid w:val="00B616D3"/>
    <w:rsid w:val="00B619D2"/>
    <w:rsid w:val="00B622B4"/>
    <w:rsid w:val="00B6283D"/>
    <w:rsid w:val="00B62A93"/>
    <w:rsid w:val="00B62CA8"/>
    <w:rsid w:val="00B63273"/>
    <w:rsid w:val="00B632D6"/>
    <w:rsid w:val="00B63B7C"/>
    <w:rsid w:val="00B63C11"/>
    <w:rsid w:val="00B63E15"/>
    <w:rsid w:val="00B63F39"/>
    <w:rsid w:val="00B647B3"/>
    <w:rsid w:val="00B64FB1"/>
    <w:rsid w:val="00B65CCC"/>
    <w:rsid w:val="00B667B6"/>
    <w:rsid w:val="00B668D0"/>
    <w:rsid w:val="00B66D25"/>
    <w:rsid w:val="00B66F61"/>
    <w:rsid w:val="00B671F2"/>
    <w:rsid w:val="00B675D0"/>
    <w:rsid w:val="00B70106"/>
    <w:rsid w:val="00B710B3"/>
    <w:rsid w:val="00B716E1"/>
    <w:rsid w:val="00B71702"/>
    <w:rsid w:val="00B7172E"/>
    <w:rsid w:val="00B71F06"/>
    <w:rsid w:val="00B720EC"/>
    <w:rsid w:val="00B72519"/>
    <w:rsid w:val="00B725FC"/>
    <w:rsid w:val="00B72A8D"/>
    <w:rsid w:val="00B72D2A"/>
    <w:rsid w:val="00B72E5B"/>
    <w:rsid w:val="00B733C1"/>
    <w:rsid w:val="00B7359E"/>
    <w:rsid w:val="00B74433"/>
    <w:rsid w:val="00B74641"/>
    <w:rsid w:val="00B7503B"/>
    <w:rsid w:val="00B7520D"/>
    <w:rsid w:val="00B75390"/>
    <w:rsid w:val="00B7544E"/>
    <w:rsid w:val="00B756EB"/>
    <w:rsid w:val="00B757C3"/>
    <w:rsid w:val="00B75BAB"/>
    <w:rsid w:val="00B768B6"/>
    <w:rsid w:val="00B76C20"/>
    <w:rsid w:val="00B76D3C"/>
    <w:rsid w:val="00B76E10"/>
    <w:rsid w:val="00B77120"/>
    <w:rsid w:val="00B778D0"/>
    <w:rsid w:val="00B77FD5"/>
    <w:rsid w:val="00B803F9"/>
    <w:rsid w:val="00B80527"/>
    <w:rsid w:val="00B8060E"/>
    <w:rsid w:val="00B806B8"/>
    <w:rsid w:val="00B80FF7"/>
    <w:rsid w:val="00B81334"/>
    <w:rsid w:val="00B81F9D"/>
    <w:rsid w:val="00B8232A"/>
    <w:rsid w:val="00B824F1"/>
    <w:rsid w:val="00B824FD"/>
    <w:rsid w:val="00B827BE"/>
    <w:rsid w:val="00B8281E"/>
    <w:rsid w:val="00B828ED"/>
    <w:rsid w:val="00B82F37"/>
    <w:rsid w:val="00B834B3"/>
    <w:rsid w:val="00B83619"/>
    <w:rsid w:val="00B83C55"/>
    <w:rsid w:val="00B83DB7"/>
    <w:rsid w:val="00B8402D"/>
    <w:rsid w:val="00B84242"/>
    <w:rsid w:val="00B843E1"/>
    <w:rsid w:val="00B84532"/>
    <w:rsid w:val="00B84DB9"/>
    <w:rsid w:val="00B8503F"/>
    <w:rsid w:val="00B850D1"/>
    <w:rsid w:val="00B851DF"/>
    <w:rsid w:val="00B85299"/>
    <w:rsid w:val="00B8541D"/>
    <w:rsid w:val="00B85B98"/>
    <w:rsid w:val="00B85CA9"/>
    <w:rsid w:val="00B863E7"/>
    <w:rsid w:val="00B86A19"/>
    <w:rsid w:val="00B86A7A"/>
    <w:rsid w:val="00B86DFE"/>
    <w:rsid w:val="00B86F65"/>
    <w:rsid w:val="00B87269"/>
    <w:rsid w:val="00B87AA2"/>
    <w:rsid w:val="00B87DAF"/>
    <w:rsid w:val="00B9053B"/>
    <w:rsid w:val="00B9064F"/>
    <w:rsid w:val="00B9067A"/>
    <w:rsid w:val="00B90DC5"/>
    <w:rsid w:val="00B91693"/>
    <w:rsid w:val="00B91975"/>
    <w:rsid w:val="00B91986"/>
    <w:rsid w:val="00B91CFA"/>
    <w:rsid w:val="00B92297"/>
    <w:rsid w:val="00B9237A"/>
    <w:rsid w:val="00B92404"/>
    <w:rsid w:val="00B92C67"/>
    <w:rsid w:val="00B92FA1"/>
    <w:rsid w:val="00B92FC4"/>
    <w:rsid w:val="00B935C0"/>
    <w:rsid w:val="00B93607"/>
    <w:rsid w:val="00B94F2A"/>
    <w:rsid w:val="00B95695"/>
    <w:rsid w:val="00B95C9C"/>
    <w:rsid w:val="00B95CCF"/>
    <w:rsid w:val="00B96172"/>
    <w:rsid w:val="00B96350"/>
    <w:rsid w:val="00B963D9"/>
    <w:rsid w:val="00B967BE"/>
    <w:rsid w:val="00B97167"/>
    <w:rsid w:val="00B97520"/>
    <w:rsid w:val="00B97A53"/>
    <w:rsid w:val="00B97BCF"/>
    <w:rsid w:val="00B97E50"/>
    <w:rsid w:val="00BA0363"/>
    <w:rsid w:val="00BA06EA"/>
    <w:rsid w:val="00BA0883"/>
    <w:rsid w:val="00BA181D"/>
    <w:rsid w:val="00BA1D32"/>
    <w:rsid w:val="00BA2A5B"/>
    <w:rsid w:val="00BA2EF4"/>
    <w:rsid w:val="00BA31BE"/>
    <w:rsid w:val="00BA3431"/>
    <w:rsid w:val="00BA39C6"/>
    <w:rsid w:val="00BA4398"/>
    <w:rsid w:val="00BA463E"/>
    <w:rsid w:val="00BA46E7"/>
    <w:rsid w:val="00BA4946"/>
    <w:rsid w:val="00BA49C2"/>
    <w:rsid w:val="00BA4C37"/>
    <w:rsid w:val="00BA4EC3"/>
    <w:rsid w:val="00BA500E"/>
    <w:rsid w:val="00BA5264"/>
    <w:rsid w:val="00BA5750"/>
    <w:rsid w:val="00BA5A5D"/>
    <w:rsid w:val="00BA5E7C"/>
    <w:rsid w:val="00BA636D"/>
    <w:rsid w:val="00BA63E8"/>
    <w:rsid w:val="00BA6537"/>
    <w:rsid w:val="00BA6873"/>
    <w:rsid w:val="00BA68D3"/>
    <w:rsid w:val="00BA69D7"/>
    <w:rsid w:val="00BA6A99"/>
    <w:rsid w:val="00BA6E03"/>
    <w:rsid w:val="00BA7209"/>
    <w:rsid w:val="00BA787B"/>
    <w:rsid w:val="00BA79DB"/>
    <w:rsid w:val="00BA7DF1"/>
    <w:rsid w:val="00BB0C20"/>
    <w:rsid w:val="00BB12FB"/>
    <w:rsid w:val="00BB1572"/>
    <w:rsid w:val="00BB161F"/>
    <w:rsid w:val="00BB1A45"/>
    <w:rsid w:val="00BB1CAA"/>
    <w:rsid w:val="00BB249C"/>
    <w:rsid w:val="00BB2542"/>
    <w:rsid w:val="00BB2E2E"/>
    <w:rsid w:val="00BB38AC"/>
    <w:rsid w:val="00BB3ADA"/>
    <w:rsid w:val="00BB4018"/>
    <w:rsid w:val="00BB45C5"/>
    <w:rsid w:val="00BB47E0"/>
    <w:rsid w:val="00BB4C6B"/>
    <w:rsid w:val="00BB4DF9"/>
    <w:rsid w:val="00BB563D"/>
    <w:rsid w:val="00BB570E"/>
    <w:rsid w:val="00BB5C98"/>
    <w:rsid w:val="00BB5E8D"/>
    <w:rsid w:val="00BB5F03"/>
    <w:rsid w:val="00BB5FA3"/>
    <w:rsid w:val="00BB6C3E"/>
    <w:rsid w:val="00BB7147"/>
    <w:rsid w:val="00BB71D2"/>
    <w:rsid w:val="00BB72D0"/>
    <w:rsid w:val="00BB7324"/>
    <w:rsid w:val="00BB7774"/>
    <w:rsid w:val="00BC07D3"/>
    <w:rsid w:val="00BC0CA9"/>
    <w:rsid w:val="00BC0E78"/>
    <w:rsid w:val="00BC1024"/>
    <w:rsid w:val="00BC1031"/>
    <w:rsid w:val="00BC25C0"/>
    <w:rsid w:val="00BC2CAF"/>
    <w:rsid w:val="00BC3375"/>
    <w:rsid w:val="00BC3621"/>
    <w:rsid w:val="00BC393E"/>
    <w:rsid w:val="00BC3BE2"/>
    <w:rsid w:val="00BC42A3"/>
    <w:rsid w:val="00BC45F6"/>
    <w:rsid w:val="00BC47D6"/>
    <w:rsid w:val="00BC4E21"/>
    <w:rsid w:val="00BC56F2"/>
    <w:rsid w:val="00BC5783"/>
    <w:rsid w:val="00BC5C4C"/>
    <w:rsid w:val="00BC6103"/>
    <w:rsid w:val="00BC7239"/>
    <w:rsid w:val="00BC7270"/>
    <w:rsid w:val="00BC7568"/>
    <w:rsid w:val="00BC7595"/>
    <w:rsid w:val="00BC7CDE"/>
    <w:rsid w:val="00BC7D40"/>
    <w:rsid w:val="00BC7E01"/>
    <w:rsid w:val="00BD02F1"/>
    <w:rsid w:val="00BD063E"/>
    <w:rsid w:val="00BD0B9B"/>
    <w:rsid w:val="00BD10F9"/>
    <w:rsid w:val="00BD117F"/>
    <w:rsid w:val="00BD163D"/>
    <w:rsid w:val="00BD1CD8"/>
    <w:rsid w:val="00BD2246"/>
    <w:rsid w:val="00BD23BD"/>
    <w:rsid w:val="00BD2456"/>
    <w:rsid w:val="00BD3496"/>
    <w:rsid w:val="00BD368B"/>
    <w:rsid w:val="00BD379A"/>
    <w:rsid w:val="00BD3A66"/>
    <w:rsid w:val="00BD41DC"/>
    <w:rsid w:val="00BD42D4"/>
    <w:rsid w:val="00BD4801"/>
    <w:rsid w:val="00BD4AF5"/>
    <w:rsid w:val="00BD4C2C"/>
    <w:rsid w:val="00BD4C64"/>
    <w:rsid w:val="00BD4C91"/>
    <w:rsid w:val="00BD511F"/>
    <w:rsid w:val="00BD5D0D"/>
    <w:rsid w:val="00BD5F19"/>
    <w:rsid w:val="00BD60E3"/>
    <w:rsid w:val="00BD62BE"/>
    <w:rsid w:val="00BD642B"/>
    <w:rsid w:val="00BD6783"/>
    <w:rsid w:val="00BD6CFF"/>
    <w:rsid w:val="00BD6EBF"/>
    <w:rsid w:val="00BD74D5"/>
    <w:rsid w:val="00BD76C6"/>
    <w:rsid w:val="00BD7B2E"/>
    <w:rsid w:val="00BD7E24"/>
    <w:rsid w:val="00BE059C"/>
    <w:rsid w:val="00BE0C7A"/>
    <w:rsid w:val="00BE0F7C"/>
    <w:rsid w:val="00BE1111"/>
    <w:rsid w:val="00BE16A9"/>
    <w:rsid w:val="00BE1F25"/>
    <w:rsid w:val="00BE20A0"/>
    <w:rsid w:val="00BE20AD"/>
    <w:rsid w:val="00BE2D07"/>
    <w:rsid w:val="00BE3752"/>
    <w:rsid w:val="00BE391A"/>
    <w:rsid w:val="00BE3A43"/>
    <w:rsid w:val="00BE450B"/>
    <w:rsid w:val="00BE4939"/>
    <w:rsid w:val="00BE4AB9"/>
    <w:rsid w:val="00BE4B60"/>
    <w:rsid w:val="00BE4B85"/>
    <w:rsid w:val="00BE4C1C"/>
    <w:rsid w:val="00BE4D14"/>
    <w:rsid w:val="00BE5213"/>
    <w:rsid w:val="00BE53B6"/>
    <w:rsid w:val="00BE56D4"/>
    <w:rsid w:val="00BE68FB"/>
    <w:rsid w:val="00BE7990"/>
    <w:rsid w:val="00BE7A4A"/>
    <w:rsid w:val="00BE7AE1"/>
    <w:rsid w:val="00BE7C75"/>
    <w:rsid w:val="00BE7DF2"/>
    <w:rsid w:val="00BF0AF0"/>
    <w:rsid w:val="00BF12D5"/>
    <w:rsid w:val="00BF209E"/>
    <w:rsid w:val="00BF2C0A"/>
    <w:rsid w:val="00BF2C6D"/>
    <w:rsid w:val="00BF2E75"/>
    <w:rsid w:val="00BF3BA5"/>
    <w:rsid w:val="00BF3C0E"/>
    <w:rsid w:val="00BF3D17"/>
    <w:rsid w:val="00BF3D6F"/>
    <w:rsid w:val="00BF3DFA"/>
    <w:rsid w:val="00BF3EB6"/>
    <w:rsid w:val="00BF3F9C"/>
    <w:rsid w:val="00BF4B2B"/>
    <w:rsid w:val="00BF4D28"/>
    <w:rsid w:val="00BF4FB7"/>
    <w:rsid w:val="00BF5149"/>
    <w:rsid w:val="00BF5851"/>
    <w:rsid w:val="00BF59FB"/>
    <w:rsid w:val="00BF5C86"/>
    <w:rsid w:val="00BF5EBD"/>
    <w:rsid w:val="00BF61F2"/>
    <w:rsid w:val="00BF6739"/>
    <w:rsid w:val="00BF67A9"/>
    <w:rsid w:val="00BF6BA5"/>
    <w:rsid w:val="00BF6FDA"/>
    <w:rsid w:val="00BF70B7"/>
    <w:rsid w:val="00BF7503"/>
    <w:rsid w:val="00BF7DFE"/>
    <w:rsid w:val="00C002CC"/>
    <w:rsid w:val="00C012F8"/>
    <w:rsid w:val="00C01A82"/>
    <w:rsid w:val="00C01A89"/>
    <w:rsid w:val="00C01C22"/>
    <w:rsid w:val="00C01D66"/>
    <w:rsid w:val="00C01D80"/>
    <w:rsid w:val="00C02112"/>
    <w:rsid w:val="00C027CB"/>
    <w:rsid w:val="00C02B13"/>
    <w:rsid w:val="00C03059"/>
    <w:rsid w:val="00C03110"/>
    <w:rsid w:val="00C03275"/>
    <w:rsid w:val="00C03616"/>
    <w:rsid w:val="00C038A6"/>
    <w:rsid w:val="00C039A3"/>
    <w:rsid w:val="00C03CFB"/>
    <w:rsid w:val="00C041CB"/>
    <w:rsid w:val="00C04305"/>
    <w:rsid w:val="00C04458"/>
    <w:rsid w:val="00C044CF"/>
    <w:rsid w:val="00C04C76"/>
    <w:rsid w:val="00C0548F"/>
    <w:rsid w:val="00C05779"/>
    <w:rsid w:val="00C0589C"/>
    <w:rsid w:val="00C0597E"/>
    <w:rsid w:val="00C05BE3"/>
    <w:rsid w:val="00C05F6C"/>
    <w:rsid w:val="00C05F9B"/>
    <w:rsid w:val="00C06175"/>
    <w:rsid w:val="00C062E8"/>
    <w:rsid w:val="00C067E3"/>
    <w:rsid w:val="00C06A02"/>
    <w:rsid w:val="00C06B6E"/>
    <w:rsid w:val="00C06F16"/>
    <w:rsid w:val="00C07521"/>
    <w:rsid w:val="00C076E1"/>
    <w:rsid w:val="00C0777C"/>
    <w:rsid w:val="00C07CC4"/>
    <w:rsid w:val="00C07DA1"/>
    <w:rsid w:val="00C10971"/>
    <w:rsid w:val="00C10C43"/>
    <w:rsid w:val="00C10C7E"/>
    <w:rsid w:val="00C11207"/>
    <w:rsid w:val="00C113AE"/>
    <w:rsid w:val="00C115E9"/>
    <w:rsid w:val="00C115F4"/>
    <w:rsid w:val="00C11755"/>
    <w:rsid w:val="00C11F32"/>
    <w:rsid w:val="00C11FDE"/>
    <w:rsid w:val="00C1210E"/>
    <w:rsid w:val="00C12778"/>
    <w:rsid w:val="00C12868"/>
    <w:rsid w:val="00C12F91"/>
    <w:rsid w:val="00C1377E"/>
    <w:rsid w:val="00C13931"/>
    <w:rsid w:val="00C13BB8"/>
    <w:rsid w:val="00C140AD"/>
    <w:rsid w:val="00C14230"/>
    <w:rsid w:val="00C144C7"/>
    <w:rsid w:val="00C149D4"/>
    <w:rsid w:val="00C14A37"/>
    <w:rsid w:val="00C14E1A"/>
    <w:rsid w:val="00C156D6"/>
    <w:rsid w:val="00C15B19"/>
    <w:rsid w:val="00C16567"/>
    <w:rsid w:val="00C168AE"/>
    <w:rsid w:val="00C173D7"/>
    <w:rsid w:val="00C17516"/>
    <w:rsid w:val="00C176D6"/>
    <w:rsid w:val="00C20A93"/>
    <w:rsid w:val="00C20E41"/>
    <w:rsid w:val="00C214EB"/>
    <w:rsid w:val="00C21877"/>
    <w:rsid w:val="00C21FA7"/>
    <w:rsid w:val="00C220D5"/>
    <w:rsid w:val="00C2257C"/>
    <w:rsid w:val="00C22C24"/>
    <w:rsid w:val="00C22F96"/>
    <w:rsid w:val="00C23825"/>
    <w:rsid w:val="00C242EF"/>
    <w:rsid w:val="00C246BB"/>
    <w:rsid w:val="00C248E7"/>
    <w:rsid w:val="00C24CFF"/>
    <w:rsid w:val="00C2502D"/>
    <w:rsid w:val="00C252CA"/>
    <w:rsid w:val="00C25882"/>
    <w:rsid w:val="00C25E97"/>
    <w:rsid w:val="00C26B7C"/>
    <w:rsid w:val="00C26CF9"/>
    <w:rsid w:val="00C26DC2"/>
    <w:rsid w:val="00C26F36"/>
    <w:rsid w:val="00C26FBB"/>
    <w:rsid w:val="00C27B31"/>
    <w:rsid w:val="00C27C8D"/>
    <w:rsid w:val="00C305F5"/>
    <w:rsid w:val="00C30821"/>
    <w:rsid w:val="00C308BC"/>
    <w:rsid w:val="00C309F0"/>
    <w:rsid w:val="00C30CB9"/>
    <w:rsid w:val="00C31141"/>
    <w:rsid w:val="00C3122A"/>
    <w:rsid w:val="00C31B6F"/>
    <w:rsid w:val="00C31BD0"/>
    <w:rsid w:val="00C31D74"/>
    <w:rsid w:val="00C31DF3"/>
    <w:rsid w:val="00C3228F"/>
    <w:rsid w:val="00C32347"/>
    <w:rsid w:val="00C328FC"/>
    <w:rsid w:val="00C329E7"/>
    <w:rsid w:val="00C32CB5"/>
    <w:rsid w:val="00C32FCA"/>
    <w:rsid w:val="00C33D30"/>
    <w:rsid w:val="00C3402B"/>
    <w:rsid w:val="00C340A0"/>
    <w:rsid w:val="00C34ACF"/>
    <w:rsid w:val="00C34C72"/>
    <w:rsid w:val="00C34FE9"/>
    <w:rsid w:val="00C350BE"/>
    <w:rsid w:val="00C3584E"/>
    <w:rsid w:val="00C35E5B"/>
    <w:rsid w:val="00C35EBA"/>
    <w:rsid w:val="00C35FA0"/>
    <w:rsid w:val="00C367CD"/>
    <w:rsid w:val="00C36882"/>
    <w:rsid w:val="00C369B4"/>
    <w:rsid w:val="00C36AAC"/>
    <w:rsid w:val="00C36CFF"/>
    <w:rsid w:val="00C3718A"/>
    <w:rsid w:val="00C3719B"/>
    <w:rsid w:val="00C379EA"/>
    <w:rsid w:val="00C37B0C"/>
    <w:rsid w:val="00C37CB4"/>
    <w:rsid w:val="00C404C1"/>
    <w:rsid w:val="00C410E7"/>
    <w:rsid w:val="00C4154C"/>
    <w:rsid w:val="00C41676"/>
    <w:rsid w:val="00C4175E"/>
    <w:rsid w:val="00C418CB"/>
    <w:rsid w:val="00C418DA"/>
    <w:rsid w:val="00C41C1B"/>
    <w:rsid w:val="00C420F4"/>
    <w:rsid w:val="00C429A4"/>
    <w:rsid w:val="00C42FCC"/>
    <w:rsid w:val="00C43649"/>
    <w:rsid w:val="00C4364A"/>
    <w:rsid w:val="00C4367D"/>
    <w:rsid w:val="00C4413B"/>
    <w:rsid w:val="00C447A7"/>
    <w:rsid w:val="00C447CC"/>
    <w:rsid w:val="00C4488D"/>
    <w:rsid w:val="00C4511D"/>
    <w:rsid w:val="00C4532A"/>
    <w:rsid w:val="00C45DA5"/>
    <w:rsid w:val="00C462C7"/>
    <w:rsid w:val="00C469CE"/>
    <w:rsid w:val="00C46E50"/>
    <w:rsid w:val="00C470A6"/>
    <w:rsid w:val="00C47C08"/>
    <w:rsid w:val="00C47C98"/>
    <w:rsid w:val="00C50A5F"/>
    <w:rsid w:val="00C50AFD"/>
    <w:rsid w:val="00C50D60"/>
    <w:rsid w:val="00C50D73"/>
    <w:rsid w:val="00C51119"/>
    <w:rsid w:val="00C512EB"/>
    <w:rsid w:val="00C513B9"/>
    <w:rsid w:val="00C521E4"/>
    <w:rsid w:val="00C52293"/>
    <w:rsid w:val="00C524A9"/>
    <w:rsid w:val="00C52BB4"/>
    <w:rsid w:val="00C53452"/>
    <w:rsid w:val="00C535F1"/>
    <w:rsid w:val="00C53CF9"/>
    <w:rsid w:val="00C53D63"/>
    <w:rsid w:val="00C53ED3"/>
    <w:rsid w:val="00C54025"/>
    <w:rsid w:val="00C54B6C"/>
    <w:rsid w:val="00C5507A"/>
    <w:rsid w:val="00C55108"/>
    <w:rsid w:val="00C55136"/>
    <w:rsid w:val="00C55499"/>
    <w:rsid w:val="00C55544"/>
    <w:rsid w:val="00C557D5"/>
    <w:rsid w:val="00C55FE6"/>
    <w:rsid w:val="00C568C0"/>
    <w:rsid w:val="00C56E2C"/>
    <w:rsid w:val="00C57239"/>
    <w:rsid w:val="00C5728E"/>
    <w:rsid w:val="00C574BD"/>
    <w:rsid w:val="00C57825"/>
    <w:rsid w:val="00C57C23"/>
    <w:rsid w:val="00C57C95"/>
    <w:rsid w:val="00C57D52"/>
    <w:rsid w:val="00C57E9E"/>
    <w:rsid w:val="00C6013A"/>
    <w:rsid w:val="00C609F6"/>
    <w:rsid w:val="00C60C4A"/>
    <w:rsid w:val="00C60FAA"/>
    <w:rsid w:val="00C62015"/>
    <w:rsid w:val="00C62709"/>
    <w:rsid w:val="00C62955"/>
    <w:rsid w:val="00C629C9"/>
    <w:rsid w:val="00C62A66"/>
    <w:rsid w:val="00C63106"/>
    <w:rsid w:val="00C633DC"/>
    <w:rsid w:val="00C633FA"/>
    <w:rsid w:val="00C63609"/>
    <w:rsid w:val="00C6382D"/>
    <w:rsid w:val="00C63E2C"/>
    <w:rsid w:val="00C64561"/>
    <w:rsid w:val="00C64789"/>
    <w:rsid w:val="00C64BA5"/>
    <w:rsid w:val="00C655CA"/>
    <w:rsid w:val="00C6577A"/>
    <w:rsid w:val="00C65E29"/>
    <w:rsid w:val="00C66152"/>
    <w:rsid w:val="00C6618F"/>
    <w:rsid w:val="00C662A6"/>
    <w:rsid w:val="00C6634B"/>
    <w:rsid w:val="00C665E4"/>
    <w:rsid w:val="00C66A02"/>
    <w:rsid w:val="00C66D49"/>
    <w:rsid w:val="00C67496"/>
    <w:rsid w:val="00C6798A"/>
    <w:rsid w:val="00C70380"/>
    <w:rsid w:val="00C70720"/>
    <w:rsid w:val="00C70D91"/>
    <w:rsid w:val="00C70E38"/>
    <w:rsid w:val="00C70EB0"/>
    <w:rsid w:val="00C71446"/>
    <w:rsid w:val="00C718BC"/>
    <w:rsid w:val="00C71D18"/>
    <w:rsid w:val="00C71ED7"/>
    <w:rsid w:val="00C72C30"/>
    <w:rsid w:val="00C73318"/>
    <w:rsid w:val="00C73611"/>
    <w:rsid w:val="00C73706"/>
    <w:rsid w:val="00C739F6"/>
    <w:rsid w:val="00C73B7F"/>
    <w:rsid w:val="00C73E4A"/>
    <w:rsid w:val="00C7439F"/>
    <w:rsid w:val="00C74D93"/>
    <w:rsid w:val="00C75199"/>
    <w:rsid w:val="00C7545C"/>
    <w:rsid w:val="00C75A86"/>
    <w:rsid w:val="00C75BBD"/>
    <w:rsid w:val="00C75D07"/>
    <w:rsid w:val="00C75DD7"/>
    <w:rsid w:val="00C763AC"/>
    <w:rsid w:val="00C766DF"/>
    <w:rsid w:val="00C76D5E"/>
    <w:rsid w:val="00C77806"/>
    <w:rsid w:val="00C77B3A"/>
    <w:rsid w:val="00C77D2C"/>
    <w:rsid w:val="00C77E4A"/>
    <w:rsid w:val="00C8049D"/>
    <w:rsid w:val="00C807C7"/>
    <w:rsid w:val="00C8139E"/>
    <w:rsid w:val="00C81454"/>
    <w:rsid w:val="00C81A0E"/>
    <w:rsid w:val="00C81DC0"/>
    <w:rsid w:val="00C81F69"/>
    <w:rsid w:val="00C821ED"/>
    <w:rsid w:val="00C824F6"/>
    <w:rsid w:val="00C82BE1"/>
    <w:rsid w:val="00C82DC5"/>
    <w:rsid w:val="00C82E12"/>
    <w:rsid w:val="00C82E7D"/>
    <w:rsid w:val="00C837AB"/>
    <w:rsid w:val="00C838B4"/>
    <w:rsid w:val="00C83A23"/>
    <w:rsid w:val="00C83C06"/>
    <w:rsid w:val="00C8421F"/>
    <w:rsid w:val="00C847D3"/>
    <w:rsid w:val="00C85B82"/>
    <w:rsid w:val="00C85D9C"/>
    <w:rsid w:val="00C85F6D"/>
    <w:rsid w:val="00C86786"/>
    <w:rsid w:val="00C86BB0"/>
    <w:rsid w:val="00C86E27"/>
    <w:rsid w:val="00C86F4D"/>
    <w:rsid w:val="00C8735E"/>
    <w:rsid w:val="00C87C34"/>
    <w:rsid w:val="00C90084"/>
    <w:rsid w:val="00C9056D"/>
    <w:rsid w:val="00C907FB"/>
    <w:rsid w:val="00C90DCD"/>
    <w:rsid w:val="00C9128F"/>
    <w:rsid w:val="00C9184D"/>
    <w:rsid w:val="00C91A89"/>
    <w:rsid w:val="00C92363"/>
    <w:rsid w:val="00C924FE"/>
    <w:rsid w:val="00C92500"/>
    <w:rsid w:val="00C92607"/>
    <w:rsid w:val="00C928AB"/>
    <w:rsid w:val="00C92DC6"/>
    <w:rsid w:val="00C92E9D"/>
    <w:rsid w:val="00C930CB"/>
    <w:rsid w:val="00C937AC"/>
    <w:rsid w:val="00C94305"/>
    <w:rsid w:val="00C94385"/>
    <w:rsid w:val="00C94442"/>
    <w:rsid w:val="00C945FF"/>
    <w:rsid w:val="00C946D5"/>
    <w:rsid w:val="00C94A6D"/>
    <w:rsid w:val="00C94AB3"/>
    <w:rsid w:val="00C95226"/>
    <w:rsid w:val="00C954B1"/>
    <w:rsid w:val="00C95796"/>
    <w:rsid w:val="00C95B5B"/>
    <w:rsid w:val="00C967D6"/>
    <w:rsid w:val="00C967F5"/>
    <w:rsid w:val="00C96824"/>
    <w:rsid w:val="00C96850"/>
    <w:rsid w:val="00C96D8A"/>
    <w:rsid w:val="00C97A4D"/>
    <w:rsid w:val="00CA00CE"/>
    <w:rsid w:val="00CA033D"/>
    <w:rsid w:val="00CA0375"/>
    <w:rsid w:val="00CA03A3"/>
    <w:rsid w:val="00CA0B93"/>
    <w:rsid w:val="00CA0FDE"/>
    <w:rsid w:val="00CA124A"/>
    <w:rsid w:val="00CA1301"/>
    <w:rsid w:val="00CA1861"/>
    <w:rsid w:val="00CA2691"/>
    <w:rsid w:val="00CA26D3"/>
    <w:rsid w:val="00CA2D68"/>
    <w:rsid w:val="00CA336D"/>
    <w:rsid w:val="00CA37A6"/>
    <w:rsid w:val="00CA3A8F"/>
    <w:rsid w:val="00CA3AF2"/>
    <w:rsid w:val="00CA3EFE"/>
    <w:rsid w:val="00CA4056"/>
    <w:rsid w:val="00CA48CE"/>
    <w:rsid w:val="00CA5326"/>
    <w:rsid w:val="00CA543C"/>
    <w:rsid w:val="00CA55C1"/>
    <w:rsid w:val="00CA5822"/>
    <w:rsid w:val="00CA58D3"/>
    <w:rsid w:val="00CA5F14"/>
    <w:rsid w:val="00CA60E1"/>
    <w:rsid w:val="00CA634C"/>
    <w:rsid w:val="00CA6D8E"/>
    <w:rsid w:val="00CA6EAB"/>
    <w:rsid w:val="00CA71BE"/>
    <w:rsid w:val="00CA7322"/>
    <w:rsid w:val="00CA7626"/>
    <w:rsid w:val="00CA793F"/>
    <w:rsid w:val="00CA7B91"/>
    <w:rsid w:val="00CA7C9F"/>
    <w:rsid w:val="00CB034A"/>
    <w:rsid w:val="00CB044C"/>
    <w:rsid w:val="00CB074F"/>
    <w:rsid w:val="00CB10BC"/>
    <w:rsid w:val="00CB1275"/>
    <w:rsid w:val="00CB1508"/>
    <w:rsid w:val="00CB1B7D"/>
    <w:rsid w:val="00CB1E67"/>
    <w:rsid w:val="00CB2562"/>
    <w:rsid w:val="00CB2D9B"/>
    <w:rsid w:val="00CB3606"/>
    <w:rsid w:val="00CB37BA"/>
    <w:rsid w:val="00CB3A24"/>
    <w:rsid w:val="00CB3A7A"/>
    <w:rsid w:val="00CB3F64"/>
    <w:rsid w:val="00CB434A"/>
    <w:rsid w:val="00CB4B2D"/>
    <w:rsid w:val="00CB4D16"/>
    <w:rsid w:val="00CB4F48"/>
    <w:rsid w:val="00CB4FDA"/>
    <w:rsid w:val="00CB56D4"/>
    <w:rsid w:val="00CB6049"/>
    <w:rsid w:val="00CB6169"/>
    <w:rsid w:val="00CB6E72"/>
    <w:rsid w:val="00CB712E"/>
    <w:rsid w:val="00CB7285"/>
    <w:rsid w:val="00CB73E3"/>
    <w:rsid w:val="00CB74A1"/>
    <w:rsid w:val="00CB7E17"/>
    <w:rsid w:val="00CC00D1"/>
    <w:rsid w:val="00CC05ED"/>
    <w:rsid w:val="00CC085E"/>
    <w:rsid w:val="00CC0CAC"/>
    <w:rsid w:val="00CC18CC"/>
    <w:rsid w:val="00CC1904"/>
    <w:rsid w:val="00CC1BE2"/>
    <w:rsid w:val="00CC20AB"/>
    <w:rsid w:val="00CC2146"/>
    <w:rsid w:val="00CC24D0"/>
    <w:rsid w:val="00CC25CA"/>
    <w:rsid w:val="00CC26B3"/>
    <w:rsid w:val="00CC281A"/>
    <w:rsid w:val="00CC399C"/>
    <w:rsid w:val="00CC3AC5"/>
    <w:rsid w:val="00CC4145"/>
    <w:rsid w:val="00CC4239"/>
    <w:rsid w:val="00CC434D"/>
    <w:rsid w:val="00CC43D6"/>
    <w:rsid w:val="00CC4972"/>
    <w:rsid w:val="00CC4C4D"/>
    <w:rsid w:val="00CC4EA0"/>
    <w:rsid w:val="00CC4ECE"/>
    <w:rsid w:val="00CC59DB"/>
    <w:rsid w:val="00CC5AF2"/>
    <w:rsid w:val="00CC5E30"/>
    <w:rsid w:val="00CC5E63"/>
    <w:rsid w:val="00CC61E7"/>
    <w:rsid w:val="00CC6212"/>
    <w:rsid w:val="00CC623C"/>
    <w:rsid w:val="00CC632C"/>
    <w:rsid w:val="00CC6502"/>
    <w:rsid w:val="00CC6594"/>
    <w:rsid w:val="00CC690F"/>
    <w:rsid w:val="00CC6916"/>
    <w:rsid w:val="00CC719A"/>
    <w:rsid w:val="00CC730E"/>
    <w:rsid w:val="00CC73FA"/>
    <w:rsid w:val="00CC765C"/>
    <w:rsid w:val="00CC77B1"/>
    <w:rsid w:val="00CC7E2D"/>
    <w:rsid w:val="00CD183E"/>
    <w:rsid w:val="00CD186C"/>
    <w:rsid w:val="00CD1870"/>
    <w:rsid w:val="00CD19E9"/>
    <w:rsid w:val="00CD1BCE"/>
    <w:rsid w:val="00CD214A"/>
    <w:rsid w:val="00CD2513"/>
    <w:rsid w:val="00CD2A87"/>
    <w:rsid w:val="00CD2AD9"/>
    <w:rsid w:val="00CD2F51"/>
    <w:rsid w:val="00CD34D6"/>
    <w:rsid w:val="00CD3AEB"/>
    <w:rsid w:val="00CD3F96"/>
    <w:rsid w:val="00CD4914"/>
    <w:rsid w:val="00CD492F"/>
    <w:rsid w:val="00CD49B6"/>
    <w:rsid w:val="00CD5227"/>
    <w:rsid w:val="00CD53E3"/>
    <w:rsid w:val="00CD55F9"/>
    <w:rsid w:val="00CD56E6"/>
    <w:rsid w:val="00CD5CF2"/>
    <w:rsid w:val="00CD67C3"/>
    <w:rsid w:val="00CD68C9"/>
    <w:rsid w:val="00CD6D53"/>
    <w:rsid w:val="00CD78BB"/>
    <w:rsid w:val="00CD79CF"/>
    <w:rsid w:val="00CE04B9"/>
    <w:rsid w:val="00CE11D2"/>
    <w:rsid w:val="00CE1488"/>
    <w:rsid w:val="00CE14C9"/>
    <w:rsid w:val="00CE1553"/>
    <w:rsid w:val="00CE16C5"/>
    <w:rsid w:val="00CE16C9"/>
    <w:rsid w:val="00CE1960"/>
    <w:rsid w:val="00CE1B46"/>
    <w:rsid w:val="00CE1B6F"/>
    <w:rsid w:val="00CE1C04"/>
    <w:rsid w:val="00CE1D8A"/>
    <w:rsid w:val="00CE1E0A"/>
    <w:rsid w:val="00CE24F3"/>
    <w:rsid w:val="00CE268F"/>
    <w:rsid w:val="00CE2975"/>
    <w:rsid w:val="00CE2E8A"/>
    <w:rsid w:val="00CE3A6C"/>
    <w:rsid w:val="00CE3B8B"/>
    <w:rsid w:val="00CE3CB8"/>
    <w:rsid w:val="00CE468D"/>
    <w:rsid w:val="00CE49CD"/>
    <w:rsid w:val="00CE4D78"/>
    <w:rsid w:val="00CE5107"/>
    <w:rsid w:val="00CE56E4"/>
    <w:rsid w:val="00CE5BB3"/>
    <w:rsid w:val="00CE5EB4"/>
    <w:rsid w:val="00CE62D6"/>
    <w:rsid w:val="00CE631A"/>
    <w:rsid w:val="00CE652B"/>
    <w:rsid w:val="00CE67EC"/>
    <w:rsid w:val="00CE6F99"/>
    <w:rsid w:val="00CF0814"/>
    <w:rsid w:val="00CF08F1"/>
    <w:rsid w:val="00CF0974"/>
    <w:rsid w:val="00CF098A"/>
    <w:rsid w:val="00CF0CA8"/>
    <w:rsid w:val="00CF15E7"/>
    <w:rsid w:val="00CF16DA"/>
    <w:rsid w:val="00CF18C6"/>
    <w:rsid w:val="00CF1EF6"/>
    <w:rsid w:val="00CF20EB"/>
    <w:rsid w:val="00CF21FD"/>
    <w:rsid w:val="00CF2B8C"/>
    <w:rsid w:val="00CF2F55"/>
    <w:rsid w:val="00CF31B6"/>
    <w:rsid w:val="00CF38FF"/>
    <w:rsid w:val="00CF4357"/>
    <w:rsid w:val="00CF4A97"/>
    <w:rsid w:val="00CF5018"/>
    <w:rsid w:val="00CF5226"/>
    <w:rsid w:val="00CF58A6"/>
    <w:rsid w:val="00CF5ACE"/>
    <w:rsid w:val="00CF62F9"/>
    <w:rsid w:val="00CF79AC"/>
    <w:rsid w:val="00CF7E18"/>
    <w:rsid w:val="00CF7F3B"/>
    <w:rsid w:val="00D00164"/>
    <w:rsid w:val="00D005C2"/>
    <w:rsid w:val="00D00632"/>
    <w:rsid w:val="00D00792"/>
    <w:rsid w:val="00D00AC8"/>
    <w:rsid w:val="00D00EA6"/>
    <w:rsid w:val="00D012E0"/>
    <w:rsid w:val="00D0143B"/>
    <w:rsid w:val="00D014EE"/>
    <w:rsid w:val="00D016C9"/>
    <w:rsid w:val="00D01DC9"/>
    <w:rsid w:val="00D02124"/>
    <w:rsid w:val="00D024F5"/>
    <w:rsid w:val="00D0267D"/>
    <w:rsid w:val="00D02D9E"/>
    <w:rsid w:val="00D032B9"/>
    <w:rsid w:val="00D0345A"/>
    <w:rsid w:val="00D0361D"/>
    <w:rsid w:val="00D03727"/>
    <w:rsid w:val="00D037F1"/>
    <w:rsid w:val="00D0382D"/>
    <w:rsid w:val="00D03C32"/>
    <w:rsid w:val="00D03E6E"/>
    <w:rsid w:val="00D04C0D"/>
    <w:rsid w:val="00D05EC9"/>
    <w:rsid w:val="00D061AB"/>
    <w:rsid w:val="00D06B93"/>
    <w:rsid w:val="00D06DB7"/>
    <w:rsid w:val="00D06E97"/>
    <w:rsid w:val="00D06EDA"/>
    <w:rsid w:val="00D071A3"/>
    <w:rsid w:val="00D07278"/>
    <w:rsid w:val="00D0783A"/>
    <w:rsid w:val="00D10001"/>
    <w:rsid w:val="00D1048F"/>
    <w:rsid w:val="00D1064A"/>
    <w:rsid w:val="00D10A16"/>
    <w:rsid w:val="00D10B61"/>
    <w:rsid w:val="00D10F5E"/>
    <w:rsid w:val="00D11514"/>
    <w:rsid w:val="00D1162F"/>
    <w:rsid w:val="00D116AB"/>
    <w:rsid w:val="00D11911"/>
    <w:rsid w:val="00D1273C"/>
    <w:rsid w:val="00D12D7E"/>
    <w:rsid w:val="00D13437"/>
    <w:rsid w:val="00D13937"/>
    <w:rsid w:val="00D13A5D"/>
    <w:rsid w:val="00D13BC3"/>
    <w:rsid w:val="00D140C2"/>
    <w:rsid w:val="00D141A1"/>
    <w:rsid w:val="00D14603"/>
    <w:rsid w:val="00D1497A"/>
    <w:rsid w:val="00D14988"/>
    <w:rsid w:val="00D14D34"/>
    <w:rsid w:val="00D15334"/>
    <w:rsid w:val="00D1560F"/>
    <w:rsid w:val="00D15807"/>
    <w:rsid w:val="00D15D92"/>
    <w:rsid w:val="00D161CE"/>
    <w:rsid w:val="00D1626C"/>
    <w:rsid w:val="00D16404"/>
    <w:rsid w:val="00D1650D"/>
    <w:rsid w:val="00D16587"/>
    <w:rsid w:val="00D1661E"/>
    <w:rsid w:val="00D16B35"/>
    <w:rsid w:val="00D16ECD"/>
    <w:rsid w:val="00D2017D"/>
    <w:rsid w:val="00D201A6"/>
    <w:rsid w:val="00D209ED"/>
    <w:rsid w:val="00D21953"/>
    <w:rsid w:val="00D21B62"/>
    <w:rsid w:val="00D21C95"/>
    <w:rsid w:val="00D2214B"/>
    <w:rsid w:val="00D228A0"/>
    <w:rsid w:val="00D22B97"/>
    <w:rsid w:val="00D22E70"/>
    <w:rsid w:val="00D22EC5"/>
    <w:rsid w:val="00D23114"/>
    <w:rsid w:val="00D2322C"/>
    <w:rsid w:val="00D2367B"/>
    <w:rsid w:val="00D2395F"/>
    <w:rsid w:val="00D23B57"/>
    <w:rsid w:val="00D23B99"/>
    <w:rsid w:val="00D23C0F"/>
    <w:rsid w:val="00D23CAA"/>
    <w:rsid w:val="00D24745"/>
    <w:rsid w:val="00D250CC"/>
    <w:rsid w:val="00D250E4"/>
    <w:rsid w:val="00D25227"/>
    <w:rsid w:val="00D25CD6"/>
    <w:rsid w:val="00D26507"/>
    <w:rsid w:val="00D26A73"/>
    <w:rsid w:val="00D26DB6"/>
    <w:rsid w:val="00D27394"/>
    <w:rsid w:val="00D27E87"/>
    <w:rsid w:val="00D3031A"/>
    <w:rsid w:val="00D306F4"/>
    <w:rsid w:val="00D307D8"/>
    <w:rsid w:val="00D30945"/>
    <w:rsid w:val="00D30971"/>
    <w:rsid w:val="00D30A2B"/>
    <w:rsid w:val="00D31772"/>
    <w:rsid w:val="00D31A47"/>
    <w:rsid w:val="00D3282C"/>
    <w:rsid w:val="00D33047"/>
    <w:rsid w:val="00D331AA"/>
    <w:rsid w:val="00D33403"/>
    <w:rsid w:val="00D3362F"/>
    <w:rsid w:val="00D337A4"/>
    <w:rsid w:val="00D34840"/>
    <w:rsid w:val="00D34BA9"/>
    <w:rsid w:val="00D351A3"/>
    <w:rsid w:val="00D35739"/>
    <w:rsid w:val="00D35C5D"/>
    <w:rsid w:val="00D3632B"/>
    <w:rsid w:val="00D3675C"/>
    <w:rsid w:val="00D3679E"/>
    <w:rsid w:val="00D367AB"/>
    <w:rsid w:val="00D36A55"/>
    <w:rsid w:val="00D37BA1"/>
    <w:rsid w:val="00D37E92"/>
    <w:rsid w:val="00D404BA"/>
    <w:rsid w:val="00D4053B"/>
    <w:rsid w:val="00D4058F"/>
    <w:rsid w:val="00D40730"/>
    <w:rsid w:val="00D41925"/>
    <w:rsid w:val="00D4217C"/>
    <w:rsid w:val="00D424AF"/>
    <w:rsid w:val="00D424C3"/>
    <w:rsid w:val="00D42653"/>
    <w:rsid w:val="00D42994"/>
    <w:rsid w:val="00D42ADE"/>
    <w:rsid w:val="00D42C8B"/>
    <w:rsid w:val="00D4328B"/>
    <w:rsid w:val="00D4389A"/>
    <w:rsid w:val="00D43D9E"/>
    <w:rsid w:val="00D44095"/>
    <w:rsid w:val="00D44209"/>
    <w:rsid w:val="00D442F1"/>
    <w:rsid w:val="00D44504"/>
    <w:rsid w:val="00D446B4"/>
    <w:rsid w:val="00D44C57"/>
    <w:rsid w:val="00D44E10"/>
    <w:rsid w:val="00D45006"/>
    <w:rsid w:val="00D450E5"/>
    <w:rsid w:val="00D45255"/>
    <w:rsid w:val="00D45258"/>
    <w:rsid w:val="00D45294"/>
    <w:rsid w:val="00D459CD"/>
    <w:rsid w:val="00D45FAD"/>
    <w:rsid w:val="00D4620F"/>
    <w:rsid w:val="00D46B3B"/>
    <w:rsid w:val="00D46DA2"/>
    <w:rsid w:val="00D46F4F"/>
    <w:rsid w:val="00D47111"/>
    <w:rsid w:val="00D47393"/>
    <w:rsid w:val="00D47604"/>
    <w:rsid w:val="00D4766B"/>
    <w:rsid w:val="00D4793E"/>
    <w:rsid w:val="00D47986"/>
    <w:rsid w:val="00D500B5"/>
    <w:rsid w:val="00D50B03"/>
    <w:rsid w:val="00D50DD8"/>
    <w:rsid w:val="00D510E5"/>
    <w:rsid w:val="00D51217"/>
    <w:rsid w:val="00D51BAC"/>
    <w:rsid w:val="00D51C52"/>
    <w:rsid w:val="00D51CBA"/>
    <w:rsid w:val="00D523A8"/>
    <w:rsid w:val="00D526A8"/>
    <w:rsid w:val="00D529A0"/>
    <w:rsid w:val="00D52AE6"/>
    <w:rsid w:val="00D52C6C"/>
    <w:rsid w:val="00D52D1A"/>
    <w:rsid w:val="00D52EA1"/>
    <w:rsid w:val="00D532B5"/>
    <w:rsid w:val="00D53344"/>
    <w:rsid w:val="00D5353E"/>
    <w:rsid w:val="00D536C4"/>
    <w:rsid w:val="00D53822"/>
    <w:rsid w:val="00D53ACE"/>
    <w:rsid w:val="00D53AD1"/>
    <w:rsid w:val="00D53B17"/>
    <w:rsid w:val="00D54B3A"/>
    <w:rsid w:val="00D54C18"/>
    <w:rsid w:val="00D5521E"/>
    <w:rsid w:val="00D55AD1"/>
    <w:rsid w:val="00D55BA5"/>
    <w:rsid w:val="00D562E3"/>
    <w:rsid w:val="00D5666C"/>
    <w:rsid w:val="00D56B1D"/>
    <w:rsid w:val="00D56EE6"/>
    <w:rsid w:val="00D570F5"/>
    <w:rsid w:val="00D57614"/>
    <w:rsid w:val="00D57647"/>
    <w:rsid w:val="00D60BA8"/>
    <w:rsid w:val="00D60CA3"/>
    <w:rsid w:val="00D61459"/>
    <w:rsid w:val="00D6173A"/>
    <w:rsid w:val="00D61AC8"/>
    <w:rsid w:val="00D61F2F"/>
    <w:rsid w:val="00D6238A"/>
    <w:rsid w:val="00D623D6"/>
    <w:rsid w:val="00D6246D"/>
    <w:rsid w:val="00D625AD"/>
    <w:rsid w:val="00D6387F"/>
    <w:rsid w:val="00D63C53"/>
    <w:rsid w:val="00D66081"/>
    <w:rsid w:val="00D66206"/>
    <w:rsid w:val="00D66660"/>
    <w:rsid w:val="00D66A17"/>
    <w:rsid w:val="00D701BC"/>
    <w:rsid w:val="00D7022B"/>
    <w:rsid w:val="00D7066F"/>
    <w:rsid w:val="00D709A2"/>
    <w:rsid w:val="00D70E06"/>
    <w:rsid w:val="00D71043"/>
    <w:rsid w:val="00D71707"/>
    <w:rsid w:val="00D71B83"/>
    <w:rsid w:val="00D72776"/>
    <w:rsid w:val="00D734CA"/>
    <w:rsid w:val="00D7362D"/>
    <w:rsid w:val="00D73A75"/>
    <w:rsid w:val="00D73D92"/>
    <w:rsid w:val="00D745CE"/>
    <w:rsid w:val="00D74B3C"/>
    <w:rsid w:val="00D74CF2"/>
    <w:rsid w:val="00D74F5D"/>
    <w:rsid w:val="00D750FA"/>
    <w:rsid w:val="00D768C3"/>
    <w:rsid w:val="00D76C4A"/>
    <w:rsid w:val="00D773C7"/>
    <w:rsid w:val="00D778AA"/>
    <w:rsid w:val="00D80146"/>
    <w:rsid w:val="00D80598"/>
    <w:rsid w:val="00D80764"/>
    <w:rsid w:val="00D80C2A"/>
    <w:rsid w:val="00D80CA5"/>
    <w:rsid w:val="00D81440"/>
    <w:rsid w:val="00D8147B"/>
    <w:rsid w:val="00D8173F"/>
    <w:rsid w:val="00D81E32"/>
    <w:rsid w:val="00D82631"/>
    <w:rsid w:val="00D82B79"/>
    <w:rsid w:val="00D82FA1"/>
    <w:rsid w:val="00D83A40"/>
    <w:rsid w:val="00D83DB4"/>
    <w:rsid w:val="00D840BA"/>
    <w:rsid w:val="00D840F2"/>
    <w:rsid w:val="00D84532"/>
    <w:rsid w:val="00D84600"/>
    <w:rsid w:val="00D84740"/>
    <w:rsid w:val="00D848C7"/>
    <w:rsid w:val="00D850BE"/>
    <w:rsid w:val="00D852DD"/>
    <w:rsid w:val="00D85786"/>
    <w:rsid w:val="00D864E5"/>
    <w:rsid w:val="00D8654C"/>
    <w:rsid w:val="00D86653"/>
    <w:rsid w:val="00D8667E"/>
    <w:rsid w:val="00D8712C"/>
    <w:rsid w:val="00D874F7"/>
    <w:rsid w:val="00D874FC"/>
    <w:rsid w:val="00D87650"/>
    <w:rsid w:val="00D876BD"/>
    <w:rsid w:val="00D879E9"/>
    <w:rsid w:val="00D87CB8"/>
    <w:rsid w:val="00D87E49"/>
    <w:rsid w:val="00D87EE4"/>
    <w:rsid w:val="00D9009C"/>
    <w:rsid w:val="00D902B8"/>
    <w:rsid w:val="00D90596"/>
    <w:rsid w:val="00D905BC"/>
    <w:rsid w:val="00D90C61"/>
    <w:rsid w:val="00D911A0"/>
    <w:rsid w:val="00D9127E"/>
    <w:rsid w:val="00D914F7"/>
    <w:rsid w:val="00D920B8"/>
    <w:rsid w:val="00D928FC"/>
    <w:rsid w:val="00D92A15"/>
    <w:rsid w:val="00D92D04"/>
    <w:rsid w:val="00D932E6"/>
    <w:rsid w:val="00D934B2"/>
    <w:rsid w:val="00D936B2"/>
    <w:rsid w:val="00D94014"/>
    <w:rsid w:val="00D9459C"/>
    <w:rsid w:val="00D951C3"/>
    <w:rsid w:val="00D9665D"/>
    <w:rsid w:val="00D96678"/>
    <w:rsid w:val="00D96FEE"/>
    <w:rsid w:val="00D96FF3"/>
    <w:rsid w:val="00DA02FD"/>
    <w:rsid w:val="00DA0366"/>
    <w:rsid w:val="00DA0AB3"/>
    <w:rsid w:val="00DA0CA0"/>
    <w:rsid w:val="00DA1BAB"/>
    <w:rsid w:val="00DA23FE"/>
    <w:rsid w:val="00DA27F2"/>
    <w:rsid w:val="00DA294B"/>
    <w:rsid w:val="00DA2C70"/>
    <w:rsid w:val="00DA37BA"/>
    <w:rsid w:val="00DA3B7F"/>
    <w:rsid w:val="00DA3BD6"/>
    <w:rsid w:val="00DA3F44"/>
    <w:rsid w:val="00DA483A"/>
    <w:rsid w:val="00DA4B82"/>
    <w:rsid w:val="00DA51D7"/>
    <w:rsid w:val="00DA54E6"/>
    <w:rsid w:val="00DA565C"/>
    <w:rsid w:val="00DA56FC"/>
    <w:rsid w:val="00DA6047"/>
    <w:rsid w:val="00DA651A"/>
    <w:rsid w:val="00DA663E"/>
    <w:rsid w:val="00DA682F"/>
    <w:rsid w:val="00DA6A43"/>
    <w:rsid w:val="00DA6C2B"/>
    <w:rsid w:val="00DA7A1C"/>
    <w:rsid w:val="00DB0026"/>
    <w:rsid w:val="00DB0261"/>
    <w:rsid w:val="00DB05D0"/>
    <w:rsid w:val="00DB0E00"/>
    <w:rsid w:val="00DB147B"/>
    <w:rsid w:val="00DB1610"/>
    <w:rsid w:val="00DB17AF"/>
    <w:rsid w:val="00DB1DF3"/>
    <w:rsid w:val="00DB211D"/>
    <w:rsid w:val="00DB213E"/>
    <w:rsid w:val="00DB21CE"/>
    <w:rsid w:val="00DB2862"/>
    <w:rsid w:val="00DB2A38"/>
    <w:rsid w:val="00DB2B1C"/>
    <w:rsid w:val="00DB2D17"/>
    <w:rsid w:val="00DB32AA"/>
    <w:rsid w:val="00DB343A"/>
    <w:rsid w:val="00DB375D"/>
    <w:rsid w:val="00DB3DE2"/>
    <w:rsid w:val="00DB3F4B"/>
    <w:rsid w:val="00DB480D"/>
    <w:rsid w:val="00DB4EE7"/>
    <w:rsid w:val="00DB5010"/>
    <w:rsid w:val="00DB507F"/>
    <w:rsid w:val="00DB522B"/>
    <w:rsid w:val="00DB561F"/>
    <w:rsid w:val="00DB56AF"/>
    <w:rsid w:val="00DB5A25"/>
    <w:rsid w:val="00DB5BB4"/>
    <w:rsid w:val="00DB630E"/>
    <w:rsid w:val="00DB63E8"/>
    <w:rsid w:val="00DB73E1"/>
    <w:rsid w:val="00DB7787"/>
    <w:rsid w:val="00DC0156"/>
    <w:rsid w:val="00DC029F"/>
    <w:rsid w:val="00DC0987"/>
    <w:rsid w:val="00DC0C15"/>
    <w:rsid w:val="00DC0C2B"/>
    <w:rsid w:val="00DC0C8A"/>
    <w:rsid w:val="00DC1413"/>
    <w:rsid w:val="00DC14EA"/>
    <w:rsid w:val="00DC1A97"/>
    <w:rsid w:val="00DC1D4B"/>
    <w:rsid w:val="00DC1EBA"/>
    <w:rsid w:val="00DC22BA"/>
    <w:rsid w:val="00DC3424"/>
    <w:rsid w:val="00DC34EA"/>
    <w:rsid w:val="00DC3654"/>
    <w:rsid w:val="00DC432E"/>
    <w:rsid w:val="00DC4954"/>
    <w:rsid w:val="00DC566F"/>
    <w:rsid w:val="00DC56C8"/>
    <w:rsid w:val="00DC5929"/>
    <w:rsid w:val="00DC5D0A"/>
    <w:rsid w:val="00DC6A13"/>
    <w:rsid w:val="00DC76BB"/>
    <w:rsid w:val="00DC78C8"/>
    <w:rsid w:val="00DC7D4C"/>
    <w:rsid w:val="00DD02DE"/>
    <w:rsid w:val="00DD08C5"/>
    <w:rsid w:val="00DD0963"/>
    <w:rsid w:val="00DD098E"/>
    <w:rsid w:val="00DD14FE"/>
    <w:rsid w:val="00DD1627"/>
    <w:rsid w:val="00DD1A97"/>
    <w:rsid w:val="00DD2357"/>
    <w:rsid w:val="00DD2EEB"/>
    <w:rsid w:val="00DD2EF0"/>
    <w:rsid w:val="00DD3343"/>
    <w:rsid w:val="00DD342A"/>
    <w:rsid w:val="00DD34EE"/>
    <w:rsid w:val="00DD3A24"/>
    <w:rsid w:val="00DD3A9B"/>
    <w:rsid w:val="00DD428B"/>
    <w:rsid w:val="00DD4333"/>
    <w:rsid w:val="00DD44C6"/>
    <w:rsid w:val="00DD4CB3"/>
    <w:rsid w:val="00DD52FE"/>
    <w:rsid w:val="00DD55BB"/>
    <w:rsid w:val="00DD599B"/>
    <w:rsid w:val="00DD5A0A"/>
    <w:rsid w:val="00DD5BCA"/>
    <w:rsid w:val="00DD5C2A"/>
    <w:rsid w:val="00DD5E36"/>
    <w:rsid w:val="00DD609F"/>
    <w:rsid w:val="00DD6C7C"/>
    <w:rsid w:val="00DD6E7C"/>
    <w:rsid w:val="00DD714D"/>
    <w:rsid w:val="00DD73B6"/>
    <w:rsid w:val="00DD7837"/>
    <w:rsid w:val="00DD7888"/>
    <w:rsid w:val="00DD7AC4"/>
    <w:rsid w:val="00DD7B1F"/>
    <w:rsid w:val="00DD7B37"/>
    <w:rsid w:val="00DE022E"/>
    <w:rsid w:val="00DE05A2"/>
    <w:rsid w:val="00DE060F"/>
    <w:rsid w:val="00DE06F6"/>
    <w:rsid w:val="00DE0CA3"/>
    <w:rsid w:val="00DE118C"/>
    <w:rsid w:val="00DE1D84"/>
    <w:rsid w:val="00DE1DE4"/>
    <w:rsid w:val="00DE2882"/>
    <w:rsid w:val="00DE2A39"/>
    <w:rsid w:val="00DE3123"/>
    <w:rsid w:val="00DE336B"/>
    <w:rsid w:val="00DE4043"/>
    <w:rsid w:val="00DE409E"/>
    <w:rsid w:val="00DE40B3"/>
    <w:rsid w:val="00DE411D"/>
    <w:rsid w:val="00DE4559"/>
    <w:rsid w:val="00DE4B6A"/>
    <w:rsid w:val="00DE52CA"/>
    <w:rsid w:val="00DE54E9"/>
    <w:rsid w:val="00DE565A"/>
    <w:rsid w:val="00DE6944"/>
    <w:rsid w:val="00DE6DCB"/>
    <w:rsid w:val="00DE743B"/>
    <w:rsid w:val="00DE775B"/>
    <w:rsid w:val="00DE789B"/>
    <w:rsid w:val="00DE78A6"/>
    <w:rsid w:val="00DF00CB"/>
    <w:rsid w:val="00DF01B7"/>
    <w:rsid w:val="00DF0DF8"/>
    <w:rsid w:val="00DF10F5"/>
    <w:rsid w:val="00DF142C"/>
    <w:rsid w:val="00DF15ED"/>
    <w:rsid w:val="00DF18B1"/>
    <w:rsid w:val="00DF1D91"/>
    <w:rsid w:val="00DF1DF0"/>
    <w:rsid w:val="00DF1FF7"/>
    <w:rsid w:val="00DF2B17"/>
    <w:rsid w:val="00DF3C16"/>
    <w:rsid w:val="00DF3FA3"/>
    <w:rsid w:val="00DF416F"/>
    <w:rsid w:val="00DF52B0"/>
    <w:rsid w:val="00DF5E4D"/>
    <w:rsid w:val="00DF64AC"/>
    <w:rsid w:val="00DF65EA"/>
    <w:rsid w:val="00DF67D2"/>
    <w:rsid w:val="00DF694C"/>
    <w:rsid w:val="00DF6E5A"/>
    <w:rsid w:val="00DF743D"/>
    <w:rsid w:val="00DF746D"/>
    <w:rsid w:val="00DF76E2"/>
    <w:rsid w:val="00DF7F4F"/>
    <w:rsid w:val="00E000B5"/>
    <w:rsid w:val="00E00501"/>
    <w:rsid w:val="00E00C8E"/>
    <w:rsid w:val="00E00FAB"/>
    <w:rsid w:val="00E012B1"/>
    <w:rsid w:val="00E01566"/>
    <w:rsid w:val="00E016BD"/>
    <w:rsid w:val="00E01815"/>
    <w:rsid w:val="00E0181B"/>
    <w:rsid w:val="00E018F4"/>
    <w:rsid w:val="00E01B36"/>
    <w:rsid w:val="00E01C82"/>
    <w:rsid w:val="00E01E2C"/>
    <w:rsid w:val="00E01ED5"/>
    <w:rsid w:val="00E01FE2"/>
    <w:rsid w:val="00E0293C"/>
    <w:rsid w:val="00E02EB7"/>
    <w:rsid w:val="00E0302D"/>
    <w:rsid w:val="00E0306E"/>
    <w:rsid w:val="00E03388"/>
    <w:rsid w:val="00E034B9"/>
    <w:rsid w:val="00E034D8"/>
    <w:rsid w:val="00E036F2"/>
    <w:rsid w:val="00E037EF"/>
    <w:rsid w:val="00E03F0E"/>
    <w:rsid w:val="00E040F3"/>
    <w:rsid w:val="00E041B8"/>
    <w:rsid w:val="00E0466D"/>
    <w:rsid w:val="00E046C5"/>
    <w:rsid w:val="00E04940"/>
    <w:rsid w:val="00E0495A"/>
    <w:rsid w:val="00E04A49"/>
    <w:rsid w:val="00E04C62"/>
    <w:rsid w:val="00E04FFC"/>
    <w:rsid w:val="00E054E5"/>
    <w:rsid w:val="00E05D86"/>
    <w:rsid w:val="00E06834"/>
    <w:rsid w:val="00E07129"/>
    <w:rsid w:val="00E07242"/>
    <w:rsid w:val="00E07934"/>
    <w:rsid w:val="00E07B34"/>
    <w:rsid w:val="00E10485"/>
    <w:rsid w:val="00E1071B"/>
    <w:rsid w:val="00E1099E"/>
    <w:rsid w:val="00E10B99"/>
    <w:rsid w:val="00E11428"/>
    <w:rsid w:val="00E1172E"/>
    <w:rsid w:val="00E11877"/>
    <w:rsid w:val="00E11A92"/>
    <w:rsid w:val="00E11D19"/>
    <w:rsid w:val="00E11D92"/>
    <w:rsid w:val="00E12142"/>
    <w:rsid w:val="00E12C6D"/>
    <w:rsid w:val="00E12DFD"/>
    <w:rsid w:val="00E131A4"/>
    <w:rsid w:val="00E131AC"/>
    <w:rsid w:val="00E1361E"/>
    <w:rsid w:val="00E137AB"/>
    <w:rsid w:val="00E13895"/>
    <w:rsid w:val="00E13D96"/>
    <w:rsid w:val="00E1447E"/>
    <w:rsid w:val="00E14500"/>
    <w:rsid w:val="00E147B9"/>
    <w:rsid w:val="00E14889"/>
    <w:rsid w:val="00E14A8B"/>
    <w:rsid w:val="00E14AD1"/>
    <w:rsid w:val="00E14BEB"/>
    <w:rsid w:val="00E14C12"/>
    <w:rsid w:val="00E14E6F"/>
    <w:rsid w:val="00E14ECB"/>
    <w:rsid w:val="00E1513E"/>
    <w:rsid w:val="00E15226"/>
    <w:rsid w:val="00E158AD"/>
    <w:rsid w:val="00E15F81"/>
    <w:rsid w:val="00E16829"/>
    <w:rsid w:val="00E16BF3"/>
    <w:rsid w:val="00E1708A"/>
    <w:rsid w:val="00E172C3"/>
    <w:rsid w:val="00E17320"/>
    <w:rsid w:val="00E17420"/>
    <w:rsid w:val="00E17869"/>
    <w:rsid w:val="00E17A47"/>
    <w:rsid w:val="00E17F74"/>
    <w:rsid w:val="00E202FF"/>
    <w:rsid w:val="00E20B49"/>
    <w:rsid w:val="00E20C43"/>
    <w:rsid w:val="00E2113E"/>
    <w:rsid w:val="00E21446"/>
    <w:rsid w:val="00E218D7"/>
    <w:rsid w:val="00E21AC4"/>
    <w:rsid w:val="00E21BF0"/>
    <w:rsid w:val="00E21F42"/>
    <w:rsid w:val="00E2238A"/>
    <w:rsid w:val="00E22917"/>
    <w:rsid w:val="00E22D55"/>
    <w:rsid w:val="00E22D5F"/>
    <w:rsid w:val="00E22EE0"/>
    <w:rsid w:val="00E22FDB"/>
    <w:rsid w:val="00E2303E"/>
    <w:rsid w:val="00E23744"/>
    <w:rsid w:val="00E23948"/>
    <w:rsid w:val="00E23B3A"/>
    <w:rsid w:val="00E23CD1"/>
    <w:rsid w:val="00E23F04"/>
    <w:rsid w:val="00E23F9D"/>
    <w:rsid w:val="00E2473C"/>
    <w:rsid w:val="00E247E7"/>
    <w:rsid w:val="00E24DE2"/>
    <w:rsid w:val="00E26014"/>
    <w:rsid w:val="00E26374"/>
    <w:rsid w:val="00E264BF"/>
    <w:rsid w:val="00E26716"/>
    <w:rsid w:val="00E26CB5"/>
    <w:rsid w:val="00E26E1E"/>
    <w:rsid w:val="00E27178"/>
    <w:rsid w:val="00E30922"/>
    <w:rsid w:val="00E310CB"/>
    <w:rsid w:val="00E315E3"/>
    <w:rsid w:val="00E319CE"/>
    <w:rsid w:val="00E32115"/>
    <w:rsid w:val="00E32448"/>
    <w:rsid w:val="00E32462"/>
    <w:rsid w:val="00E32812"/>
    <w:rsid w:val="00E328DB"/>
    <w:rsid w:val="00E32967"/>
    <w:rsid w:val="00E32B70"/>
    <w:rsid w:val="00E33062"/>
    <w:rsid w:val="00E331D8"/>
    <w:rsid w:val="00E33A0B"/>
    <w:rsid w:val="00E33B8C"/>
    <w:rsid w:val="00E33BE7"/>
    <w:rsid w:val="00E3401C"/>
    <w:rsid w:val="00E3411C"/>
    <w:rsid w:val="00E3469D"/>
    <w:rsid w:val="00E347AB"/>
    <w:rsid w:val="00E34D27"/>
    <w:rsid w:val="00E34D89"/>
    <w:rsid w:val="00E34E54"/>
    <w:rsid w:val="00E36362"/>
    <w:rsid w:val="00E36937"/>
    <w:rsid w:val="00E378C9"/>
    <w:rsid w:val="00E37929"/>
    <w:rsid w:val="00E37E0C"/>
    <w:rsid w:val="00E40203"/>
    <w:rsid w:val="00E404A1"/>
    <w:rsid w:val="00E407B9"/>
    <w:rsid w:val="00E40A4E"/>
    <w:rsid w:val="00E40CA6"/>
    <w:rsid w:val="00E40D48"/>
    <w:rsid w:val="00E4104F"/>
    <w:rsid w:val="00E4132C"/>
    <w:rsid w:val="00E41A01"/>
    <w:rsid w:val="00E41B27"/>
    <w:rsid w:val="00E42365"/>
    <w:rsid w:val="00E4282B"/>
    <w:rsid w:val="00E4292E"/>
    <w:rsid w:val="00E42FDC"/>
    <w:rsid w:val="00E43A1D"/>
    <w:rsid w:val="00E43AF1"/>
    <w:rsid w:val="00E43B4F"/>
    <w:rsid w:val="00E43B97"/>
    <w:rsid w:val="00E44102"/>
    <w:rsid w:val="00E44228"/>
    <w:rsid w:val="00E442E6"/>
    <w:rsid w:val="00E44496"/>
    <w:rsid w:val="00E448C5"/>
    <w:rsid w:val="00E44A70"/>
    <w:rsid w:val="00E44CC9"/>
    <w:rsid w:val="00E45576"/>
    <w:rsid w:val="00E4566A"/>
    <w:rsid w:val="00E456EA"/>
    <w:rsid w:val="00E464A4"/>
    <w:rsid w:val="00E4653D"/>
    <w:rsid w:val="00E465DC"/>
    <w:rsid w:val="00E467C7"/>
    <w:rsid w:val="00E46E78"/>
    <w:rsid w:val="00E478FD"/>
    <w:rsid w:val="00E47922"/>
    <w:rsid w:val="00E47AE7"/>
    <w:rsid w:val="00E47E8B"/>
    <w:rsid w:val="00E50252"/>
    <w:rsid w:val="00E50341"/>
    <w:rsid w:val="00E50861"/>
    <w:rsid w:val="00E50FF0"/>
    <w:rsid w:val="00E510FD"/>
    <w:rsid w:val="00E516C8"/>
    <w:rsid w:val="00E51ED4"/>
    <w:rsid w:val="00E524CE"/>
    <w:rsid w:val="00E52FF5"/>
    <w:rsid w:val="00E536E2"/>
    <w:rsid w:val="00E54FEB"/>
    <w:rsid w:val="00E551D5"/>
    <w:rsid w:val="00E555B3"/>
    <w:rsid w:val="00E56151"/>
    <w:rsid w:val="00E56649"/>
    <w:rsid w:val="00E566E2"/>
    <w:rsid w:val="00E56965"/>
    <w:rsid w:val="00E56B7A"/>
    <w:rsid w:val="00E56D84"/>
    <w:rsid w:val="00E56E80"/>
    <w:rsid w:val="00E56F10"/>
    <w:rsid w:val="00E56F2D"/>
    <w:rsid w:val="00E60BA5"/>
    <w:rsid w:val="00E61012"/>
    <w:rsid w:val="00E610F5"/>
    <w:rsid w:val="00E61383"/>
    <w:rsid w:val="00E621DF"/>
    <w:rsid w:val="00E638A7"/>
    <w:rsid w:val="00E63918"/>
    <w:rsid w:val="00E63F48"/>
    <w:rsid w:val="00E64099"/>
    <w:rsid w:val="00E642CB"/>
    <w:rsid w:val="00E6443D"/>
    <w:rsid w:val="00E645D1"/>
    <w:rsid w:val="00E65041"/>
    <w:rsid w:val="00E65319"/>
    <w:rsid w:val="00E653DE"/>
    <w:rsid w:val="00E65460"/>
    <w:rsid w:val="00E658DB"/>
    <w:rsid w:val="00E658F3"/>
    <w:rsid w:val="00E658F4"/>
    <w:rsid w:val="00E65DBA"/>
    <w:rsid w:val="00E661D8"/>
    <w:rsid w:val="00E66613"/>
    <w:rsid w:val="00E66CA2"/>
    <w:rsid w:val="00E66E8E"/>
    <w:rsid w:val="00E67481"/>
    <w:rsid w:val="00E700AA"/>
    <w:rsid w:val="00E704B1"/>
    <w:rsid w:val="00E7052C"/>
    <w:rsid w:val="00E70565"/>
    <w:rsid w:val="00E70A21"/>
    <w:rsid w:val="00E71458"/>
    <w:rsid w:val="00E715B6"/>
    <w:rsid w:val="00E71C01"/>
    <w:rsid w:val="00E71C7B"/>
    <w:rsid w:val="00E72365"/>
    <w:rsid w:val="00E72557"/>
    <w:rsid w:val="00E725B0"/>
    <w:rsid w:val="00E732B0"/>
    <w:rsid w:val="00E732D9"/>
    <w:rsid w:val="00E73481"/>
    <w:rsid w:val="00E73B7E"/>
    <w:rsid w:val="00E73BBF"/>
    <w:rsid w:val="00E73BE6"/>
    <w:rsid w:val="00E7414A"/>
    <w:rsid w:val="00E743B9"/>
    <w:rsid w:val="00E74A56"/>
    <w:rsid w:val="00E74B1A"/>
    <w:rsid w:val="00E74BE8"/>
    <w:rsid w:val="00E74C63"/>
    <w:rsid w:val="00E752FE"/>
    <w:rsid w:val="00E757F6"/>
    <w:rsid w:val="00E75A7F"/>
    <w:rsid w:val="00E767AD"/>
    <w:rsid w:val="00E767F6"/>
    <w:rsid w:val="00E76BFA"/>
    <w:rsid w:val="00E7702B"/>
    <w:rsid w:val="00E775B8"/>
    <w:rsid w:val="00E77B59"/>
    <w:rsid w:val="00E77DC1"/>
    <w:rsid w:val="00E806B7"/>
    <w:rsid w:val="00E81868"/>
    <w:rsid w:val="00E8192B"/>
    <w:rsid w:val="00E81A5A"/>
    <w:rsid w:val="00E81D89"/>
    <w:rsid w:val="00E81DDA"/>
    <w:rsid w:val="00E81E1D"/>
    <w:rsid w:val="00E82B76"/>
    <w:rsid w:val="00E82CFC"/>
    <w:rsid w:val="00E82DC5"/>
    <w:rsid w:val="00E82E13"/>
    <w:rsid w:val="00E82E4F"/>
    <w:rsid w:val="00E830FE"/>
    <w:rsid w:val="00E834EB"/>
    <w:rsid w:val="00E83D12"/>
    <w:rsid w:val="00E83D13"/>
    <w:rsid w:val="00E83EAB"/>
    <w:rsid w:val="00E847B3"/>
    <w:rsid w:val="00E84C32"/>
    <w:rsid w:val="00E84D77"/>
    <w:rsid w:val="00E852BE"/>
    <w:rsid w:val="00E853A2"/>
    <w:rsid w:val="00E854D2"/>
    <w:rsid w:val="00E85B39"/>
    <w:rsid w:val="00E85C75"/>
    <w:rsid w:val="00E86741"/>
    <w:rsid w:val="00E86A8C"/>
    <w:rsid w:val="00E86F3F"/>
    <w:rsid w:val="00E8714D"/>
    <w:rsid w:val="00E875AB"/>
    <w:rsid w:val="00E87CB1"/>
    <w:rsid w:val="00E87D72"/>
    <w:rsid w:val="00E87FDC"/>
    <w:rsid w:val="00E90095"/>
    <w:rsid w:val="00E90135"/>
    <w:rsid w:val="00E908FA"/>
    <w:rsid w:val="00E90E16"/>
    <w:rsid w:val="00E91762"/>
    <w:rsid w:val="00E917E4"/>
    <w:rsid w:val="00E919D0"/>
    <w:rsid w:val="00E91A34"/>
    <w:rsid w:val="00E928A6"/>
    <w:rsid w:val="00E92992"/>
    <w:rsid w:val="00E92FAE"/>
    <w:rsid w:val="00E935ED"/>
    <w:rsid w:val="00E93903"/>
    <w:rsid w:val="00E93B38"/>
    <w:rsid w:val="00E94330"/>
    <w:rsid w:val="00E94D23"/>
    <w:rsid w:val="00E94EAF"/>
    <w:rsid w:val="00E95176"/>
    <w:rsid w:val="00E959E2"/>
    <w:rsid w:val="00E9615D"/>
    <w:rsid w:val="00E961C6"/>
    <w:rsid w:val="00E96783"/>
    <w:rsid w:val="00E9690A"/>
    <w:rsid w:val="00E96B41"/>
    <w:rsid w:val="00E96CE4"/>
    <w:rsid w:val="00E96F94"/>
    <w:rsid w:val="00EA00A6"/>
    <w:rsid w:val="00EA020E"/>
    <w:rsid w:val="00EA0535"/>
    <w:rsid w:val="00EA060F"/>
    <w:rsid w:val="00EA07F7"/>
    <w:rsid w:val="00EA0959"/>
    <w:rsid w:val="00EA1133"/>
    <w:rsid w:val="00EA1C66"/>
    <w:rsid w:val="00EA1CA8"/>
    <w:rsid w:val="00EA25CA"/>
    <w:rsid w:val="00EA264F"/>
    <w:rsid w:val="00EA2783"/>
    <w:rsid w:val="00EA2CD5"/>
    <w:rsid w:val="00EA2EB6"/>
    <w:rsid w:val="00EA4126"/>
    <w:rsid w:val="00EA4298"/>
    <w:rsid w:val="00EA454F"/>
    <w:rsid w:val="00EA4FAD"/>
    <w:rsid w:val="00EA5817"/>
    <w:rsid w:val="00EA61B4"/>
    <w:rsid w:val="00EA6598"/>
    <w:rsid w:val="00EA69B2"/>
    <w:rsid w:val="00EA6D17"/>
    <w:rsid w:val="00EA70A1"/>
    <w:rsid w:val="00EA7407"/>
    <w:rsid w:val="00EB00AA"/>
    <w:rsid w:val="00EB00FF"/>
    <w:rsid w:val="00EB01A3"/>
    <w:rsid w:val="00EB0CE7"/>
    <w:rsid w:val="00EB0D67"/>
    <w:rsid w:val="00EB1023"/>
    <w:rsid w:val="00EB143A"/>
    <w:rsid w:val="00EB17A5"/>
    <w:rsid w:val="00EB1DC1"/>
    <w:rsid w:val="00EB21C5"/>
    <w:rsid w:val="00EB28FB"/>
    <w:rsid w:val="00EB4116"/>
    <w:rsid w:val="00EB4962"/>
    <w:rsid w:val="00EB4E53"/>
    <w:rsid w:val="00EB578A"/>
    <w:rsid w:val="00EB5B4E"/>
    <w:rsid w:val="00EB5EB7"/>
    <w:rsid w:val="00EB618D"/>
    <w:rsid w:val="00EB639F"/>
    <w:rsid w:val="00EB64AC"/>
    <w:rsid w:val="00EB69A9"/>
    <w:rsid w:val="00EB69DC"/>
    <w:rsid w:val="00EB6AC1"/>
    <w:rsid w:val="00EB6C84"/>
    <w:rsid w:val="00EB7302"/>
    <w:rsid w:val="00EB763C"/>
    <w:rsid w:val="00EB7881"/>
    <w:rsid w:val="00EB7BCA"/>
    <w:rsid w:val="00EB7DA5"/>
    <w:rsid w:val="00EC00DE"/>
    <w:rsid w:val="00EC0389"/>
    <w:rsid w:val="00EC093E"/>
    <w:rsid w:val="00EC0C3A"/>
    <w:rsid w:val="00EC0CF0"/>
    <w:rsid w:val="00EC0EF5"/>
    <w:rsid w:val="00EC0F8D"/>
    <w:rsid w:val="00EC103D"/>
    <w:rsid w:val="00EC1181"/>
    <w:rsid w:val="00EC17B0"/>
    <w:rsid w:val="00EC1BCE"/>
    <w:rsid w:val="00EC1CD5"/>
    <w:rsid w:val="00EC246E"/>
    <w:rsid w:val="00EC2C50"/>
    <w:rsid w:val="00EC2E8F"/>
    <w:rsid w:val="00EC3134"/>
    <w:rsid w:val="00EC3209"/>
    <w:rsid w:val="00EC3611"/>
    <w:rsid w:val="00EC3923"/>
    <w:rsid w:val="00EC3B9B"/>
    <w:rsid w:val="00EC49E9"/>
    <w:rsid w:val="00EC4A1A"/>
    <w:rsid w:val="00EC4C2B"/>
    <w:rsid w:val="00EC4CD9"/>
    <w:rsid w:val="00EC4F31"/>
    <w:rsid w:val="00EC56D4"/>
    <w:rsid w:val="00EC588C"/>
    <w:rsid w:val="00EC6404"/>
    <w:rsid w:val="00EC6478"/>
    <w:rsid w:val="00EC6C2E"/>
    <w:rsid w:val="00EC6F63"/>
    <w:rsid w:val="00EC72E9"/>
    <w:rsid w:val="00EC72FB"/>
    <w:rsid w:val="00EC7484"/>
    <w:rsid w:val="00EC75CE"/>
    <w:rsid w:val="00EC7745"/>
    <w:rsid w:val="00ED029A"/>
    <w:rsid w:val="00ED0425"/>
    <w:rsid w:val="00ED0B6A"/>
    <w:rsid w:val="00ED0C7A"/>
    <w:rsid w:val="00ED0D3A"/>
    <w:rsid w:val="00ED14E0"/>
    <w:rsid w:val="00ED15F3"/>
    <w:rsid w:val="00ED1733"/>
    <w:rsid w:val="00ED1816"/>
    <w:rsid w:val="00ED1F1F"/>
    <w:rsid w:val="00ED231C"/>
    <w:rsid w:val="00ED2970"/>
    <w:rsid w:val="00ED2CC1"/>
    <w:rsid w:val="00ED3466"/>
    <w:rsid w:val="00ED3480"/>
    <w:rsid w:val="00ED3BC4"/>
    <w:rsid w:val="00ED476F"/>
    <w:rsid w:val="00ED4918"/>
    <w:rsid w:val="00ED5032"/>
    <w:rsid w:val="00ED5039"/>
    <w:rsid w:val="00ED5113"/>
    <w:rsid w:val="00ED5599"/>
    <w:rsid w:val="00ED5B50"/>
    <w:rsid w:val="00ED643E"/>
    <w:rsid w:val="00ED6746"/>
    <w:rsid w:val="00ED68A9"/>
    <w:rsid w:val="00ED6BB8"/>
    <w:rsid w:val="00ED72C5"/>
    <w:rsid w:val="00ED73BE"/>
    <w:rsid w:val="00ED7B6E"/>
    <w:rsid w:val="00EE0265"/>
    <w:rsid w:val="00EE06E4"/>
    <w:rsid w:val="00EE08D4"/>
    <w:rsid w:val="00EE0B27"/>
    <w:rsid w:val="00EE1A55"/>
    <w:rsid w:val="00EE1BE5"/>
    <w:rsid w:val="00EE234C"/>
    <w:rsid w:val="00EE2366"/>
    <w:rsid w:val="00EE2721"/>
    <w:rsid w:val="00EE2E24"/>
    <w:rsid w:val="00EE2F18"/>
    <w:rsid w:val="00EE35E7"/>
    <w:rsid w:val="00EE371B"/>
    <w:rsid w:val="00EE3861"/>
    <w:rsid w:val="00EE38B1"/>
    <w:rsid w:val="00EE3B4E"/>
    <w:rsid w:val="00EE405B"/>
    <w:rsid w:val="00EE4159"/>
    <w:rsid w:val="00EE474F"/>
    <w:rsid w:val="00EE49F2"/>
    <w:rsid w:val="00EE4AB9"/>
    <w:rsid w:val="00EE4BBD"/>
    <w:rsid w:val="00EE4C8C"/>
    <w:rsid w:val="00EE4E42"/>
    <w:rsid w:val="00EE4EBC"/>
    <w:rsid w:val="00EE521B"/>
    <w:rsid w:val="00EE5590"/>
    <w:rsid w:val="00EE5D82"/>
    <w:rsid w:val="00EE6038"/>
    <w:rsid w:val="00EE633C"/>
    <w:rsid w:val="00EE71E2"/>
    <w:rsid w:val="00EE7292"/>
    <w:rsid w:val="00EE77E6"/>
    <w:rsid w:val="00EE78F0"/>
    <w:rsid w:val="00EF03F4"/>
    <w:rsid w:val="00EF06C3"/>
    <w:rsid w:val="00EF0DE6"/>
    <w:rsid w:val="00EF114D"/>
    <w:rsid w:val="00EF1319"/>
    <w:rsid w:val="00EF16A7"/>
    <w:rsid w:val="00EF1BBD"/>
    <w:rsid w:val="00EF21FD"/>
    <w:rsid w:val="00EF2406"/>
    <w:rsid w:val="00EF294F"/>
    <w:rsid w:val="00EF29DC"/>
    <w:rsid w:val="00EF351B"/>
    <w:rsid w:val="00EF3C83"/>
    <w:rsid w:val="00EF3F93"/>
    <w:rsid w:val="00EF421E"/>
    <w:rsid w:val="00EF4543"/>
    <w:rsid w:val="00EF48FE"/>
    <w:rsid w:val="00EF497C"/>
    <w:rsid w:val="00EF4CA7"/>
    <w:rsid w:val="00EF52F5"/>
    <w:rsid w:val="00EF5588"/>
    <w:rsid w:val="00EF59DA"/>
    <w:rsid w:val="00EF5B5A"/>
    <w:rsid w:val="00EF5CD9"/>
    <w:rsid w:val="00EF6A5D"/>
    <w:rsid w:val="00EF6B46"/>
    <w:rsid w:val="00EF73DF"/>
    <w:rsid w:val="00EF7CF3"/>
    <w:rsid w:val="00F00B48"/>
    <w:rsid w:val="00F00F2F"/>
    <w:rsid w:val="00F011B2"/>
    <w:rsid w:val="00F0183F"/>
    <w:rsid w:val="00F01CF2"/>
    <w:rsid w:val="00F01F38"/>
    <w:rsid w:val="00F02456"/>
    <w:rsid w:val="00F0259E"/>
    <w:rsid w:val="00F028CE"/>
    <w:rsid w:val="00F03084"/>
    <w:rsid w:val="00F0320D"/>
    <w:rsid w:val="00F033CC"/>
    <w:rsid w:val="00F037B4"/>
    <w:rsid w:val="00F0398C"/>
    <w:rsid w:val="00F03C96"/>
    <w:rsid w:val="00F04241"/>
    <w:rsid w:val="00F042B7"/>
    <w:rsid w:val="00F0460D"/>
    <w:rsid w:val="00F04A3A"/>
    <w:rsid w:val="00F04E57"/>
    <w:rsid w:val="00F05E78"/>
    <w:rsid w:val="00F0607A"/>
    <w:rsid w:val="00F06457"/>
    <w:rsid w:val="00F0655E"/>
    <w:rsid w:val="00F06793"/>
    <w:rsid w:val="00F06D1C"/>
    <w:rsid w:val="00F0742E"/>
    <w:rsid w:val="00F079BD"/>
    <w:rsid w:val="00F10623"/>
    <w:rsid w:val="00F107BE"/>
    <w:rsid w:val="00F10D2F"/>
    <w:rsid w:val="00F1161A"/>
    <w:rsid w:val="00F1220F"/>
    <w:rsid w:val="00F129EA"/>
    <w:rsid w:val="00F12AF2"/>
    <w:rsid w:val="00F12B0C"/>
    <w:rsid w:val="00F12C93"/>
    <w:rsid w:val="00F12DA6"/>
    <w:rsid w:val="00F131AF"/>
    <w:rsid w:val="00F13D26"/>
    <w:rsid w:val="00F1418C"/>
    <w:rsid w:val="00F144AC"/>
    <w:rsid w:val="00F144EE"/>
    <w:rsid w:val="00F1468D"/>
    <w:rsid w:val="00F14724"/>
    <w:rsid w:val="00F1509F"/>
    <w:rsid w:val="00F153CE"/>
    <w:rsid w:val="00F156FC"/>
    <w:rsid w:val="00F159AF"/>
    <w:rsid w:val="00F15A56"/>
    <w:rsid w:val="00F15AE9"/>
    <w:rsid w:val="00F16417"/>
    <w:rsid w:val="00F167AB"/>
    <w:rsid w:val="00F16C91"/>
    <w:rsid w:val="00F16EE2"/>
    <w:rsid w:val="00F17065"/>
    <w:rsid w:val="00F177BA"/>
    <w:rsid w:val="00F177EB"/>
    <w:rsid w:val="00F17906"/>
    <w:rsid w:val="00F179BF"/>
    <w:rsid w:val="00F20993"/>
    <w:rsid w:val="00F20F10"/>
    <w:rsid w:val="00F21DF7"/>
    <w:rsid w:val="00F21F2E"/>
    <w:rsid w:val="00F220F1"/>
    <w:rsid w:val="00F22B7C"/>
    <w:rsid w:val="00F22FC2"/>
    <w:rsid w:val="00F23185"/>
    <w:rsid w:val="00F2359C"/>
    <w:rsid w:val="00F24961"/>
    <w:rsid w:val="00F24A89"/>
    <w:rsid w:val="00F24BB6"/>
    <w:rsid w:val="00F24BBA"/>
    <w:rsid w:val="00F24FD0"/>
    <w:rsid w:val="00F25975"/>
    <w:rsid w:val="00F25D14"/>
    <w:rsid w:val="00F263FD"/>
    <w:rsid w:val="00F26602"/>
    <w:rsid w:val="00F268A8"/>
    <w:rsid w:val="00F26996"/>
    <w:rsid w:val="00F26ED0"/>
    <w:rsid w:val="00F26F6D"/>
    <w:rsid w:val="00F27449"/>
    <w:rsid w:val="00F27ED6"/>
    <w:rsid w:val="00F3075C"/>
    <w:rsid w:val="00F30E7B"/>
    <w:rsid w:val="00F31278"/>
    <w:rsid w:val="00F3145B"/>
    <w:rsid w:val="00F31523"/>
    <w:rsid w:val="00F3159E"/>
    <w:rsid w:val="00F316B3"/>
    <w:rsid w:val="00F31889"/>
    <w:rsid w:val="00F31E83"/>
    <w:rsid w:val="00F31F44"/>
    <w:rsid w:val="00F31F8A"/>
    <w:rsid w:val="00F323C6"/>
    <w:rsid w:val="00F32420"/>
    <w:rsid w:val="00F32425"/>
    <w:rsid w:val="00F32631"/>
    <w:rsid w:val="00F326A5"/>
    <w:rsid w:val="00F336E0"/>
    <w:rsid w:val="00F33AD8"/>
    <w:rsid w:val="00F34210"/>
    <w:rsid w:val="00F3438C"/>
    <w:rsid w:val="00F3462B"/>
    <w:rsid w:val="00F35413"/>
    <w:rsid w:val="00F35AC2"/>
    <w:rsid w:val="00F36594"/>
    <w:rsid w:val="00F3660F"/>
    <w:rsid w:val="00F36968"/>
    <w:rsid w:val="00F369B0"/>
    <w:rsid w:val="00F36A40"/>
    <w:rsid w:val="00F36A66"/>
    <w:rsid w:val="00F36D0A"/>
    <w:rsid w:val="00F372F8"/>
    <w:rsid w:val="00F3756C"/>
    <w:rsid w:val="00F37623"/>
    <w:rsid w:val="00F37D2F"/>
    <w:rsid w:val="00F37EBC"/>
    <w:rsid w:val="00F404D2"/>
    <w:rsid w:val="00F40CB8"/>
    <w:rsid w:val="00F40DFF"/>
    <w:rsid w:val="00F416B8"/>
    <w:rsid w:val="00F4193D"/>
    <w:rsid w:val="00F41A8A"/>
    <w:rsid w:val="00F41CDE"/>
    <w:rsid w:val="00F41E21"/>
    <w:rsid w:val="00F4215E"/>
    <w:rsid w:val="00F4217B"/>
    <w:rsid w:val="00F42A5C"/>
    <w:rsid w:val="00F43397"/>
    <w:rsid w:val="00F4357A"/>
    <w:rsid w:val="00F435A9"/>
    <w:rsid w:val="00F43A64"/>
    <w:rsid w:val="00F43AF6"/>
    <w:rsid w:val="00F43E6A"/>
    <w:rsid w:val="00F43F00"/>
    <w:rsid w:val="00F44262"/>
    <w:rsid w:val="00F4445A"/>
    <w:rsid w:val="00F44501"/>
    <w:rsid w:val="00F44890"/>
    <w:rsid w:val="00F448E2"/>
    <w:rsid w:val="00F448FE"/>
    <w:rsid w:val="00F44984"/>
    <w:rsid w:val="00F44BBD"/>
    <w:rsid w:val="00F44D91"/>
    <w:rsid w:val="00F44E08"/>
    <w:rsid w:val="00F4551D"/>
    <w:rsid w:val="00F455BF"/>
    <w:rsid w:val="00F45AD0"/>
    <w:rsid w:val="00F45EE4"/>
    <w:rsid w:val="00F46158"/>
    <w:rsid w:val="00F46B01"/>
    <w:rsid w:val="00F46C9B"/>
    <w:rsid w:val="00F471F3"/>
    <w:rsid w:val="00F47345"/>
    <w:rsid w:val="00F478FE"/>
    <w:rsid w:val="00F47A69"/>
    <w:rsid w:val="00F47ABC"/>
    <w:rsid w:val="00F47BCE"/>
    <w:rsid w:val="00F47FF5"/>
    <w:rsid w:val="00F511B1"/>
    <w:rsid w:val="00F51208"/>
    <w:rsid w:val="00F51A4C"/>
    <w:rsid w:val="00F51A96"/>
    <w:rsid w:val="00F52099"/>
    <w:rsid w:val="00F5259D"/>
    <w:rsid w:val="00F529A8"/>
    <w:rsid w:val="00F52C75"/>
    <w:rsid w:val="00F53681"/>
    <w:rsid w:val="00F54481"/>
    <w:rsid w:val="00F5454B"/>
    <w:rsid w:val="00F54922"/>
    <w:rsid w:val="00F54AD1"/>
    <w:rsid w:val="00F5506F"/>
    <w:rsid w:val="00F55130"/>
    <w:rsid w:val="00F55497"/>
    <w:rsid w:val="00F55569"/>
    <w:rsid w:val="00F55A64"/>
    <w:rsid w:val="00F5603E"/>
    <w:rsid w:val="00F56128"/>
    <w:rsid w:val="00F5612D"/>
    <w:rsid w:val="00F56245"/>
    <w:rsid w:val="00F563AA"/>
    <w:rsid w:val="00F5652F"/>
    <w:rsid w:val="00F57AA4"/>
    <w:rsid w:val="00F57C09"/>
    <w:rsid w:val="00F57CAA"/>
    <w:rsid w:val="00F60194"/>
    <w:rsid w:val="00F6109E"/>
    <w:rsid w:val="00F61149"/>
    <w:rsid w:val="00F611E3"/>
    <w:rsid w:val="00F61716"/>
    <w:rsid w:val="00F61872"/>
    <w:rsid w:val="00F622EE"/>
    <w:rsid w:val="00F6272B"/>
    <w:rsid w:val="00F63025"/>
    <w:rsid w:val="00F636A6"/>
    <w:rsid w:val="00F6487E"/>
    <w:rsid w:val="00F64969"/>
    <w:rsid w:val="00F649A1"/>
    <w:rsid w:val="00F64BBE"/>
    <w:rsid w:val="00F64C0F"/>
    <w:rsid w:val="00F653AE"/>
    <w:rsid w:val="00F656CF"/>
    <w:rsid w:val="00F6574D"/>
    <w:rsid w:val="00F657FB"/>
    <w:rsid w:val="00F65A61"/>
    <w:rsid w:val="00F662C3"/>
    <w:rsid w:val="00F66A85"/>
    <w:rsid w:val="00F67A45"/>
    <w:rsid w:val="00F70014"/>
    <w:rsid w:val="00F708C7"/>
    <w:rsid w:val="00F71484"/>
    <w:rsid w:val="00F71831"/>
    <w:rsid w:val="00F72013"/>
    <w:rsid w:val="00F7229D"/>
    <w:rsid w:val="00F72361"/>
    <w:rsid w:val="00F725C1"/>
    <w:rsid w:val="00F727EB"/>
    <w:rsid w:val="00F72DB6"/>
    <w:rsid w:val="00F72FA4"/>
    <w:rsid w:val="00F73374"/>
    <w:rsid w:val="00F73389"/>
    <w:rsid w:val="00F73480"/>
    <w:rsid w:val="00F73CDE"/>
    <w:rsid w:val="00F73F6D"/>
    <w:rsid w:val="00F741EA"/>
    <w:rsid w:val="00F74539"/>
    <w:rsid w:val="00F75223"/>
    <w:rsid w:val="00F75A86"/>
    <w:rsid w:val="00F75D86"/>
    <w:rsid w:val="00F75DD2"/>
    <w:rsid w:val="00F770F5"/>
    <w:rsid w:val="00F7743A"/>
    <w:rsid w:val="00F77518"/>
    <w:rsid w:val="00F77549"/>
    <w:rsid w:val="00F77588"/>
    <w:rsid w:val="00F77684"/>
    <w:rsid w:val="00F77E86"/>
    <w:rsid w:val="00F806A8"/>
    <w:rsid w:val="00F807CA"/>
    <w:rsid w:val="00F80E6D"/>
    <w:rsid w:val="00F814B3"/>
    <w:rsid w:val="00F81A60"/>
    <w:rsid w:val="00F81B09"/>
    <w:rsid w:val="00F81B30"/>
    <w:rsid w:val="00F81D8D"/>
    <w:rsid w:val="00F826A8"/>
    <w:rsid w:val="00F826ED"/>
    <w:rsid w:val="00F827F3"/>
    <w:rsid w:val="00F82A6A"/>
    <w:rsid w:val="00F82F6A"/>
    <w:rsid w:val="00F831AF"/>
    <w:rsid w:val="00F838D3"/>
    <w:rsid w:val="00F83A41"/>
    <w:rsid w:val="00F83F33"/>
    <w:rsid w:val="00F8463B"/>
    <w:rsid w:val="00F84A62"/>
    <w:rsid w:val="00F84CDD"/>
    <w:rsid w:val="00F85093"/>
    <w:rsid w:val="00F85298"/>
    <w:rsid w:val="00F853C6"/>
    <w:rsid w:val="00F856FB"/>
    <w:rsid w:val="00F8570D"/>
    <w:rsid w:val="00F85A02"/>
    <w:rsid w:val="00F85B69"/>
    <w:rsid w:val="00F85FFB"/>
    <w:rsid w:val="00F8623F"/>
    <w:rsid w:val="00F8625D"/>
    <w:rsid w:val="00F86688"/>
    <w:rsid w:val="00F86939"/>
    <w:rsid w:val="00F87123"/>
    <w:rsid w:val="00F874FF"/>
    <w:rsid w:val="00F8770D"/>
    <w:rsid w:val="00F905F1"/>
    <w:rsid w:val="00F90863"/>
    <w:rsid w:val="00F90A43"/>
    <w:rsid w:val="00F90B7B"/>
    <w:rsid w:val="00F90B96"/>
    <w:rsid w:val="00F91A83"/>
    <w:rsid w:val="00F91ADE"/>
    <w:rsid w:val="00F927A3"/>
    <w:rsid w:val="00F928FF"/>
    <w:rsid w:val="00F92925"/>
    <w:rsid w:val="00F92BE5"/>
    <w:rsid w:val="00F92F6B"/>
    <w:rsid w:val="00F939E0"/>
    <w:rsid w:val="00F93C05"/>
    <w:rsid w:val="00F93E54"/>
    <w:rsid w:val="00F94587"/>
    <w:rsid w:val="00F94617"/>
    <w:rsid w:val="00F94E24"/>
    <w:rsid w:val="00F9524B"/>
    <w:rsid w:val="00F9533C"/>
    <w:rsid w:val="00F958B0"/>
    <w:rsid w:val="00F95A30"/>
    <w:rsid w:val="00F95B3D"/>
    <w:rsid w:val="00F9605C"/>
    <w:rsid w:val="00F963CF"/>
    <w:rsid w:val="00F96819"/>
    <w:rsid w:val="00F96C9A"/>
    <w:rsid w:val="00F96CD0"/>
    <w:rsid w:val="00F97086"/>
    <w:rsid w:val="00F976D1"/>
    <w:rsid w:val="00F979CC"/>
    <w:rsid w:val="00F97DE3"/>
    <w:rsid w:val="00F97FEE"/>
    <w:rsid w:val="00FA0209"/>
    <w:rsid w:val="00FA03A6"/>
    <w:rsid w:val="00FA04CC"/>
    <w:rsid w:val="00FA0668"/>
    <w:rsid w:val="00FA0932"/>
    <w:rsid w:val="00FA0D3A"/>
    <w:rsid w:val="00FA1057"/>
    <w:rsid w:val="00FA13B1"/>
    <w:rsid w:val="00FA1C9B"/>
    <w:rsid w:val="00FA1CA2"/>
    <w:rsid w:val="00FA2367"/>
    <w:rsid w:val="00FA238C"/>
    <w:rsid w:val="00FA2462"/>
    <w:rsid w:val="00FA2ACD"/>
    <w:rsid w:val="00FA2CD5"/>
    <w:rsid w:val="00FA2F12"/>
    <w:rsid w:val="00FA305B"/>
    <w:rsid w:val="00FA347E"/>
    <w:rsid w:val="00FA3EB7"/>
    <w:rsid w:val="00FA40F2"/>
    <w:rsid w:val="00FA40FC"/>
    <w:rsid w:val="00FA4727"/>
    <w:rsid w:val="00FA4829"/>
    <w:rsid w:val="00FA49A5"/>
    <w:rsid w:val="00FA4A69"/>
    <w:rsid w:val="00FA4CD3"/>
    <w:rsid w:val="00FA5343"/>
    <w:rsid w:val="00FA5495"/>
    <w:rsid w:val="00FA554C"/>
    <w:rsid w:val="00FA56B4"/>
    <w:rsid w:val="00FA592B"/>
    <w:rsid w:val="00FA59F9"/>
    <w:rsid w:val="00FA5D8E"/>
    <w:rsid w:val="00FA6859"/>
    <w:rsid w:val="00FA687F"/>
    <w:rsid w:val="00FA6D77"/>
    <w:rsid w:val="00FA7101"/>
    <w:rsid w:val="00FA73FC"/>
    <w:rsid w:val="00FA79F7"/>
    <w:rsid w:val="00FB056B"/>
    <w:rsid w:val="00FB0A08"/>
    <w:rsid w:val="00FB0A18"/>
    <w:rsid w:val="00FB0CD9"/>
    <w:rsid w:val="00FB0D47"/>
    <w:rsid w:val="00FB11D0"/>
    <w:rsid w:val="00FB1683"/>
    <w:rsid w:val="00FB18E4"/>
    <w:rsid w:val="00FB1F25"/>
    <w:rsid w:val="00FB216C"/>
    <w:rsid w:val="00FB2206"/>
    <w:rsid w:val="00FB258D"/>
    <w:rsid w:val="00FB2658"/>
    <w:rsid w:val="00FB2764"/>
    <w:rsid w:val="00FB3251"/>
    <w:rsid w:val="00FB32DD"/>
    <w:rsid w:val="00FB39E8"/>
    <w:rsid w:val="00FB3C32"/>
    <w:rsid w:val="00FB3E6E"/>
    <w:rsid w:val="00FB44AD"/>
    <w:rsid w:val="00FB453A"/>
    <w:rsid w:val="00FB4599"/>
    <w:rsid w:val="00FB45C7"/>
    <w:rsid w:val="00FB46DC"/>
    <w:rsid w:val="00FB4976"/>
    <w:rsid w:val="00FB4AD6"/>
    <w:rsid w:val="00FB4B76"/>
    <w:rsid w:val="00FB4F1A"/>
    <w:rsid w:val="00FB50E9"/>
    <w:rsid w:val="00FB5547"/>
    <w:rsid w:val="00FB5ADA"/>
    <w:rsid w:val="00FB5E7A"/>
    <w:rsid w:val="00FB616F"/>
    <w:rsid w:val="00FB6809"/>
    <w:rsid w:val="00FB6931"/>
    <w:rsid w:val="00FB750B"/>
    <w:rsid w:val="00FB764B"/>
    <w:rsid w:val="00FB7FBB"/>
    <w:rsid w:val="00FC00B5"/>
    <w:rsid w:val="00FC04F5"/>
    <w:rsid w:val="00FC1778"/>
    <w:rsid w:val="00FC1AB9"/>
    <w:rsid w:val="00FC230C"/>
    <w:rsid w:val="00FC2B4C"/>
    <w:rsid w:val="00FC3304"/>
    <w:rsid w:val="00FC34FA"/>
    <w:rsid w:val="00FC3EF7"/>
    <w:rsid w:val="00FC40C6"/>
    <w:rsid w:val="00FC4BD4"/>
    <w:rsid w:val="00FC4F1D"/>
    <w:rsid w:val="00FC51B4"/>
    <w:rsid w:val="00FC58A9"/>
    <w:rsid w:val="00FC62CD"/>
    <w:rsid w:val="00FC6411"/>
    <w:rsid w:val="00FC6940"/>
    <w:rsid w:val="00FC6A63"/>
    <w:rsid w:val="00FC6ABB"/>
    <w:rsid w:val="00FC6CC5"/>
    <w:rsid w:val="00FC71F6"/>
    <w:rsid w:val="00FC7599"/>
    <w:rsid w:val="00FC77F9"/>
    <w:rsid w:val="00FC79DC"/>
    <w:rsid w:val="00FC7A30"/>
    <w:rsid w:val="00FC7F23"/>
    <w:rsid w:val="00FD0558"/>
    <w:rsid w:val="00FD078F"/>
    <w:rsid w:val="00FD0CD7"/>
    <w:rsid w:val="00FD12FC"/>
    <w:rsid w:val="00FD1828"/>
    <w:rsid w:val="00FD1974"/>
    <w:rsid w:val="00FD19E5"/>
    <w:rsid w:val="00FD21A3"/>
    <w:rsid w:val="00FD29B7"/>
    <w:rsid w:val="00FD29FD"/>
    <w:rsid w:val="00FD2EDF"/>
    <w:rsid w:val="00FD3243"/>
    <w:rsid w:val="00FD390B"/>
    <w:rsid w:val="00FD3A0C"/>
    <w:rsid w:val="00FD3ADB"/>
    <w:rsid w:val="00FD42D3"/>
    <w:rsid w:val="00FD47C6"/>
    <w:rsid w:val="00FD58B1"/>
    <w:rsid w:val="00FD6289"/>
    <w:rsid w:val="00FD6673"/>
    <w:rsid w:val="00FD66E5"/>
    <w:rsid w:val="00FD6778"/>
    <w:rsid w:val="00FD6B77"/>
    <w:rsid w:val="00FD6D0A"/>
    <w:rsid w:val="00FD7031"/>
    <w:rsid w:val="00FD71CC"/>
    <w:rsid w:val="00FD7381"/>
    <w:rsid w:val="00FD7667"/>
    <w:rsid w:val="00FD76E6"/>
    <w:rsid w:val="00FD7CA0"/>
    <w:rsid w:val="00FD7CD1"/>
    <w:rsid w:val="00FD7D14"/>
    <w:rsid w:val="00FE047E"/>
    <w:rsid w:val="00FE06F8"/>
    <w:rsid w:val="00FE15AF"/>
    <w:rsid w:val="00FE18BA"/>
    <w:rsid w:val="00FE1A24"/>
    <w:rsid w:val="00FE1CA6"/>
    <w:rsid w:val="00FE2C28"/>
    <w:rsid w:val="00FE310F"/>
    <w:rsid w:val="00FE33F3"/>
    <w:rsid w:val="00FE364E"/>
    <w:rsid w:val="00FE3724"/>
    <w:rsid w:val="00FE399B"/>
    <w:rsid w:val="00FE3CDC"/>
    <w:rsid w:val="00FE3D8F"/>
    <w:rsid w:val="00FE4246"/>
    <w:rsid w:val="00FE42EB"/>
    <w:rsid w:val="00FE50A2"/>
    <w:rsid w:val="00FE5859"/>
    <w:rsid w:val="00FE648C"/>
    <w:rsid w:val="00FE67A1"/>
    <w:rsid w:val="00FE6B1C"/>
    <w:rsid w:val="00FE6C48"/>
    <w:rsid w:val="00FE6C55"/>
    <w:rsid w:val="00FE73D4"/>
    <w:rsid w:val="00FF0B4F"/>
    <w:rsid w:val="00FF12D3"/>
    <w:rsid w:val="00FF1368"/>
    <w:rsid w:val="00FF13B4"/>
    <w:rsid w:val="00FF1A97"/>
    <w:rsid w:val="00FF2625"/>
    <w:rsid w:val="00FF2681"/>
    <w:rsid w:val="00FF26C7"/>
    <w:rsid w:val="00FF27A9"/>
    <w:rsid w:val="00FF2EDF"/>
    <w:rsid w:val="00FF2F9E"/>
    <w:rsid w:val="00FF382C"/>
    <w:rsid w:val="00FF3BD5"/>
    <w:rsid w:val="00FF40B9"/>
    <w:rsid w:val="00FF41E9"/>
    <w:rsid w:val="00FF42A4"/>
    <w:rsid w:val="00FF46F9"/>
    <w:rsid w:val="00FF4BD7"/>
    <w:rsid w:val="00FF4D11"/>
    <w:rsid w:val="00FF58EC"/>
    <w:rsid w:val="00FF62B1"/>
    <w:rsid w:val="00FF657D"/>
    <w:rsid w:val="00FF6669"/>
    <w:rsid w:val="00FF66D5"/>
    <w:rsid w:val="00FF6882"/>
    <w:rsid w:val="00FF6E6D"/>
    <w:rsid w:val="00FF6FCC"/>
    <w:rsid w:val="00FF7275"/>
    <w:rsid w:val="00FF7722"/>
    <w:rsid w:val="00FF78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B9DA7"/>
  <w15:chartTrackingRefBased/>
  <w15:docId w15:val="{40C08EB4-E299-4CAC-8B65-CC6730F2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FC"/>
    <w:pPr>
      <w:spacing w:after="0" w:line="360" w:lineRule="auto"/>
      <w:jc w:val="both"/>
    </w:pPr>
    <w:rPr>
      <w:rFonts w:ascii="Arial" w:hAnsi="Arial"/>
      <w:sz w:val="20"/>
    </w:rPr>
  </w:style>
  <w:style w:type="paragraph" w:styleId="Titre1">
    <w:name w:val="heading 1"/>
    <w:basedOn w:val="Normal"/>
    <w:next w:val="Normal"/>
    <w:link w:val="Titre1Car"/>
    <w:uiPriority w:val="9"/>
    <w:qFormat/>
    <w:rsid w:val="0023574F"/>
    <w:pPr>
      <w:keepNext/>
      <w:keepLines/>
      <w:numPr>
        <w:numId w:val="2"/>
      </w:numPr>
      <w:spacing w:before="360" w:after="120"/>
      <w:jc w:val="left"/>
      <w:outlineLvl w:val="0"/>
    </w:pPr>
    <w:rPr>
      <w:rFonts w:eastAsiaTheme="majorEastAsia" w:cstheme="majorBidi"/>
      <w:b/>
      <w:sz w:val="22"/>
      <w:szCs w:val="32"/>
    </w:rPr>
  </w:style>
  <w:style w:type="paragraph" w:styleId="Titre2">
    <w:name w:val="heading 2"/>
    <w:basedOn w:val="Normal"/>
    <w:next w:val="Normal"/>
    <w:link w:val="Titre2Car"/>
    <w:uiPriority w:val="9"/>
    <w:unhideWhenUsed/>
    <w:qFormat/>
    <w:rsid w:val="0023574F"/>
    <w:pPr>
      <w:keepNext/>
      <w:keepLines/>
      <w:numPr>
        <w:ilvl w:val="1"/>
        <w:numId w:val="2"/>
      </w:numPr>
      <w:spacing w:before="160" w:after="120"/>
      <w:jc w:val="left"/>
      <w:outlineLvl w:val="1"/>
    </w:pPr>
    <w:rPr>
      <w:rFonts w:eastAsiaTheme="majorEastAsia" w:cstheme="majorBidi"/>
      <w:b/>
      <w:szCs w:val="26"/>
    </w:rPr>
  </w:style>
  <w:style w:type="paragraph" w:styleId="Titre3">
    <w:name w:val="heading 3"/>
    <w:basedOn w:val="Normal"/>
    <w:next w:val="Normal"/>
    <w:link w:val="Titre3Car"/>
    <w:uiPriority w:val="9"/>
    <w:unhideWhenUsed/>
    <w:qFormat/>
    <w:rsid w:val="004414BC"/>
    <w:pPr>
      <w:keepNext/>
      <w:keepLines/>
      <w:numPr>
        <w:ilvl w:val="2"/>
        <w:numId w:val="2"/>
      </w:numPr>
      <w:spacing w:before="160" w:after="120"/>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4414BC"/>
    <w:pPr>
      <w:keepNext/>
      <w:keepLines/>
      <w:numPr>
        <w:ilvl w:val="3"/>
        <w:numId w:val="2"/>
      </w:numPr>
      <w:spacing w:before="160" w:after="120"/>
      <w:outlineLvl w:val="3"/>
    </w:pPr>
    <w:rPr>
      <w:rFonts w:eastAsiaTheme="majorEastAsia" w:cstheme="majorBidi"/>
      <w:b/>
      <w:iCs/>
      <w:sz w:val="18"/>
    </w:rPr>
  </w:style>
  <w:style w:type="paragraph" w:styleId="Titre5">
    <w:name w:val="heading 5"/>
    <w:basedOn w:val="Normal"/>
    <w:next w:val="Normal"/>
    <w:link w:val="Titre5Car"/>
    <w:uiPriority w:val="9"/>
    <w:unhideWhenUsed/>
    <w:qFormat/>
    <w:rsid w:val="00FF2F9E"/>
    <w:pPr>
      <w:keepNext/>
      <w:keepLines/>
      <w:numPr>
        <w:ilvl w:val="4"/>
        <w:numId w:val="2"/>
      </w:numPr>
      <w:spacing w:before="160" w:after="120"/>
      <w:outlineLvl w:val="4"/>
    </w:pPr>
    <w:rPr>
      <w:rFonts w:eastAsiaTheme="majorEastAsia" w:cstheme="majorBidi"/>
      <w:b/>
    </w:rPr>
  </w:style>
  <w:style w:type="paragraph" w:styleId="Titre6">
    <w:name w:val="heading 6"/>
    <w:basedOn w:val="Normal"/>
    <w:next w:val="Normal"/>
    <w:link w:val="Titre6Car"/>
    <w:uiPriority w:val="9"/>
    <w:unhideWhenUsed/>
    <w:qFormat/>
    <w:rsid w:val="00922437"/>
    <w:pPr>
      <w:keepNext/>
      <w:keepLines/>
      <w:numPr>
        <w:ilvl w:val="5"/>
        <w:numId w:val="2"/>
      </w:numPr>
      <w:spacing w:before="40"/>
      <w:outlineLvl w:val="5"/>
    </w:pPr>
    <w:rPr>
      <w:rFonts w:eastAsiaTheme="majorEastAsia" w:cstheme="majorBidi"/>
      <w:b/>
      <w:i/>
    </w:rPr>
  </w:style>
  <w:style w:type="paragraph" w:styleId="Titre7">
    <w:name w:val="heading 7"/>
    <w:basedOn w:val="Normal"/>
    <w:next w:val="Normal"/>
    <w:link w:val="Titre7Car"/>
    <w:uiPriority w:val="9"/>
    <w:unhideWhenUsed/>
    <w:qFormat/>
    <w:rsid w:val="005C437D"/>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5C437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C437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82543"/>
    <w:pPr>
      <w:spacing w:after="0" w:line="240" w:lineRule="auto"/>
    </w:pPr>
    <w:rPr>
      <w:rFonts w:ascii="Roboto" w:hAnsi="Roboto"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125E4"/>
    <w:pPr>
      <w:tabs>
        <w:tab w:val="center" w:pos="4536"/>
        <w:tab w:val="right" w:pos="9072"/>
      </w:tabs>
      <w:spacing w:line="240" w:lineRule="auto"/>
    </w:pPr>
  </w:style>
  <w:style w:type="character" w:customStyle="1" w:styleId="En-tteCar">
    <w:name w:val="En-tête Car"/>
    <w:basedOn w:val="Policepardfaut"/>
    <w:link w:val="En-tte"/>
    <w:uiPriority w:val="99"/>
    <w:rsid w:val="002125E4"/>
  </w:style>
  <w:style w:type="paragraph" w:styleId="Pieddepage">
    <w:name w:val="footer"/>
    <w:basedOn w:val="Normal"/>
    <w:link w:val="PieddepageCar"/>
    <w:unhideWhenUsed/>
    <w:rsid w:val="002125E4"/>
    <w:pPr>
      <w:tabs>
        <w:tab w:val="center" w:pos="4536"/>
        <w:tab w:val="right" w:pos="9072"/>
      </w:tabs>
      <w:spacing w:line="240" w:lineRule="auto"/>
    </w:pPr>
  </w:style>
  <w:style w:type="character" w:customStyle="1" w:styleId="PieddepageCar">
    <w:name w:val="Pied de page Car"/>
    <w:basedOn w:val="Policepardfaut"/>
    <w:link w:val="Pieddepage"/>
    <w:rsid w:val="002125E4"/>
  </w:style>
  <w:style w:type="table" w:styleId="TableauGrille4-Accentuation4">
    <w:name w:val="Grid Table 4 Accent 4"/>
    <w:basedOn w:val="TableauNormal"/>
    <w:uiPriority w:val="49"/>
    <w:rsid w:val="002125E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itre1Car">
    <w:name w:val="Titre 1 Car"/>
    <w:basedOn w:val="Policepardfaut"/>
    <w:link w:val="Titre1"/>
    <w:uiPriority w:val="9"/>
    <w:rsid w:val="0023574F"/>
    <w:rPr>
      <w:rFonts w:ascii="Arial" w:eastAsiaTheme="majorEastAsia" w:hAnsi="Arial" w:cstheme="majorBidi"/>
      <w:b/>
      <w:szCs w:val="32"/>
    </w:rPr>
  </w:style>
  <w:style w:type="character" w:customStyle="1" w:styleId="Titre2Car">
    <w:name w:val="Titre 2 Car"/>
    <w:basedOn w:val="Policepardfaut"/>
    <w:link w:val="Titre2"/>
    <w:uiPriority w:val="9"/>
    <w:rsid w:val="0023574F"/>
    <w:rPr>
      <w:rFonts w:ascii="Arial" w:eastAsiaTheme="majorEastAsia" w:hAnsi="Arial" w:cstheme="majorBidi"/>
      <w:b/>
      <w:sz w:val="20"/>
      <w:szCs w:val="26"/>
    </w:rPr>
  </w:style>
  <w:style w:type="table" w:styleId="TableauGrille2-Accentuation4">
    <w:name w:val="Grid Table 2 Accent 4"/>
    <w:basedOn w:val="TableauNormal"/>
    <w:uiPriority w:val="47"/>
    <w:rsid w:val="0053521F"/>
    <w:pPr>
      <w:spacing w:after="0" w:line="240" w:lineRule="auto"/>
    </w:pPr>
    <w:rPr>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orpsdetexte">
    <w:name w:val="Body Text"/>
    <w:basedOn w:val="Normal"/>
    <w:link w:val="CorpsdetexteCar"/>
    <w:rsid w:val="009F6C76"/>
    <w:pPr>
      <w:spacing w:after="120" w:line="240" w:lineRule="auto"/>
    </w:pPr>
    <w:rPr>
      <w:rFonts w:eastAsia="Times New Roman" w:cs="Times New Roman"/>
      <w:szCs w:val="24"/>
      <w:lang w:val="en-GB" w:eastAsia="en-GB"/>
    </w:rPr>
  </w:style>
  <w:style w:type="character" w:customStyle="1" w:styleId="CorpsdetexteCar">
    <w:name w:val="Corps de texte Car"/>
    <w:basedOn w:val="Policepardfaut"/>
    <w:link w:val="Corpsdetexte"/>
    <w:rsid w:val="009F6C76"/>
    <w:rPr>
      <w:rFonts w:ascii="Arial" w:eastAsia="Times New Roman" w:hAnsi="Arial" w:cs="Times New Roman"/>
      <w:sz w:val="24"/>
      <w:szCs w:val="24"/>
      <w:lang w:val="en-GB" w:eastAsia="en-GB"/>
    </w:rPr>
  </w:style>
  <w:style w:type="paragraph" w:styleId="Paragraphedeliste">
    <w:name w:val="List Paragraph"/>
    <w:aliases w:val="titre,Liste 1,figure,Paragraphe  revu,Bullets,Bullet L1,References,Numbered List Paragraph,ReferencesCxSpLast,List Paragraph (numbered (a)),List Paragraph nowy,lp1,Use Case List Paragraph,Subtitle Cover Page,Num Bullet 1,Bullet Numbe"/>
    <w:basedOn w:val="Normal"/>
    <w:link w:val="ParagraphedelisteCar"/>
    <w:qFormat/>
    <w:rsid w:val="007E0669"/>
    <w:pPr>
      <w:ind w:left="720"/>
      <w:contextualSpacing/>
    </w:pPr>
  </w:style>
  <w:style w:type="table" w:styleId="TableauGrille2-Accentuation6">
    <w:name w:val="Grid Table 2 Accent 6"/>
    <w:basedOn w:val="TableauNormal"/>
    <w:uiPriority w:val="47"/>
    <w:rsid w:val="00B26056"/>
    <w:pPr>
      <w:spacing w:after="0" w:line="240" w:lineRule="auto"/>
    </w:pPr>
    <w:rPr>
      <w:lang w:val="en-US"/>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ttedetabledesmatires">
    <w:name w:val="TOC Heading"/>
    <w:basedOn w:val="Titre1"/>
    <w:next w:val="Normal"/>
    <w:uiPriority w:val="39"/>
    <w:unhideWhenUsed/>
    <w:qFormat/>
    <w:rsid w:val="00436B73"/>
    <w:pPr>
      <w:spacing w:line="259" w:lineRule="auto"/>
      <w:outlineLvl w:val="9"/>
    </w:pPr>
    <w:rPr>
      <w:rFonts w:asciiTheme="majorHAnsi" w:hAnsiTheme="majorHAnsi"/>
      <w:b w:val="0"/>
      <w:color w:val="2F5496" w:themeColor="accent1" w:themeShade="BF"/>
      <w:lang w:val="fr-CM" w:eastAsia="fr-CM"/>
    </w:rPr>
  </w:style>
  <w:style w:type="paragraph" w:styleId="TM1">
    <w:name w:val="toc 1"/>
    <w:basedOn w:val="Normal"/>
    <w:next w:val="Normal"/>
    <w:autoRedefine/>
    <w:uiPriority w:val="39"/>
    <w:unhideWhenUsed/>
    <w:rsid w:val="007A166F"/>
    <w:pPr>
      <w:tabs>
        <w:tab w:val="right" w:leader="dot" w:pos="9062"/>
      </w:tabs>
      <w:spacing w:after="100" w:line="276" w:lineRule="auto"/>
    </w:pPr>
    <w:rP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M2">
    <w:name w:val="toc 2"/>
    <w:basedOn w:val="Normal"/>
    <w:next w:val="Normal"/>
    <w:autoRedefine/>
    <w:uiPriority w:val="39"/>
    <w:unhideWhenUsed/>
    <w:rsid w:val="00436B73"/>
    <w:pPr>
      <w:spacing w:after="100"/>
      <w:ind w:left="220"/>
    </w:pPr>
  </w:style>
  <w:style w:type="character" w:styleId="Lienhypertexte">
    <w:name w:val="Hyperlink"/>
    <w:basedOn w:val="Policepardfaut"/>
    <w:uiPriority w:val="99"/>
    <w:unhideWhenUsed/>
    <w:rsid w:val="00436B73"/>
    <w:rPr>
      <w:color w:val="0563C1" w:themeColor="hyperlink"/>
      <w:u w:val="single"/>
    </w:rPr>
  </w:style>
  <w:style w:type="paragraph" w:styleId="Notedebasdepage">
    <w:name w:val="footnote text"/>
    <w:basedOn w:val="Normal"/>
    <w:link w:val="NotedebasdepageCar"/>
    <w:uiPriority w:val="99"/>
    <w:semiHidden/>
    <w:unhideWhenUsed/>
    <w:rsid w:val="00430DC7"/>
    <w:pPr>
      <w:spacing w:line="240" w:lineRule="auto"/>
    </w:pPr>
    <w:rPr>
      <w:szCs w:val="20"/>
    </w:rPr>
  </w:style>
  <w:style w:type="character" w:customStyle="1" w:styleId="NotedebasdepageCar">
    <w:name w:val="Note de bas de page Car"/>
    <w:basedOn w:val="Policepardfaut"/>
    <w:link w:val="Notedebasdepage"/>
    <w:uiPriority w:val="99"/>
    <w:semiHidden/>
    <w:rsid w:val="00430DC7"/>
    <w:rPr>
      <w:sz w:val="20"/>
      <w:szCs w:val="20"/>
    </w:rPr>
  </w:style>
  <w:style w:type="character" w:styleId="Appelnotedebasdep">
    <w:name w:val="footnote reference"/>
    <w:basedOn w:val="Policepardfaut"/>
    <w:uiPriority w:val="99"/>
    <w:semiHidden/>
    <w:unhideWhenUsed/>
    <w:rsid w:val="00430DC7"/>
    <w:rPr>
      <w:vertAlign w:val="superscript"/>
    </w:rPr>
  </w:style>
  <w:style w:type="paragraph" w:styleId="Bibliographie">
    <w:name w:val="Bibliography"/>
    <w:basedOn w:val="Normal"/>
    <w:next w:val="Normal"/>
    <w:uiPriority w:val="37"/>
    <w:unhideWhenUsed/>
    <w:rsid w:val="00430DC7"/>
    <w:pPr>
      <w:spacing w:line="480" w:lineRule="auto"/>
      <w:ind w:left="720" w:hanging="720"/>
    </w:pPr>
  </w:style>
  <w:style w:type="table" w:styleId="TableauGrille4-Accentuation5">
    <w:name w:val="Grid Table 4 Accent 5"/>
    <w:basedOn w:val="TableauNormal"/>
    <w:uiPriority w:val="49"/>
    <w:rsid w:val="00D710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D71043"/>
    <w:pPr>
      <w:spacing w:after="0" w:line="240" w:lineRule="auto"/>
      <w:jc w:val="both"/>
    </w:pPr>
    <w:rPr>
      <w:rFonts w:ascii="Garamond" w:hAnsi="Garamond"/>
      <w:sz w:val="26"/>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cPr>
      <w:vAlign w:val="center"/>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entionnonrsolue1">
    <w:name w:val="Mention non résolue1"/>
    <w:basedOn w:val="Policepardfaut"/>
    <w:uiPriority w:val="99"/>
    <w:semiHidden/>
    <w:unhideWhenUsed/>
    <w:rsid w:val="00334ED4"/>
    <w:rPr>
      <w:color w:val="605E5C"/>
      <w:shd w:val="clear" w:color="auto" w:fill="E1DFDD"/>
    </w:rPr>
  </w:style>
  <w:style w:type="table" w:styleId="Grilledetableauclaire">
    <w:name w:val="Grid Table Light"/>
    <w:basedOn w:val="TableauNormal"/>
    <w:uiPriority w:val="40"/>
    <w:rsid w:val="003E2D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3Car">
    <w:name w:val="Titre 3 Car"/>
    <w:basedOn w:val="Policepardfaut"/>
    <w:link w:val="Titre3"/>
    <w:uiPriority w:val="9"/>
    <w:rsid w:val="004414BC"/>
    <w:rPr>
      <w:rFonts w:ascii="Arial" w:eastAsiaTheme="majorEastAsia" w:hAnsi="Arial" w:cstheme="majorBidi"/>
      <w:b/>
      <w:sz w:val="20"/>
      <w:szCs w:val="24"/>
    </w:rPr>
  </w:style>
  <w:style w:type="paragraph" w:styleId="TM3">
    <w:name w:val="toc 3"/>
    <w:basedOn w:val="Normal"/>
    <w:next w:val="Normal"/>
    <w:autoRedefine/>
    <w:uiPriority w:val="39"/>
    <w:unhideWhenUsed/>
    <w:rsid w:val="006C28EB"/>
    <w:pPr>
      <w:spacing w:after="100"/>
      <w:ind w:left="520"/>
    </w:pPr>
  </w:style>
  <w:style w:type="character" w:customStyle="1" w:styleId="Titre4Car">
    <w:name w:val="Titre 4 Car"/>
    <w:basedOn w:val="Policepardfaut"/>
    <w:link w:val="Titre4"/>
    <w:uiPriority w:val="9"/>
    <w:rsid w:val="004414BC"/>
    <w:rPr>
      <w:rFonts w:ascii="Arial" w:eastAsiaTheme="majorEastAsia" w:hAnsi="Arial" w:cstheme="majorBidi"/>
      <w:b/>
      <w:iCs/>
      <w:sz w:val="18"/>
    </w:rPr>
  </w:style>
  <w:style w:type="character" w:customStyle="1" w:styleId="Titre5Car">
    <w:name w:val="Titre 5 Car"/>
    <w:basedOn w:val="Policepardfaut"/>
    <w:link w:val="Titre5"/>
    <w:uiPriority w:val="9"/>
    <w:rsid w:val="00FF2F9E"/>
    <w:rPr>
      <w:rFonts w:ascii="Arial" w:eastAsiaTheme="majorEastAsia" w:hAnsi="Arial" w:cstheme="majorBidi"/>
      <w:b/>
      <w:sz w:val="20"/>
    </w:rPr>
  </w:style>
  <w:style w:type="character" w:customStyle="1" w:styleId="Titre6Car">
    <w:name w:val="Titre 6 Car"/>
    <w:basedOn w:val="Policepardfaut"/>
    <w:link w:val="Titre6"/>
    <w:uiPriority w:val="9"/>
    <w:rsid w:val="00922437"/>
    <w:rPr>
      <w:rFonts w:ascii="Arial" w:eastAsiaTheme="majorEastAsia" w:hAnsi="Arial" w:cstheme="majorBidi"/>
      <w:b/>
      <w:i/>
      <w:sz w:val="20"/>
    </w:rPr>
  </w:style>
  <w:style w:type="paragraph" w:styleId="Tabledesillustrations">
    <w:name w:val="table of figures"/>
    <w:basedOn w:val="Normal"/>
    <w:next w:val="Normal"/>
    <w:uiPriority w:val="99"/>
    <w:unhideWhenUsed/>
    <w:rsid w:val="009E4B1D"/>
  </w:style>
  <w:style w:type="paragraph" w:styleId="Lgende">
    <w:name w:val="caption"/>
    <w:basedOn w:val="Normal"/>
    <w:next w:val="Normal"/>
    <w:uiPriority w:val="35"/>
    <w:unhideWhenUsed/>
    <w:qFormat/>
    <w:rsid w:val="00725819"/>
    <w:pPr>
      <w:spacing w:line="240" w:lineRule="auto"/>
    </w:pPr>
    <w:rPr>
      <w:i/>
      <w:iCs/>
      <w:color w:val="44546A" w:themeColor="text2"/>
      <w:sz w:val="18"/>
      <w:szCs w:val="18"/>
    </w:rPr>
  </w:style>
  <w:style w:type="character" w:styleId="Marquedecommentaire">
    <w:name w:val="annotation reference"/>
    <w:basedOn w:val="Policepardfaut"/>
    <w:uiPriority w:val="99"/>
    <w:semiHidden/>
    <w:unhideWhenUsed/>
    <w:rsid w:val="00C512EB"/>
    <w:rPr>
      <w:sz w:val="16"/>
      <w:szCs w:val="16"/>
    </w:rPr>
  </w:style>
  <w:style w:type="paragraph" w:styleId="Commentaire">
    <w:name w:val="annotation text"/>
    <w:basedOn w:val="Normal"/>
    <w:link w:val="CommentaireCar"/>
    <w:uiPriority w:val="99"/>
    <w:semiHidden/>
    <w:unhideWhenUsed/>
    <w:rsid w:val="00C512EB"/>
    <w:pPr>
      <w:spacing w:line="240" w:lineRule="auto"/>
    </w:pPr>
    <w:rPr>
      <w:szCs w:val="20"/>
    </w:rPr>
  </w:style>
  <w:style w:type="character" w:customStyle="1" w:styleId="CommentaireCar">
    <w:name w:val="Commentaire Car"/>
    <w:basedOn w:val="Policepardfaut"/>
    <w:link w:val="Commentaire"/>
    <w:uiPriority w:val="99"/>
    <w:semiHidden/>
    <w:rsid w:val="00C512EB"/>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C512EB"/>
    <w:rPr>
      <w:b/>
      <w:bCs/>
    </w:rPr>
  </w:style>
  <w:style w:type="character" w:customStyle="1" w:styleId="ObjetducommentaireCar">
    <w:name w:val="Objet du commentaire Car"/>
    <w:basedOn w:val="CommentaireCar"/>
    <w:link w:val="Objetducommentaire"/>
    <w:uiPriority w:val="99"/>
    <w:semiHidden/>
    <w:rsid w:val="00C512EB"/>
    <w:rPr>
      <w:rFonts w:ascii="Times New Roman" w:hAnsi="Times New Roman"/>
      <w:b/>
      <w:bCs/>
      <w:sz w:val="20"/>
      <w:szCs w:val="20"/>
    </w:rPr>
  </w:style>
  <w:style w:type="paragraph" w:styleId="NormalWeb">
    <w:name w:val="Normal (Web)"/>
    <w:basedOn w:val="Normal"/>
    <w:uiPriority w:val="99"/>
    <w:unhideWhenUsed/>
    <w:rsid w:val="00C92363"/>
    <w:pPr>
      <w:spacing w:before="100" w:beforeAutospacing="1" w:after="100" w:afterAutospacing="1" w:line="240" w:lineRule="auto"/>
      <w:jc w:val="left"/>
    </w:pPr>
    <w:rPr>
      <w:rFonts w:eastAsia="Times New Roman" w:cs="Times New Roman"/>
      <w:szCs w:val="24"/>
      <w:lang w:val="fr-CM" w:eastAsia="fr-CM"/>
    </w:rPr>
  </w:style>
  <w:style w:type="character" w:styleId="lev">
    <w:name w:val="Strong"/>
    <w:basedOn w:val="Policepardfaut"/>
    <w:uiPriority w:val="22"/>
    <w:qFormat/>
    <w:rsid w:val="00C92363"/>
    <w:rPr>
      <w:b/>
      <w:bCs/>
    </w:rPr>
  </w:style>
  <w:style w:type="character" w:styleId="Accentuation">
    <w:name w:val="Emphasis"/>
    <w:basedOn w:val="Policepardfaut"/>
    <w:uiPriority w:val="20"/>
    <w:qFormat/>
    <w:rsid w:val="00C92363"/>
    <w:rPr>
      <w:i/>
      <w:iCs/>
    </w:rPr>
  </w:style>
  <w:style w:type="paragraph" w:styleId="Sansinterligne">
    <w:name w:val="No Spacing"/>
    <w:link w:val="SansinterligneCar"/>
    <w:uiPriority w:val="1"/>
    <w:qFormat/>
    <w:rsid w:val="00775317"/>
    <w:pPr>
      <w:spacing w:after="0" w:line="240" w:lineRule="auto"/>
      <w:jc w:val="both"/>
    </w:pPr>
    <w:rPr>
      <w:rFonts w:ascii="Times New Roman" w:hAnsi="Times New Roman"/>
      <w:sz w:val="24"/>
    </w:rPr>
  </w:style>
  <w:style w:type="character" w:customStyle="1" w:styleId="ParagraphedelisteCar">
    <w:name w:val="Paragraphe de liste Car"/>
    <w:aliases w:val="titre Car,Liste 1 Car,figure Car,Paragraphe  revu Car,Bullets Car,Bullet L1 Car,References Car,Numbered List Paragraph Car,ReferencesCxSpLast Car,List Paragraph (numbered (a)) Car,List Paragraph nowy Car,lp1 Car,Num Bullet 1 Car"/>
    <w:basedOn w:val="Policepardfaut"/>
    <w:link w:val="Paragraphedeliste"/>
    <w:uiPriority w:val="34"/>
    <w:qFormat/>
    <w:rsid w:val="000E2469"/>
    <w:rPr>
      <w:rFonts w:ascii="Times New Roman" w:hAnsi="Times New Roman"/>
      <w:sz w:val="24"/>
    </w:rPr>
  </w:style>
  <w:style w:type="character" w:customStyle="1" w:styleId="Titre7Car">
    <w:name w:val="Titre 7 Car"/>
    <w:basedOn w:val="Policepardfaut"/>
    <w:link w:val="Titre7"/>
    <w:uiPriority w:val="9"/>
    <w:rsid w:val="005C437D"/>
    <w:rPr>
      <w:rFonts w:asciiTheme="majorHAnsi" w:eastAsiaTheme="majorEastAsia" w:hAnsiTheme="majorHAnsi" w:cstheme="majorBidi"/>
      <w:i/>
      <w:iCs/>
      <w:color w:val="1F3763" w:themeColor="accent1" w:themeShade="7F"/>
      <w:sz w:val="20"/>
    </w:rPr>
  </w:style>
  <w:style w:type="character" w:customStyle="1" w:styleId="Titre8Car">
    <w:name w:val="Titre 8 Car"/>
    <w:basedOn w:val="Policepardfaut"/>
    <w:link w:val="Titre8"/>
    <w:uiPriority w:val="9"/>
    <w:semiHidden/>
    <w:rsid w:val="005C437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C437D"/>
    <w:rPr>
      <w:rFonts w:asciiTheme="majorHAnsi" w:eastAsiaTheme="majorEastAsia" w:hAnsiTheme="majorHAnsi" w:cstheme="majorBidi"/>
      <w:i/>
      <w:iCs/>
      <w:color w:val="272727" w:themeColor="text1" w:themeTint="D8"/>
      <w:sz w:val="21"/>
      <w:szCs w:val="21"/>
    </w:rPr>
  </w:style>
  <w:style w:type="paragraph" w:styleId="Index1">
    <w:name w:val="index 1"/>
    <w:basedOn w:val="Normal"/>
    <w:next w:val="Normal"/>
    <w:autoRedefine/>
    <w:uiPriority w:val="99"/>
    <w:semiHidden/>
    <w:unhideWhenUsed/>
    <w:rsid w:val="005C7799"/>
    <w:pPr>
      <w:spacing w:line="240" w:lineRule="auto"/>
      <w:ind w:left="240" w:hanging="240"/>
    </w:pPr>
  </w:style>
  <w:style w:type="table" w:customStyle="1" w:styleId="TableGrid">
    <w:name w:val="TableGrid"/>
    <w:rsid w:val="00BD74D5"/>
    <w:pPr>
      <w:spacing w:after="0" w:line="240" w:lineRule="auto"/>
    </w:pPr>
    <w:rPr>
      <w:rFonts w:eastAsiaTheme="minorEastAsia"/>
      <w:sz w:val="20"/>
      <w:lang w:eastAsia="fr-FR"/>
    </w:rPr>
    <w:tblPr>
      <w:tblCellMar>
        <w:top w:w="0" w:type="dxa"/>
        <w:left w:w="0" w:type="dxa"/>
        <w:bottom w:w="0" w:type="dxa"/>
        <w:right w:w="0" w:type="dxa"/>
      </w:tblCellMar>
    </w:tblPr>
  </w:style>
  <w:style w:type="paragraph" w:customStyle="1" w:styleId="TableParagraph">
    <w:name w:val="Table Paragraph"/>
    <w:basedOn w:val="Normal"/>
    <w:uiPriority w:val="1"/>
    <w:qFormat/>
    <w:rsid w:val="007171F6"/>
    <w:pPr>
      <w:widowControl w:val="0"/>
      <w:autoSpaceDE w:val="0"/>
      <w:autoSpaceDN w:val="0"/>
      <w:spacing w:line="240" w:lineRule="auto"/>
      <w:jc w:val="left"/>
    </w:pPr>
    <w:rPr>
      <w:rFonts w:eastAsia="Times New Roman" w:cs="Times New Roman"/>
      <w:lang w:val="en-US"/>
    </w:rPr>
  </w:style>
  <w:style w:type="table" w:customStyle="1" w:styleId="TableNormal1">
    <w:name w:val="Table Normal1"/>
    <w:uiPriority w:val="2"/>
    <w:semiHidden/>
    <w:qFormat/>
    <w:rsid w:val="007171F6"/>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Corpsdetexte2">
    <w:name w:val="Body Text 2"/>
    <w:basedOn w:val="Normal"/>
    <w:link w:val="Corpsdetexte2Car"/>
    <w:uiPriority w:val="99"/>
    <w:semiHidden/>
    <w:unhideWhenUsed/>
    <w:rsid w:val="00C73611"/>
    <w:pPr>
      <w:spacing w:after="120" w:line="480" w:lineRule="auto"/>
    </w:pPr>
  </w:style>
  <w:style w:type="character" w:customStyle="1" w:styleId="Corpsdetexte2Car">
    <w:name w:val="Corps de texte 2 Car"/>
    <w:basedOn w:val="Policepardfaut"/>
    <w:link w:val="Corpsdetexte2"/>
    <w:uiPriority w:val="99"/>
    <w:semiHidden/>
    <w:rsid w:val="00C73611"/>
    <w:rPr>
      <w:rFonts w:ascii="Times New Roman" w:hAnsi="Times New Roman"/>
      <w:sz w:val="24"/>
    </w:rPr>
  </w:style>
  <w:style w:type="paragraph" w:styleId="Corpsdetexte3">
    <w:name w:val="Body Text 3"/>
    <w:basedOn w:val="Normal"/>
    <w:link w:val="Corpsdetexte3Car"/>
    <w:uiPriority w:val="99"/>
    <w:semiHidden/>
    <w:unhideWhenUsed/>
    <w:rsid w:val="00C73611"/>
    <w:pPr>
      <w:spacing w:after="120"/>
    </w:pPr>
    <w:rPr>
      <w:sz w:val="16"/>
      <w:szCs w:val="16"/>
    </w:rPr>
  </w:style>
  <w:style w:type="character" w:customStyle="1" w:styleId="Corpsdetexte3Car">
    <w:name w:val="Corps de texte 3 Car"/>
    <w:basedOn w:val="Policepardfaut"/>
    <w:link w:val="Corpsdetexte3"/>
    <w:uiPriority w:val="99"/>
    <w:semiHidden/>
    <w:rsid w:val="00C73611"/>
    <w:rPr>
      <w:rFonts w:ascii="Times New Roman" w:hAnsi="Times New Roman"/>
      <w:sz w:val="16"/>
      <w:szCs w:val="16"/>
    </w:rPr>
  </w:style>
  <w:style w:type="character" w:customStyle="1" w:styleId="SansinterligneCar">
    <w:name w:val="Sans interligne Car"/>
    <w:basedOn w:val="Policepardfaut"/>
    <w:link w:val="Sansinterligne"/>
    <w:uiPriority w:val="1"/>
    <w:rsid w:val="00FA0668"/>
    <w:rPr>
      <w:rFonts w:ascii="Times New Roman" w:hAnsi="Times New Roman"/>
      <w:sz w:val="24"/>
    </w:rPr>
  </w:style>
  <w:style w:type="character" w:styleId="Numrodepage">
    <w:name w:val="page number"/>
    <w:basedOn w:val="Policepardfaut"/>
    <w:uiPriority w:val="99"/>
    <w:unhideWhenUsed/>
    <w:rsid w:val="00E467C7"/>
  </w:style>
  <w:style w:type="character" w:customStyle="1" w:styleId="fontstyle01">
    <w:name w:val="fontstyle01"/>
    <w:basedOn w:val="Policepardfaut"/>
    <w:rsid w:val="0010080D"/>
    <w:rPr>
      <w:rFonts w:ascii="Times-Bold" w:hAnsi="Times-Bold" w:hint="default"/>
      <w:b/>
      <w:bCs/>
      <w:i w:val="0"/>
      <w:iCs w:val="0"/>
      <w:color w:val="000000"/>
      <w:sz w:val="24"/>
      <w:szCs w:val="24"/>
    </w:rPr>
  </w:style>
  <w:style w:type="character" w:customStyle="1" w:styleId="fontstyle21">
    <w:name w:val="fontstyle21"/>
    <w:basedOn w:val="Policepardfaut"/>
    <w:rsid w:val="0010080D"/>
    <w:rPr>
      <w:rFonts w:ascii="Times-Roman" w:hAnsi="Times-Roman" w:hint="default"/>
      <w:b w:val="0"/>
      <w:bCs w:val="0"/>
      <w:i w:val="0"/>
      <w:iCs w:val="0"/>
      <w:color w:val="000000"/>
      <w:sz w:val="22"/>
      <w:szCs w:val="22"/>
    </w:rPr>
  </w:style>
  <w:style w:type="character" w:customStyle="1" w:styleId="fontstyle31">
    <w:name w:val="fontstyle31"/>
    <w:basedOn w:val="Policepardfaut"/>
    <w:rsid w:val="0010080D"/>
    <w:rPr>
      <w:rFonts w:ascii="Symbol" w:hAnsi="Symbol" w:hint="default"/>
      <w:b w:val="0"/>
      <w:bCs w:val="0"/>
      <w:i w:val="0"/>
      <w:iCs w:val="0"/>
      <w:color w:val="000000"/>
      <w:sz w:val="24"/>
      <w:szCs w:val="24"/>
    </w:rPr>
  </w:style>
  <w:style w:type="character" w:customStyle="1" w:styleId="fontstyle41">
    <w:name w:val="fontstyle41"/>
    <w:basedOn w:val="Policepardfaut"/>
    <w:rsid w:val="00487E60"/>
    <w:rPr>
      <w:rFonts w:ascii="Symbol" w:hAnsi="Symbol" w:hint="default"/>
      <w:b w:val="0"/>
      <w:bCs w:val="0"/>
      <w:i w:val="0"/>
      <w:iCs w:val="0"/>
      <w:color w:val="000000"/>
      <w:sz w:val="24"/>
      <w:szCs w:val="24"/>
    </w:rPr>
  </w:style>
  <w:style w:type="character" w:customStyle="1" w:styleId="Mentionnonrsolue2">
    <w:name w:val="Mention non résolue2"/>
    <w:basedOn w:val="Policepardfaut"/>
    <w:uiPriority w:val="99"/>
    <w:semiHidden/>
    <w:unhideWhenUsed/>
    <w:rsid w:val="00253389"/>
    <w:rPr>
      <w:color w:val="605E5C"/>
      <w:shd w:val="clear" w:color="auto" w:fill="E1DFDD"/>
    </w:rPr>
  </w:style>
  <w:style w:type="table" w:styleId="TableauGrille4">
    <w:name w:val="Grid Table 4"/>
    <w:basedOn w:val="TableauNormal"/>
    <w:uiPriority w:val="49"/>
    <w:rsid w:val="00EF11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suivivisit">
    <w:name w:val="FollowedHyperlink"/>
    <w:basedOn w:val="Policepardfaut"/>
    <w:uiPriority w:val="99"/>
    <w:semiHidden/>
    <w:unhideWhenUsed/>
    <w:rsid w:val="00680390"/>
    <w:rPr>
      <w:color w:val="954F72" w:themeColor="followedHyperlink"/>
      <w:u w:val="single"/>
    </w:rPr>
  </w:style>
  <w:style w:type="paragraph" w:customStyle="1" w:styleId="Style1">
    <w:name w:val="Style1"/>
    <w:basedOn w:val="Normal"/>
    <w:rsid w:val="006F22A2"/>
    <w:pPr>
      <w:numPr>
        <w:numId w:val="1"/>
      </w:numPr>
      <w:spacing w:after="160" w:line="278" w:lineRule="auto"/>
      <w:jc w:val="left"/>
    </w:pPr>
    <w:rPr>
      <w:rFonts w:ascii="Garamond" w:hAnsi="Garamond"/>
      <w:kern w:val="2"/>
      <w:sz w:val="24"/>
      <w:szCs w:val="24"/>
      <w:lang w:val="fr-CM"/>
      <w14:ligatures w14:val="standardContextual"/>
    </w:rPr>
  </w:style>
  <w:style w:type="paragraph" w:customStyle="1" w:styleId="Style2">
    <w:name w:val="Style2"/>
    <w:basedOn w:val="Normal"/>
    <w:rsid w:val="006F22A2"/>
    <w:pPr>
      <w:numPr>
        <w:ilvl w:val="1"/>
        <w:numId w:val="1"/>
      </w:numPr>
      <w:spacing w:after="160" w:line="278" w:lineRule="auto"/>
      <w:jc w:val="left"/>
    </w:pPr>
    <w:rPr>
      <w:rFonts w:ascii="Garamond" w:hAnsi="Garamond"/>
      <w:kern w:val="2"/>
      <w:sz w:val="24"/>
      <w:szCs w:val="24"/>
      <w:lang w:val="fr-CM"/>
      <w14:ligatures w14:val="standardContextual"/>
    </w:rPr>
  </w:style>
  <w:style w:type="paragraph" w:customStyle="1" w:styleId="Style3">
    <w:name w:val="Style3"/>
    <w:basedOn w:val="Normal"/>
    <w:rsid w:val="006F22A2"/>
    <w:pPr>
      <w:numPr>
        <w:ilvl w:val="2"/>
        <w:numId w:val="1"/>
      </w:numPr>
      <w:spacing w:after="160" w:line="278" w:lineRule="auto"/>
      <w:jc w:val="left"/>
    </w:pPr>
    <w:rPr>
      <w:rFonts w:ascii="Garamond" w:hAnsi="Garamond"/>
      <w:kern w:val="2"/>
      <w:sz w:val="24"/>
      <w:szCs w:val="24"/>
      <w:lang w:val="fr-CM"/>
      <w14:ligatures w14:val="standardContextual"/>
    </w:rPr>
  </w:style>
  <w:style w:type="paragraph" w:customStyle="1" w:styleId="Style20">
    <w:name w:val="Style 2"/>
    <w:basedOn w:val="Style2"/>
    <w:link w:val="Style2Car"/>
    <w:qFormat/>
    <w:rsid w:val="006F22A2"/>
    <w:rPr>
      <w:b/>
      <w:sz w:val="26"/>
    </w:rPr>
  </w:style>
  <w:style w:type="character" w:customStyle="1" w:styleId="Style2Car">
    <w:name w:val="Style 2 Car"/>
    <w:basedOn w:val="Policepardfaut"/>
    <w:link w:val="Style20"/>
    <w:rsid w:val="006F22A2"/>
    <w:rPr>
      <w:rFonts w:ascii="Garamond" w:hAnsi="Garamond"/>
      <w:b/>
      <w:kern w:val="2"/>
      <w:sz w:val="26"/>
      <w:szCs w:val="24"/>
      <w:lang w:val="fr-CM"/>
      <w14:ligatures w14:val="standardContextual"/>
    </w:rPr>
  </w:style>
  <w:style w:type="table" w:styleId="TableauGrille5Fonc-Accentuation1">
    <w:name w:val="Grid Table 5 Dark Accent 1"/>
    <w:basedOn w:val="TableauNormal"/>
    <w:uiPriority w:val="50"/>
    <w:rsid w:val="00E50F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6Couleur-Accentuation4">
    <w:name w:val="Grid Table 6 Colorful Accent 4"/>
    <w:basedOn w:val="TableauNormal"/>
    <w:uiPriority w:val="51"/>
    <w:rsid w:val="00EF3F9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5Fonc">
    <w:name w:val="Grid Table 5 Dark"/>
    <w:basedOn w:val="TableauNormal"/>
    <w:uiPriority w:val="50"/>
    <w:rsid w:val="007E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relative">
    <w:name w:val="relative"/>
    <w:basedOn w:val="Policepardfaut"/>
    <w:rsid w:val="00D250CC"/>
  </w:style>
  <w:style w:type="paragraph" w:customStyle="1" w:styleId="not-prose">
    <w:name w:val="not-prose"/>
    <w:basedOn w:val="Normal"/>
    <w:rsid w:val="00D250CC"/>
    <w:pPr>
      <w:spacing w:before="100" w:beforeAutospacing="1" w:after="100" w:afterAutospacing="1" w:line="240" w:lineRule="auto"/>
      <w:jc w:val="left"/>
    </w:pPr>
    <w:rPr>
      <w:rFonts w:ascii="Times New Roman" w:eastAsia="Times New Roman" w:hAnsi="Times New Roman" w:cs="Times New Roman"/>
      <w:sz w:val="24"/>
      <w:szCs w:val="24"/>
      <w:lang w:val="fr-CM" w:eastAsia="fr-CM"/>
    </w:rPr>
  </w:style>
  <w:style w:type="character" w:styleId="Mentionnonrsolue">
    <w:name w:val="Unresolved Mention"/>
    <w:basedOn w:val="Policepardfaut"/>
    <w:uiPriority w:val="99"/>
    <w:semiHidden/>
    <w:unhideWhenUsed/>
    <w:rsid w:val="00756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234556">
      <w:bodyDiv w:val="1"/>
      <w:marLeft w:val="0"/>
      <w:marRight w:val="0"/>
      <w:marTop w:val="0"/>
      <w:marBottom w:val="0"/>
      <w:divBdr>
        <w:top w:val="none" w:sz="0" w:space="0" w:color="auto"/>
        <w:left w:val="none" w:sz="0" w:space="0" w:color="auto"/>
        <w:bottom w:val="none" w:sz="0" w:space="0" w:color="auto"/>
        <w:right w:val="none" w:sz="0" w:space="0" w:color="auto"/>
      </w:divBdr>
      <w:divsChild>
        <w:div w:id="11929223">
          <w:marLeft w:val="0"/>
          <w:marRight w:val="0"/>
          <w:marTop w:val="0"/>
          <w:marBottom w:val="0"/>
          <w:divBdr>
            <w:top w:val="none" w:sz="0" w:space="0" w:color="auto"/>
            <w:left w:val="none" w:sz="0" w:space="0" w:color="auto"/>
            <w:bottom w:val="none" w:sz="0" w:space="0" w:color="auto"/>
            <w:right w:val="none" w:sz="0" w:space="0" w:color="auto"/>
          </w:divBdr>
          <w:divsChild>
            <w:div w:id="1115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627">
      <w:bodyDiv w:val="1"/>
      <w:marLeft w:val="0"/>
      <w:marRight w:val="0"/>
      <w:marTop w:val="0"/>
      <w:marBottom w:val="0"/>
      <w:divBdr>
        <w:top w:val="none" w:sz="0" w:space="0" w:color="auto"/>
        <w:left w:val="none" w:sz="0" w:space="0" w:color="auto"/>
        <w:bottom w:val="none" w:sz="0" w:space="0" w:color="auto"/>
        <w:right w:val="none" w:sz="0" w:space="0" w:color="auto"/>
      </w:divBdr>
    </w:div>
    <w:div w:id="54204499">
      <w:bodyDiv w:val="1"/>
      <w:marLeft w:val="0"/>
      <w:marRight w:val="0"/>
      <w:marTop w:val="0"/>
      <w:marBottom w:val="0"/>
      <w:divBdr>
        <w:top w:val="none" w:sz="0" w:space="0" w:color="auto"/>
        <w:left w:val="none" w:sz="0" w:space="0" w:color="auto"/>
        <w:bottom w:val="none" w:sz="0" w:space="0" w:color="auto"/>
        <w:right w:val="none" w:sz="0" w:space="0" w:color="auto"/>
      </w:divBdr>
    </w:div>
    <w:div w:id="136729593">
      <w:bodyDiv w:val="1"/>
      <w:marLeft w:val="0"/>
      <w:marRight w:val="0"/>
      <w:marTop w:val="0"/>
      <w:marBottom w:val="0"/>
      <w:divBdr>
        <w:top w:val="none" w:sz="0" w:space="0" w:color="auto"/>
        <w:left w:val="none" w:sz="0" w:space="0" w:color="auto"/>
        <w:bottom w:val="none" w:sz="0" w:space="0" w:color="auto"/>
        <w:right w:val="none" w:sz="0" w:space="0" w:color="auto"/>
      </w:divBdr>
    </w:div>
    <w:div w:id="159389424">
      <w:bodyDiv w:val="1"/>
      <w:marLeft w:val="0"/>
      <w:marRight w:val="0"/>
      <w:marTop w:val="0"/>
      <w:marBottom w:val="0"/>
      <w:divBdr>
        <w:top w:val="none" w:sz="0" w:space="0" w:color="auto"/>
        <w:left w:val="none" w:sz="0" w:space="0" w:color="auto"/>
        <w:bottom w:val="none" w:sz="0" w:space="0" w:color="auto"/>
        <w:right w:val="none" w:sz="0" w:space="0" w:color="auto"/>
      </w:divBdr>
    </w:div>
    <w:div w:id="172183879">
      <w:bodyDiv w:val="1"/>
      <w:marLeft w:val="0"/>
      <w:marRight w:val="0"/>
      <w:marTop w:val="0"/>
      <w:marBottom w:val="0"/>
      <w:divBdr>
        <w:top w:val="none" w:sz="0" w:space="0" w:color="auto"/>
        <w:left w:val="none" w:sz="0" w:space="0" w:color="auto"/>
        <w:bottom w:val="none" w:sz="0" w:space="0" w:color="auto"/>
        <w:right w:val="none" w:sz="0" w:space="0" w:color="auto"/>
      </w:divBdr>
    </w:div>
    <w:div w:id="182939852">
      <w:bodyDiv w:val="1"/>
      <w:marLeft w:val="0"/>
      <w:marRight w:val="0"/>
      <w:marTop w:val="0"/>
      <w:marBottom w:val="0"/>
      <w:divBdr>
        <w:top w:val="none" w:sz="0" w:space="0" w:color="auto"/>
        <w:left w:val="none" w:sz="0" w:space="0" w:color="auto"/>
        <w:bottom w:val="none" w:sz="0" w:space="0" w:color="auto"/>
        <w:right w:val="none" w:sz="0" w:space="0" w:color="auto"/>
      </w:divBdr>
    </w:div>
    <w:div w:id="198973694">
      <w:bodyDiv w:val="1"/>
      <w:marLeft w:val="0"/>
      <w:marRight w:val="0"/>
      <w:marTop w:val="0"/>
      <w:marBottom w:val="0"/>
      <w:divBdr>
        <w:top w:val="none" w:sz="0" w:space="0" w:color="auto"/>
        <w:left w:val="none" w:sz="0" w:space="0" w:color="auto"/>
        <w:bottom w:val="none" w:sz="0" w:space="0" w:color="auto"/>
        <w:right w:val="none" w:sz="0" w:space="0" w:color="auto"/>
      </w:divBdr>
      <w:divsChild>
        <w:div w:id="1798184963">
          <w:marLeft w:val="0"/>
          <w:marRight w:val="0"/>
          <w:marTop w:val="0"/>
          <w:marBottom w:val="0"/>
          <w:divBdr>
            <w:top w:val="none" w:sz="0" w:space="0" w:color="auto"/>
            <w:left w:val="none" w:sz="0" w:space="0" w:color="auto"/>
            <w:bottom w:val="none" w:sz="0" w:space="0" w:color="auto"/>
            <w:right w:val="none" w:sz="0" w:space="0" w:color="auto"/>
          </w:divBdr>
        </w:div>
        <w:div w:id="257951806">
          <w:marLeft w:val="0"/>
          <w:marRight w:val="0"/>
          <w:marTop w:val="0"/>
          <w:marBottom w:val="0"/>
          <w:divBdr>
            <w:top w:val="none" w:sz="0" w:space="0" w:color="auto"/>
            <w:left w:val="none" w:sz="0" w:space="0" w:color="auto"/>
            <w:bottom w:val="none" w:sz="0" w:space="0" w:color="auto"/>
            <w:right w:val="none" w:sz="0" w:space="0" w:color="auto"/>
          </w:divBdr>
          <w:divsChild>
            <w:div w:id="607003541">
              <w:marLeft w:val="0"/>
              <w:marRight w:val="0"/>
              <w:marTop w:val="0"/>
              <w:marBottom w:val="0"/>
              <w:divBdr>
                <w:top w:val="none" w:sz="0" w:space="0" w:color="auto"/>
                <w:left w:val="none" w:sz="0" w:space="0" w:color="auto"/>
                <w:bottom w:val="none" w:sz="0" w:space="0" w:color="auto"/>
                <w:right w:val="none" w:sz="0" w:space="0" w:color="auto"/>
              </w:divBdr>
            </w:div>
          </w:divsChild>
        </w:div>
        <w:div w:id="1802770912">
          <w:marLeft w:val="0"/>
          <w:marRight w:val="0"/>
          <w:marTop w:val="0"/>
          <w:marBottom w:val="0"/>
          <w:divBdr>
            <w:top w:val="none" w:sz="0" w:space="0" w:color="auto"/>
            <w:left w:val="none" w:sz="0" w:space="0" w:color="auto"/>
            <w:bottom w:val="none" w:sz="0" w:space="0" w:color="auto"/>
            <w:right w:val="none" w:sz="0" w:space="0" w:color="auto"/>
          </w:divBdr>
        </w:div>
        <w:div w:id="543442963">
          <w:marLeft w:val="0"/>
          <w:marRight w:val="0"/>
          <w:marTop w:val="0"/>
          <w:marBottom w:val="0"/>
          <w:divBdr>
            <w:top w:val="none" w:sz="0" w:space="0" w:color="auto"/>
            <w:left w:val="none" w:sz="0" w:space="0" w:color="auto"/>
            <w:bottom w:val="none" w:sz="0" w:space="0" w:color="auto"/>
            <w:right w:val="none" w:sz="0" w:space="0" w:color="auto"/>
          </w:divBdr>
          <w:divsChild>
            <w:div w:id="16468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5636">
      <w:bodyDiv w:val="1"/>
      <w:marLeft w:val="0"/>
      <w:marRight w:val="0"/>
      <w:marTop w:val="0"/>
      <w:marBottom w:val="0"/>
      <w:divBdr>
        <w:top w:val="none" w:sz="0" w:space="0" w:color="auto"/>
        <w:left w:val="none" w:sz="0" w:space="0" w:color="auto"/>
        <w:bottom w:val="none" w:sz="0" w:space="0" w:color="auto"/>
        <w:right w:val="none" w:sz="0" w:space="0" w:color="auto"/>
      </w:divBdr>
    </w:div>
    <w:div w:id="205023851">
      <w:bodyDiv w:val="1"/>
      <w:marLeft w:val="0"/>
      <w:marRight w:val="0"/>
      <w:marTop w:val="0"/>
      <w:marBottom w:val="0"/>
      <w:divBdr>
        <w:top w:val="none" w:sz="0" w:space="0" w:color="auto"/>
        <w:left w:val="none" w:sz="0" w:space="0" w:color="auto"/>
        <w:bottom w:val="none" w:sz="0" w:space="0" w:color="auto"/>
        <w:right w:val="none" w:sz="0" w:space="0" w:color="auto"/>
      </w:divBdr>
    </w:div>
    <w:div w:id="216094225">
      <w:bodyDiv w:val="1"/>
      <w:marLeft w:val="0"/>
      <w:marRight w:val="0"/>
      <w:marTop w:val="0"/>
      <w:marBottom w:val="0"/>
      <w:divBdr>
        <w:top w:val="none" w:sz="0" w:space="0" w:color="auto"/>
        <w:left w:val="none" w:sz="0" w:space="0" w:color="auto"/>
        <w:bottom w:val="none" w:sz="0" w:space="0" w:color="auto"/>
        <w:right w:val="none" w:sz="0" w:space="0" w:color="auto"/>
      </w:divBdr>
    </w:div>
    <w:div w:id="274682186">
      <w:bodyDiv w:val="1"/>
      <w:marLeft w:val="0"/>
      <w:marRight w:val="0"/>
      <w:marTop w:val="0"/>
      <w:marBottom w:val="0"/>
      <w:divBdr>
        <w:top w:val="none" w:sz="0" w:space="0" w:color="auto"/>
        <w:left w:val="none" w:sz="0" w:space="0" w:color="auto"/>
        <w:bottom w:val="none" w:sz="0" w:space="0" w:color="auto"/>
        <w:right w:val="none" w:sz="0" w:space="0" w:color="auto"/>
      </w:divBdr>
    </w:div>
    <w:div w:id="314376424">
      <w:bodyDiv w:val="1"/>
      <w:marLeft w:val="0"/>
      <w:marRight w:val="0"/>
      <w:marTop w:val="0"/>
      <w:marBottom w:val="0"/>
      <w:divBdr>
        <w:top w:val="none" w:sz="0" w:space="0" w:color="auto"/>
        <w:left w:val="none" w:sz="0" w:space="0" w:color="auto"/>
        <w:bottom w:val="none" w:sz="0" w:space="0" w:color="auto"/>
        <w:right w:val="none" w:sz="0" w:space="0" w:color="auto"/>
      </w:divBdr>
    </w:div>
    <w:div w:id="335883603">
      <w:bodyDiv w:val="1"/>
      <w:marLeft w:val="0"/>
      <w:marRight w:val="0"/>
      <w:marTop w:val="0"/>
      <w:marBottom w:val="0"/>
      <w:divBdr>
        <w:top w:val="none" w:sz="0" w:space="0" w:color="auto"/>
        <w:left w:val="none" w:sz="0" w:space="0" w:color="auto"/>
        <w:bottom w:val="none" w:sz="0" w:space="0" w:color="auto"/>
        <w:right w:val="none" w:sz="0" w:space="0" w:color="auto"/>
      </w:divBdr>
    </w:div>
    <w:div w:id="338048655">
      <w:bodyDiv w:val="1"/>
      <w:marLeft w:val="0"/>
      <w:marRight w:val="0"/>
      <w:marTop w:val="0"/>
      <w:marBottom w:val="0"/>
      <w:divBdr>
        <w:top w:val="none" w:sz="0" w:space="0" w:color="auto"/>
        <w:left w:val="none" w:sz="0" w:space="0" w:color="auto"/>
        <w:bottom w:val="none" w:sz="0" w:space="0" w:color="auto"/>
        <w:right w:val="none" w:sz="0" w:space="0" w:color="auto"/>
      </w:divBdr>
    </w:div>
    <w:div w:id="340477398">
      <w:bodyDiv w:val="1"/>
      <w:marLeft w:val="0"/>
      <w:marRight w:val="0"/>
      <w:marTop w:val="0"/>
      <w:marBottom w:val="0"/>
      <w:divBdr>
        <w:top w:val="none" w:sz="0" w:space="0" w:color="auto"/>
        <w:left w:val="none" w:sz="0" w:space="0" w:color="auto"/>
        <w:bottom w:val="none" w:sz="0" w:space="0" w:color="auto"/>
        <w:right w:val="none" w:sz="0" w:space="0" w:color="auto"/>
      </w:divBdr>
    </w:div>
    <w:div w:id="341513038">
      <w:bodyDiv w:val="1"/>
      <w:marLeft w:val="0"/>
      <w:marRight w:val="0"/>
      <w:marTop w:val="0"/>
      <w:marBottom w:val="0"/>
      <w:divBdr>
        <w:top w:val="none" w:sz="0" w:space="0" w:color="auto"/>
        <w:left w:val="none" w:sz="0" w:space="0" w:color="auto"/>
        <w:bottom w:val="none" w:sz="0" w:space="0" w:color="auto"/>
        <w:right w:val="none" w:sz="0" w:space="0" w:color="auto"/>
      </w:divBdr>
    </w:div>
    <w:div w:id="389379708">
      <w:bodyDiv w:val="1"/>
      <w:marLeft w:val="0"/>
      <w:marRight w:val="0"/>
      <w:marTop w:val="0"/>
      <w:marBottom w:val="0"/>
      <w:divBdr>
        <w:top w:val="none" w:sz="0" w:space="0" w:color="auto"/>
        <w:left w:val="none" w:sz="0" w:space="0" w:color="auto"/>
        <w:bottom w:val="none" w:sz="0" w:space="0" w:color="auto"/>
        <w:right w:val="none" w:sz="0" w:space="0" w:color="auto"/>
      </w:divBdr>
    </w:div>
    <w:div w:id="391738174">
      <w:bodyDiv w:val="1"/>
      <w:marLeft w:val="0"/>
      <w:marRight w:val="0"/>
      <w:marTop w:val="0"/>
      <w:marBottom w:val="0"/>
      <w:divBdr>
        <w:top w:val="none" w:sz="0" w:space="0" w:color="auto"/>
        <w:left w:val="none" w:sz="0" w:space="0" w:color="auto"/>
        <w:bottom w:val="none" w:sz="0" w:space="0" w:color="auto"/>
        <w:right w:val="none" w:sz="0" w:space="0" w:color="auto"/>
      </w:divBdr>
    </w:div>
    <w:div w:id="395126212">
      <w:bodyDiv w:val="1"/>
      <w:marLeft w:val="0"/>
      <w:marRight w:val="0"/>
      <w:marTop w:val="0"/>
      <w:marBottom w:val="0"/>
      <w:divBdr>
        <w:top w:val="none" w:sz="0" w:space="0" w:color="auto"/>
        <w:left w:val="none" w:sz="0" w:space="0" w:color="auto"/>
        <w:bottom w:val="none" w:sz="0" w:space="0" w:color="auto"/>
        <w:right w:val="none" w:sz="0" w:space="0" w:color="auto"/>
      </w:divBdr>
      <w:divsChild>
        <w:div w:id="916987045">
          <w:marLeft w:val="0"/>
          <w:marRight w:val="0"/>
          <w:marTop w:val="0"/>
          <w:marBottom w:val="0"/>
          <w:divBdr>
            <w:top w:val="none" w:sz="0" w:space="0" w:color="auto"/>
            <w:left w:val="none" w:sz="0" w:space="0" w:color="auto"/>
            <w:bottom w:val="none" w:sz="0" w:space="0" w:color="auto"/>
            <w:right w:val="none" w:sz="0" w:space="0" w:color="auto"/>
          </w:divBdr>
          <w:divsChild>
            <w:div w:id="569005534">
              <w:marLeft w:val="0"/>
              <w:marRight w:val="0"/>
              <w:marTop w:val="0"/>
              <w:marBottom w:val="0"/>
              <w:divBdr>
                <w:top w:val="none" w:sz="0" w:space="0" w:color="auto"/>
                <w:left w:val="none" w:sz="0" w:space="0" w:color="auto"/>
                <w:bottom w:val="none" w:sz="0" w:space="0" w:color="auto"/>
                <w:right w:val="none" w:sz="0" w:space="0" w:color="auto"/>
              </w:divBdr>
            </w:div>
          </w:divsChild>
        </w:div>
        <w:div w:id="1127703648">
          <w:marLeft w:val="0"/>
          <w:marRight w:val="0"/>
          <w:marTop w:val="0"/>
          <w:marBottom w:val="0"/>
          <w:divBdr>
            <w:top w:val="none" w:sz="0" w:space="0" w:color="auto"/>
            <w:left w:val="none" w:sz="0" w:space="0" w:color="auto"/>
            <w:bottom w:val="none" w:sz="0" w:space="0" w:color="auto"/>
            <w:right w:val="none" w:sz="0" w:space="0" w:color="auto"/>
          </w:divBdr>
          <w:divsChild>
            <w:div w:id="1394083298">
              <w:marLeft w:val="0"/>
              <w:marRight w:val="0"/>
              <w:marTop w:val="0"/>
              <w:marBottom w:val="0"/>
              <w:divBdr>
                <w:top w:val="none" w:sz="0" w:space="0" w:color="auto"/>
                <w:left w:val="none" w:sz="0" w:space="0" w:color="auto"/>
                <w:bottom w:val="none" w:sz="0" w:space="0" w:color="auto"/>
                <w:right w:val="none" w:sz="0" w:space="0" w:color="auto"/>
              </w:divBdr>
            </w:div>
          </w:divsChild>
        </w:div>
        <w:div w:id="348994721">
          <w:marLeft w:val="0"/>
          <w:marRight w:val="0"/>
          <w:marTop w:val="0"/>
          <w:marBottom w:val="0"/>
          <w:divBdr>
            <w:top w:val="none" w:sz="0" w:space="0" w:color="auto"/>
            <w:left w:val="none" w:sz="0" w:space="0" w:color="auto"/>
            <w:bottom w:val="none" w:sz="0" w:space="0" w:color="auto"/>
            <w:right w:val="none" w:sz="0" w:space="0" w:color="auto"/>
          </w:divBdr>
          <w:divsChild>
            <w:div w:id="1349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95384">
      <w:bodyDiv w:val="1"/>
      <w:marLeft w:val="0"/>
      <w:marRight w:val="0"/>
      <w:marTop w:val="0"/>
      <w:marBottom w:val="0"/>
      <w:divBdr>
        <w:top w:val="none" w:sz="0" w:space="0" w:color="auto"/>
        <w:left w:val="none" w:sz="0" w:space="0" w:color="auto"/>
        <w:bottom w:val="none" w:sz="0" w:space="0" w:color="auto"/>
        <w:right w:val="none" w:sz="0" w:space="0" w:color="auto"/>
      </w:divBdr>
    </w:div>
    <w:div w:id="428431979">
      <w:bodyDiv w:val="1"/>
      <w:marLeft w:val="0"/>
      <w:marRight w:val="0"/>
      <w:marTop w:val="0"/>
      <w:marBottom w:val="0"/>
      <w:divBdr>
        <w:top w:val="none" w:sz="0" w:space="0" w:color="auto"/>
        <w:left w:val="none" w:sz="0" w:space="0" w:color="auto"/>
        <w:bottom w:val="none" w:sz="0" w:space="0" w:color="auto"/>
        <w:right w:val="none" w:sz="0" w:space="0" w:color="auto"/>
      </w:divBdr>
    </w:div>
    <w:div w:id="433134884">
      <w:bodyDiv w:val="1"/>
      <w:marLeft w:val="0"/>
      <w:marRight w:val="0"/>
      <w:marTop w:val="0"/>
      <w:marBottom w:val="0"/>
      <w:divBdr>
        <w:top w:val="none" w:sz="0" w:space="0" w:color="auto"/>
        <w:left w:val="none" w:sz="0" w:space="0" w:color="auto"/>
        <w:bottom w:val="none" w:sz="0" w:space="0" w:color="auto"/>
        <w:right w:val="none" w:sz="0" w:space="0" w:color="auto"/>
      </w:divBdr>
    </w:div>
    <w:div w:id="459147537">
      <w:bodyDiv w:val="1"/>
      <w:marLeft w:val="0"/>
      <w:marRight w:val="0"/>
      <w:marTop w:val="0"/>
      <w:marBottom w:val="0"/>
      <w:divBdr>
        <w:top w:val="none" w:sz="0" w:space="0" w:color="auto"/>
        <w:left w:val="none" w:sz="0" w:space="0" w:color="auto"/>
        <w:bottom w:val="none" w:sz="0" w:space="0" w:color="auto"/>
        <w:right w:val="none" w:sz="0" w:space="0" w:color="auto"/>
      </w:divBdr>
    </w:div>
    <w:div w:id="486287386">
      <w:bodyDiv w:val="1"/>
      <w:marLeft w:val="0"/>
      <w:marRight w:val="0"/>
      <w:marTop w:val="0"/>
      <w:marBottom w:val="0"/>
      <w:divBdr>
        <w:top w:val="none" w:sz="0" w:space="0" w:color="auto"/>
        <w:left w:val="none" w:sz="0" w:space="0" w:color="auto"/>
        <w:bottom w:val="none" w:sz="0" w:space="0" w:color="auto"/>
        <w:right w:val="none" w:sz="0" w:space="0" w:color="auto"/>
      </w:divBdr>
    </w:div>
    <w:div w:id="505751694">
      <w:bodyDiv w:val="1"/>
      <w:marLeft w:val="0"/>
      <w:marRight w:val="0"/>
      <w:marTop w:val="0"/>
      <w:marBottom w:val="0"/>
      <w:divBdr>
        <w:top w:val="none" w:sz="0" w:space="0" w:color="auto"/>
        <w:left w:val="none" w:sz="0" w:space="0" w:color="auto"/>
        <w:bottom w:val="none" w:sz="0" w:space="0" w:color="auto"/>
        <w:right w:val="none" w:sz="0" w:space="0" w:color="auto"/>
      </w:divBdr>
    </w:div>
    <w:div w:id="536236007">
      <w:bodyDiv w:val="1"/>
      <w:marLeft w:val="0"/>
      <w:marRight w:val="0"/>
      <w:marTop w:val="0"/>
      <w:marBottom w:val="0"/>
      <w:divBdr>
        <w:top w:val="none" w:sz="0" w:space="0" w:color="auto"/>
        <w:left w:val="none" w:sz="0" w:space="0" w:color="auto"/>
        <w:bottom w:val="none" w:sz="0" w:space="0" w:color="auto"/>
        <w:right w:val="none" w:sz="0" w:space="0" w:color="auto"/>
      </w:divBdr>
    </w:div>
    <w:div w:id="546844079">
      <w:bodyDiv w:val="1"/>
      <w:marLeft w:val="0"/>
      <w:marRight w:val="0"/>
      <w:marTop w:val="0"/>
      <w:marBottom w:val="0"/>
      <w:divBdr>
        <w:top w:val="none" w:sz="0" w:space="0" w:color="auto"/>
        <w:left w:val="none" w:sz="0" w:space="0" w:color="auto"/>
        <w:bottom w:val="none" w:sz="0" w:space="0" w:color="auto"/>
        <w:right w:val="none" w:sz="0" w:space="0" w:color="auto"/>
      </w:divBdr>
    </w:div>
    <w:div w:id="573275015">
      <w:bodyDiv w:val="1"/>
      <w:marLeft w:val="0"/>
      <w:marRight w:val="0"/>
      <w:marTop w:val="0"/>
      <w:marBottom w:val="0"/>
      <w:divBdr>
        <w:top w:val="none" w:sz="0" w:space="0" w:color="auto"/>
        <w:left w:val="none" w:sz="0" w:space="0" w:color="auto"/>
        <w:bottom w:val="none" w:sz="0" w:space="0" w:color="auto"/>
        <w:right w:val="none" w:sz="0" w:space="0" w:color="auto"/>
      </w:divBdr>
    </w:div>
    <w:div w:id="588737535">
      <w:bodyDiv w:val="1"/>
      <w:marLeft w:val="0"/>
      <w:marRight w:val="0"/>
      <w:marTop w:val="0"/>
      <w:marBottom w:val="0"/>
      <w:divBdr>
        <w:top w:val="none" w:sz="0" w:space="0" w:color="auto"/>
        <w:left w:val="none" w:sz="0" w:space="0" w:color="auto"/>
        <w:bottom w:val="none" w:sz="0" w:space="0" w:color="auto"/>
        <w:right w:val="none" w:sz="0" w:space="0" w:color="auto"/>
      </w:divBdr>
    </w:div>
    <w:div w:id="594751648">
      <w:bodyDiv w:val="1"/>
      <w:marLeft w:val="0"/>
      <w:marRight w:val="0"/>
      <w:marTop w:val="0"/>
      <w:marBottom w:val="0"/>
      <w:divBdr>
        <w:top w:val="none" w:sz="0" w:space="0" w:color="auto"/>
        <w:left w:val="none" w:sz="0" w:space="0" w:color="auto"/>
        <w:bottom w:val="none" w:sz="0" w:space="0" w:color="auto"/>
        <w:right w:val="none" w:sz="0" w:space="0" w:color="auto"/>
      </w:divBdr>
    </w:div>
    <w:div w:id="610406262">
      <w:bodyDiv w:val="1"/>
      <w:marLeft w:val="0"/>
      <w:marRight w:val="0"/>
      <w:marTop w:val="0"/>
      <w:marBottom w:val="0"/>
      <w:divBdr>
        <w:top w:val="none" w:sz="0" w:space="0" w:color="auto"/>
        <w:left w:val="none" w:sz="0" w:space="0" w:color="auto"/>
        <w:bottom w:val="none" w:sz="0" w:space="0" w:color="auto"/>
        <w:right w:val="none" w:sz="0" w:space="0" w:color="auto"/>
      </w:divBdr>
    </w:div>
    <w:div w:id="611985163">
      <w:bodyDiv w:val="1"/>
      <w:marLeft w:val="0"/>
      <w:marRight w:val="0"/>
      <w:marTop w:val="0"/>
      <w:marBottom w:val="0"/>
      <w:divBdr>
        <w:top w:val="none" w:sz="0" w:space="0" w:color="auto"/>
        <w:left w:val="none" w:sz="0" w:space="0" w:color="auto"/>
        <w:bottom w:val="none" w:sz="0" w:space="0" w:color="auto"/>
        <w:right w:val="none" w:sz="0" w:space="0" w:color="auto"/>
      </w:divBdr>
    </w:div>
    <w:div w:id="628247450">
      <w:bodyDiv w:val="1"/>
      <w:marLeft w:val="0"/>
      <w:marRight w:val="0"/>
      <w:marTop w:val="0"/>
      <w:marBottom w:val="0"/>
      <w:divBdr>
        <w:top w:val="none" w:sz="0" w:space="0" w:color="auto"/>
        <w:left w:val="none" w:sz="0" w:space="0" w:color="auto"/>
        <w:bottom w:val="none" w:sz="0" w:space="0" w:color="auto"/>
        <w:right w:val="none" w:sz="0" w:space="0" w:color="auto"/>
      </w:divBdr>
    </w:div>
    <w:div w:id="654720823">
      <w:bodyDiv w:val="1"/>
      <w:marLeft w:val="0"/>
      <w:marRight w:val="0"/>
      <w:marTop w:val="0"/>
      <w:marBottom w:val="0"/>
      <w:divBdr>
        <w:top w:val="none" w:sz="0" w:space="0" w:color="auto"/>
        <w:left w:val="none" w:sz="0" w:space="0" w:color="auto"/>
        <w:bottom w:val="none" w:sz="0" w:space="0" w:color="auto"/>
        <w:right w:val="none" w:sz="0" w:space="0" w:color="auto"/>
      </w:divBdr>
    </w:div>
    <w:div w:id="658575666">
      <w:bodyDiv w:val="1"/>
      <w:marLeft w:val="0"/>
      <w:marRight w:val="0"/>
      <w:marTop w:val="0"/>
      <w:marBottom w:val="0"/>
      <w:divBdr>
        <w:top w:val="none" w:sz="0" w:space="0" w:color="auto"/>
        <w:left w:val="none" w:sz="0" w:space="0" w:color="auto"/>
        <w:bottom w:val="none" w:sz="0" w:space="0" w:color="auto"/>
        <w:right w:val="none" w:sz="0" w:space="0" w:color="auto"/>
      </w:divBdr>
    </w:div>
    <w:div w:id="707754400">
      <w:bodyDiv w:val="1"/>
      <w:marLeft w:val="0"/>
      <w:marRight w:val="0"/>
      <w:marTop w:val="0"/>
      <w:marBottom w:val="0"/>
      <w:divBdr>
        <w:top w:val="none" w:sz="0" w:space="0" w:color="auto"/>
        <w:left w:val="none" w:sz="0" w:space="0" w:color="auto"/>
        <w:bottom w:val="none" w:sz="0" w:space="0" w:color="auto"/>
        <w:right w:val="none" w:sz="0" w:space="0" w:color="auto"/>
      </w:divBdr>
    </w:div>
    <w:div w:id="716203923">
      <w:bodyDiv w:val="1"/>
      <w:marLeft w:val="0"/>
      <w:marRight w:val="0"/>
      <w:marTop w:val="0"/>
      <w:marBottom w:val="0"/>
      <w:divBdr>
        <w:top w:val="none" w:sz="0" w:space="0" w:color="auto"/>
        <w:left w:val="none" w:sz="0" w:space="0" w:color="auto"/>
        <w:bottom w:val="none" w:sz="0" w:space="0" w:color="auto"/>
        <w:right w:val="none" w:sz="0" w:space="0" w:color="auto"/>
      </w:divBdr>
    </w:div>
    <w:div w:id="718438188">
      <w:bodyDiv w:val="1"/>
      <w:marLeft w:val="0"/>
      <w:marRight w:val="0"/>
      <w:marTop w:val="0"/>
      <w:marBottom w:val="0"/>
      <w:divBdr>
        <w:top w:val="none" w:sz="0" w:space="0" w:color="auto"/>
        <w:left w:val="none" w:sz="0" w:space="0" w:color="auto"/>
        <w:bottom w:val="none" w:sz="0" w:space="0" w:color="auto"/>
        <w:right w:val="none" w:sz="0" w:space="0" w:color="auto"/>
      </w:divBdr>
    </w:div>
    <w:div w:id="739409011">
      <w:bodyDiv w:val="1"/>
      <w:marLeft w:val="0"/>
      <w:marRight w:val="0"/>
      <w:marTop w:val="0"/>
      <w:marBottom w:val="0"/>
      <w:divBdr>
        <w:top w:val="none" w:sz="0" w:space="0" w:color="auto"/>
        <w:left w:val="none" w:sz="0" w:space="0" w:color="auto"/>
        <w:bottom w:val="none" w:sz="0" w:space="0" w:color="auto"/>
        <w:right w:val="none" w:sz="0" w:space="0" w:color="auto"/>
      </w:divBdr>
    </w:div>
    <w:div w:id="741755508">
      <w:bodyDiv w:val="1"/>
      <w:marLeft w:val="0"/>
      <w:marRight w:val="0"/>
      <w:marTop w:val="0"/>
      <w:marBottom w:val="0"/>
      <w:divBdr>
        <w:top w:val="none" w:sz="0" w:space="0" w:color="auto"/>
        <w:left w:val="none" w:sz="0" w:space="0" w:color="auto"/>
        <w:bottom w:val="none" w:sz="0" w:space="0" w:color="auto"/>
        <w:right w:val="none" w:sz="0" w:space="0" w:color="auto"/>
      </w:divBdr>
    </w:div>
    <w:div w:id="751705973">
      <w:bodyDiv w:val="1"/>
      <w:marLeft w:val="0"/>
      <w:marRight w:val="0"/>
      <w:marTop w:val="0"/>
      <w:marBottom w:val="0"/>
      <w:divBdr>
        <w:top w:val="none" w:sz="0" w:space="0" w:color="auto"/>
        <w:left w:val="none" w:sz="0" w:space="0" w:color="auto"/>
        <w:bottom w:val="none" w:sz="0" w:space="0" w:color="auto"/>
        <w:right w:val="none" w:sz="0" w:space="0" w:color="auto"/>
      </w:divBdr>
    </w:div>
    <w:div w:id="769471716">
      <w:bodyDiv w:val="1"/>
      <w:marLeft w:val="0"/>
      <w:marRight w:val="0"/>
      <w:marTop w:val="0"/>
      <w:marBottom w:val="0"/>
      <w:divBdr>
        <w:top w:val="none" w:sz="0" w:space="0" w:color="auto"/>
        <w:left w:val="none" w:sz="0" w:space="0" w:color="auto"/>
        <w:bottom w:val="none" w:sz="0" w:space="0" w:color="auto"/>
        <w:right w:val="none" w:sz="0" w:space="0" w:color="auto"/>
      </w:divBdr>
    </w:div>
    <w:div w:id="788931279">
      <w:bodyDiv w:val="1"/>
      <w:marLeft w:val="0"/>
      <w:marRight w:val="0"/>
      <w:marTop w:val="0"/>
      <w:marBottom w:val="0"/>
      <w:divBdr>
        <w:top w:val="none" w:sz="0" w:space="0" w:color="auto"/>
        <w:left w:val="none" w:sz="0" w:space="0" w:color="auto"/>
        <w:bottom w:val="none" w:sz="0" w:space="0" w:color="auto"/>
        <w:right w:val="none" w:sz="0" w:space="0" w:color="auto"/>
      </w:divBdr>
    </w:div>
    <w:div w:id="789937528">
      <w:bodyDiv w:val="1"/>
      <w:marLeft w:val="0"/>
      <w:marRight w:val="0"/>
      <w:marTop w:val="0"/>
      <w:marBottom w:val="0"/>
      <w:divBdr>
        <w:top w:val="none" w:sz="0" w:space="0" w:color="auto"/>
        <w:left w:val="none" w:sz="0" w:space="0" w:color="auto"/>
        <w:bottom w:val="none" w:sz="0" w:space="0" w:color="auto"/>
        <w:right w:val="none" w:sz="0" w:space="0" w:color="auto"/>
      </w:divBdr>
    </w:div>
    <w:div w:id="795098363">
      <w:bodyDiv w:val="1"/>
      <w:marLeft w:val="0"/>
      <w:marRight w:val="0"/>
      <w:marTop w:val="0"/>
      <w:marBottom w:val="0"/>
      <w:divBdr>
        <w:top w:val="none" w:sz="0" w:space="0" w:color="auto"/>
        <w:left w:val="none" w:sz="0" w:space="0" w:color="auto"/>
        <w:bottom w:val="none" w:sz="0" w:space="0" w:color="auto"/>
        <w:right w:val="none" w:sz="0" w:space="0" w:color="auto"/>
      </w:divBdr>
    </w:div>
    <w:div w:id="805127802">
      <w:bodyDiv w:val="1"/>
      <w:marLeft w:val="0"/>
      <w:marRight w:val="0"/>
      <w:marTop w:val="0"/>
      <w:marBottom w:val="0"/>
      <w:divBdr>
        <w:top w:val="none" w:sz="0" w:space="0" w:color="auto"/>
        <w:left w:val="none" w:sz="0" w:space="0" w:color="auto"/>
        <w:bottom w:val="none" w:sz="0" w:space="0" w:color="auto"/>
        <w:right w:val="none" w:sz="0" w:space="0" w:color="auto"/>
      </w:divBdr>
    </w:div>
    <w:div w:id="817502005">
      <w:bodyDiv w:val="1"/>
      <w:marLeft w:val="0"/>
      <w:marRight w:val="0"/>
      <w:marTop w:val="0"/>
      <w:marBottom w:val="0"/>
      <w:divBdr>
        <w:top w:val="none" w:sz="0" w:space="0" w:color="auto"/>
        <w:left w:val="none" w:sz="0" w:space="0" w:color="auto"/>
        <w:bottom w:val="none" w:sz="0" w:space="0" w:color="auto"/>
        <w:right w:val="none" w:sz="0" w:space="0" w:color="auto"/>
      </w:divBdr>
    </w:div>
    <w:div w:id="849492054">
      <w:bodyDiv w:val="1"/>
      <w:marLeft w:val="0"/>
      <w:marRight w:val="0"/>
      <w:marTop w:val="0"/>
      <w:marBottom w:val="0"/>
      <w:divBdr>
        <w:top w:val="none" w:sz="0" w:space="0" w:color="auto"/>
        <w:left w:val="none" w:sz="0" w:space="0" w:color="auto"/>
        <w:bottom w:val="none" w:sz="0" w:space="0" w:color="auto"/>
        <w:right w:val="none" w:sz="0" w:space="0" w:color="auto"/>
      </w:divBdr>
    </w:div>
    <w:div w:id="849753442">
      <w:bodyDiv w:val="1"/>
      <w:marLeft w:val="0"/>
      <w:marRight w:val="0"/>
      <w:marTop w:val="0"/>
      <w:marBottom w:val="0"/>
      <w:divBdr>
        <w:top w:val="none" w:sz="0" w:space="0" w:color="auto"/>
        <w:left w:val="none" w:sz="0" w:space="0" w:color="auto"/>
        <w:bottom w:val="none" w:sz="0" w:space="0" w:color="auto"/>
        <w:right w:val="none" w:sz="0" w:space="0" w:color="auto"/>
      </w:divBdr>
    </w:div>
    <w:div w:id="858079864">
      <w:bodyDiv w:val="1"/>
      <w:marLeft w:val="0"/>
      <w:marRight w:val="0"/>
      <w:marTop w:val="0"/>
      <w:marBottom w:val="0"/>
      <w:divBdr>
        <w:top w:val="none" w:sz="0" w:space="0" w:color="auto"/>
        <w:left w:val="none" w:sz="0" w:space="0" w:color="auto"/>
        <w:bottom w:val="none" w:sz="0" w:space="0" w:color="auto"/>
        <w:right w:val="none" w:sz="0" w:space="0" w:color="auto"/>
      </w:divBdr>
    </w:div>
    <w:div w:id="860243937">
      <w:bodyDiv w:val="1"/>
      <w:marLeft w:val="0"/>
      <w:marRight w:val="0"/>
      <w:marTop w:val="0"/>
      <w:marBottom w:val="0"/>
      <w:divBdr>
        <w:top w:val="none" w:sz="0" w:space="0" w:color="auto"/>
        <w:left w:val="none" w:sz="0" w:space="0" w:color="auto"/>
        <w:bottom w:val="none" w:sz="0" w:space="0" w:color="auto"/>
        <w:right w:val="none" w:sz="0" w:space="0" w:color="auto"/>
      </w:divBdr>
      <w:divsChild>
        <w:div w:id="786313264">
          <w:marLeft w:val="0"/>
          <w:marRight w:val="0"/>
          <w:marTop w:val="0"/>
          <w:marBottom w:val="0"/>
          <w:divBdr>
            <w:top w:val="none" w:sz="0" w:space="0" w:color="auto"/>
            <w:left w:val="none" w:sz="0" w:space="0" w:color="auto"/>
            <w:bottom w:val="none" w:sz="0" w:space="0" w:color="auto"/>
            <w:right w:val="none" w:sz="0" w:space="0" w:color="auto"/>
          </w:divBdr>
          <w:divsChild>
            <w:div w:id="10792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6354">
      <w:bodyDiv w:val="1"/>
      <w:marLeft w:val="0"/>
      <w:marRight w:val="0"/>
      <w:marTop w:val="0"/>
      <w:marBottom w:val="0"/>
      <w:divBdr>
        <w:top w:val="none" w:sz="0" w:space="0" w:color="auto"/>
        <w:left w:val="none" w:sz="0" w:space="0" w:color="auto"/>
        <w:bottom w:val="none" w:sz="0" w:space="0" w:color="auto"/>
        <w:right w:val="none" w:sz="0" w:space="0" w:color="auto"/>
      </w:divBdr>
    </w:div>
    <w:div w:id="907230219">
      <w:bodyDiv w:val="1"/>
      <w:marLeft w:val="0"/>
      <w:marRight w:val="0"/>
      <w:marTop w:val="0"/>
      <w:marBottom w:val="0"/>
      <w:divBdr>
        <w:top w:val="none" w:sz="0" w:space="0" w:color="auto"/>
        <w:left w:val="none" w:sz="0" w:space="0" w:color="auto"/>
        <w:bottom w:val="none" w:sz="0" w:space="0" w:color="auto"/>
        <w:right w:val="none" w:sz="0" w:space="0" w:color="auto"/>
      </w:divBdr>
    </w:div>
    <w:div w:id="925261857">
      <w:bodyDiv w:val="1"/>
      <w:marLeft w:val="0"/>
      <w:marRight w:val="0"/>
      <w:marTop w:val="0"/>
      <w:marBottom w:val="0"/>
      <w:divBdr>
        <w:top w:val="none" w:sz="0" w:space="0" w:color="auto"/>
        <w:left w:val="none" w:sz="0" w:space="0" w:color="auto"/>
        <w:bottom w:val="none" w:sz="0" w:space="0" w:color="auto"/>
        <w:right w:val="none" w:sz="0" w:space="0" w:color="auto"/>
      </w:divBdr>
    </w:div>
    <w:div w:id="949624525">
      <w:bodyDiv w:val="1"/>
      <w:marLeft w:val="0"/>
      <w:marRight w:val="0"/>
      <w:marTop w:val="0"/>
      <w:marBottom w:val="0"/>
      <w:divBdr>
        <w:top w:val="none" w:sz="0" w:space="0" w:color="auto"/>
        <w:left w:val="none" w:sz="0" w:space="0" w:color="auto"/>
        <w:bottom w:val="none" w:sz="0" w:space="0" w:color="auto"/>
        <w:right w:val="none" w:sz="0" w:space="0" w:color="auto"/>
      </w:divBdr>
    </w:div>
    <w:div w:id="958494176">
      <w:bodyDiv w:val="1"/>
      <w:marLeft w:val="0"/>
      <w:marRight w:val="0"/>
      <w:marTop w:val="0"/>
      <w:marBottom w:val="0"/>
      <w:divBdr>
        <w:top w:val="none" w:sz="0" w:space="0" w:color="auto"/>
        <w:left w:val="none" w:sz="0" w:space="0" w:color="auto"/>
        <w:bottom w:val="none" w:sz="0" w:space="0" w:color="auto"/>
        <w:right w:val="none" w:sz="0" w:space="0" w:color="auto"/>
      </w:divBdr>
    </w:div>
    <w:div w:id="958923865">
      <w:bodyDiv w:val="1"/>
      <w:marLeft w:val="0"/>
      <w:marRight w:val="0"/>
      <w:marTop w:val="0"/>
      <w:marBottom w:val="0"/>
      <w:divBdr>
        <w:top w:val="none" w:sz="0" w:space="0" w:color="auto"/>
        <w:left w:val="none" w:sz="0" w:space="0" w:color="auto"/>
        <w:bottom w:val="none" w:sz="0" w:space="0" w:color="auto"/>
        <w:right w:val="none" w:sz="0" w:space="0" w:color="auto"/>
      </w:divBdr>
    </w:div>
    <w:div w:id="962733329">
      <w:bodyDiv w:val="1"/>
      <w:marLeft w:val="0"/>
      <w:marRight w:val="0"/>
      <w:marTop w:val="0"/>
      <w:marBottom w:val="0"/>
      <w:divBdr>
        <w:top w:val="none" w:sz="0" w:space="0" w:color="auto"/>
        <w:left w:val="none" w:sz="0" w:space="0" w:color="auto"/>
        <w:bottom w:val="none" w:sz="0" w:space="0" w:color="auto"/>
        <w:right w:val="none" w:sz="0" w:space="0" w:color="auto"/>
      </w:divBdr>
    </w:div>
    <w:div w:id="965429104">
      <w:bodyDiv w:val="1"/>
      <w:marLeft w:val="0"/>
      <w:marRight w:val="0"/>
      <w:marTop w:val="0"/>
      <w:marBottom w:val="0"/>
      <w:divBdr>
        <w:top w:val="none" w:sz="0" w:space="0" w:color="auto"/>
        <w:left w:val="none" w:sz="0" w:space="0" w:color="auto"/>
        <w:bottom w:val="none" w:sz="0" w:space="0" w:color="auto"/>
        <w:right w:val="none" w:sz="0" w:space="0" w:color="auto"/>
      </w:divBdr>
    </w:div>
    <w:div w:id="968050410">
      <w:bodyDiv w:val="1"/>
      <w:marLeft w:val="0"/>
      <w:marRight w:val="0"/>
      <w:marTop w:val="0"/>
      <w:marBottom w:val="0"/>
      <w:divBdr>
        <w:top w:val="none" w:sz="0" w:space="0" w:color="auto"/>
        <w:left w:val="none" w:sz="0" w:space="0" w:color="auto"/>
        <w:bottom w:val="none" w:sz="0" w:space="0" w:color="auto"/>
        <w:right w:val="none" w:sz="0" w:space="0" w:color="auto"/>
      </w:divBdr>
    </w:div>
    <w:div w:id="976842299">
      <w:bodyDiv w:val="1"/>
      <w:marLeft w:val="0"/>
      <w:marRight w:val="0"/>
      <w:marTop w:val="0"/>
      <w:marBottom w:val="0"/>
      <w:divBdr>
        <w:top w:val="none" w:sz="0" w:space="0" w:color="auto"/>
        <w:left w:val="none" w:sz="0" w:space="0" w:color="auto"/>
        <w:bottom w:val="none" w:sz="0" w:space="0" w:color="auto"/>
        <w:right w:val="none" w:sz="0" w:space="0" w:color="auto"/>
      </w:divBdr>
    </w:div>
    <w:div w:id="994912119">
      <w:bodyDiv w:val="1"/>
      <w:marLeft w:val="0"/>
      <w:marRight w:val="0"/>
      <w:marTop w:val="0"/>
      <w:marBottom w:val="0"/>
      <w:divBdr>
        <w:top w:val="none" w:sz="0" w:space="0" w:color="auto"/>
        <w:left w:val="none" w:sz="0" w:space="0" w:color="auto"/>
        <w:bottom w:val="none" w:sz="0" w:space="0" w:color="auto"/>
        <w:right w:val="none" w:sz="0" w:space="0" w:color="auto"/>
      </w:divBdr>
    </w:div>
    <w:div w:id="1023291220">
      <w:bodyDiv w:val="1"/>
      <w:marLeft w:val="0"/>
      <w:marRight w:val="0"/>
      <w:marTop w:val="0"/>
      <w:marBottom w:val="0"/>
      <w:divBdr>
        <w:top w:val="none" w:sz="0" w:space="0" w:color="auto"/>
        <w:left w:val="none" w:sz="0" w:space="0" w:color="auto"/>
        <w:bottom w:val="none" w:sz="0" w:space="0" w:color="auto"/>
        <w:right w:val="none" w:sz="0" w:space="0" w:color="auto"/>
      </w:divBdr>
    </w:div>
    <w:div w:id="1029910853">
      <w:bodyDiv w:val="1"/>
      <w:marLeft w:val="0"/>
      <w:marRight w:val="0"/>
      <w:marTop w:val="0"/>
      <w:marBottom w:val="0"/>
      <w:divBdr>
        <w:top w:val="none" w:sz="0" w:space="0" w:color="auto"/>
        <w:left w:val="none" w:sz="0" w:space="0" w:color="auto"/>
        <w:bottom w:val="none" w:sz="0" w:space="0" w:color="auto"/>
        <w:right w:val="none" w:sz="0" w:space="0" w:color="auto"/>
      </w:divBdr>
      <w:divsChild>
        <w:div w:id="156654798">
          <w:marLeft w:val="0"/>
          <w:marRight w:val="0"/>
          <w:marTop w:val="0"/>
          <w:marBottom w:val="0"/>
          <w:divBdr>
            <w:top w:val="none" w:sz="0" w:space="0" w:color="auto"/>
            <w:left w:val="none" w:sz="0" w:space="0" w:color="auto"/>
            <w:bottom w:val="none" w:sz="0" w:space="0" w:color="auto"/>
            <w:right w:val="none" w:sz="0" w:space="0" w:color="auto"/>
          </w:divBdr>
        </w:div>
        <w:div w:id="1745761963">
          <w:marLeft w:val="0"/>
          <w:marRight w:val="0"/>
          <w:marTop w:val="0"/>
          <w:marBottom w:val="0"/>
          <w:divBdr>
            <w:top w:val="none" w:sz="0" w:space="0" w:color="auto"/>
            <w:left w:val="none" w:sz="0" w:space="0" w:color="auto"/>
            <w:bottom w:val="none" w:sz="0" w:space="0" w:color="auto"/>
            <w:right w:val="none" w:sz="0" w:space="0" w:color="auto"/>
          </w:divBdr>
          <w:divsChild>
            <w:div w:id="1757356971">
              <w:marLeft w:val="0"/>
              <w:marRight w:val="0"/>
              <w:marTop w:val="0"/>
              <w:marBottom w:val="0"/>
              <w:divBdr>
                <w:top w:val="none" w:sz="0" w:space="0" w:color="auto"/>
                <w:left w:val="none" w:sz="0" w:space="0" w:color="auto"/>
                <w:bottom w:val="none" w:sz="0" w:space="0" w:color="auto"/>
                <w:right w:val="none" w:sz="0" w:space="0" w:color="auto"/>
              </w:divBdr>
            </w:div>
          </w:divsChild>
        </w:div>
        <w:div w:id="39059729">
          <w:marLeft w:val="0"/>
          <w:marRight w:val="0"/>
          <w:marTop w:val="0"/>
          <w:marBottom w:val="0"/>
          <w:divBdr>
            <w:top w:val="none" w:sz="0" w:space="0" w:color="auto"/>
            <w:left w:val="none" w:sz="0" w:space="0" w:color="auto"/>
            <w:bottom w:val="none" w:sz="0" w:space="0" w:color="auto"/>
            <w:right w:val="none" w:sz="0" w:space="0" w:color="auto"/>
          </w:divBdr>
        </w:div>
        <w:div w:id="741024362">
          <w:marLeft w:val="0"/>
          <w:marRight w:val="0"/>
          <w:marTop w:val="0"/>
          <w:marBottom w:val="0"/>
          <w:divBdr>
            <w:top w:val="none" w:sz="0" w:space="0" w:color="auto"/>
            <w:left w:val="none" w:sz="0" w:space="0" w:color="auto"/>
            <w:bottom w:val="none" w:sz="0" w:space="0" w:color="auto"/>
            <w:right w:val="none" w:sz="0" w:space="0" w:color="auto"/>
          </w:divBdr>
          <w:divsChild>
            <w:div w:id="12158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879">
      <w:bodyDiv w:val="1"/>
      <w:marLeft w:val="0"/>
      <w:marRight w:val="0"/>
      <w:marTop w:val="0"/>
      <w:marBottom w:val="0"/>
      <w:divBdr>
        <w:top w:val="none" w:sz="0" w:space="0" w:color="auto"/>
        <w:left w:val="none" w:sz="0" w:space="0" w:color="auto"/>
        <w:bottom w:val="none" w:sz="0" w:space="0" w:color="auto"/>
        <w:right w:val="none" w:sz="0" w:space="0" w:color="auto"/>
      </w:divBdr>
    </w:div>
    <w:div w:id="1047795783">
      <w:bodyDiv w:val="1"/>
      <w:marLeft w:val="0"/>
      <w:marRight w:val="0"/>
      <w:marTop w:val="0"/>
      <w:marBottom w:val="0"/>
      <w:divBdr>
        <w:top w:val="none" w:sz="0" w:space="0" w:color="auto"/>
        <w:left w:val="none" w:sz="0" w:space="0" w:color="auto"/>
        <w:bottom w:val="none" w:sz="0" w:space="0" w:color="auto"/>
        <w:right w:val="none" w:sz="0" w:space="0" w:color="auto"/>
      </w:divBdr>
    </w:div>
    <w:div w:id="1072239778">
      <w:bodyDiv w:val="1"/>
      <w:marLeft w:val="0"/>
      <w:marRight w:val="0"/>
      <w:marTop w:val="0"/>
      <w:marBottom w:val="0"/>
      <w:divBdr>
        <w:top w:val="none" w:sz="0" w:space="0" w:color="auto"/>
        <w:left w:val="none" w:sz="0" w:space="0" w:color="auto"/>
        <w:bottom w:val="none" w:sz="0" w:space="0" w:color="auto"/>
        <w:right w:val="none" w:sz="0" w:space="0" w:color="auto"/>
      </w:divBdr>
    </w:div>
    <w:div w:id="1079253301">
      <w:bodyDiv w:val="1"/>
      <w:marLeft w:val="0"/>
      <w:marRight w:val="0"/>
      <w:marTop w:val="0"/>
      <w:marBottom w:val="0"/>
      <w:divBdr>
        <w:top w:val="none" w:sz="0" w:space="0" w:color="auto"/>
        <w:left w:val="none" w:sz="0" w:space="0" w:color="auto"/>
        <w:bottom w:val="none" w:sz="0" w:space="0" w:color="auto"/>
        <w:right w:val="none" w:sz="0" w:space="0" w:color="auto"/>
      </w:divBdr>
    </w:div>
    <w:div w:id="1106999831">
      <w:bodyDiv w:val="1"/>
      <w:marLeft w:val="0"/>
      <w:marRight w:val="0"/>
      <w:marTop w:val="0"/>
      <w:marBottom w:val="0"/>
      <w:divBdr>
        <w:top w:val="none" w:sz="0" w:space="0" w:color="auto"/>
        <w:left w:val="none" w:sz="0" w:space="0" w:color="auto"/>
        <w:bottom w:val="none" w:sz="0" w:space="0" w:color="auto"/>
        <w:right w:val="none" w:sz="0" w:space="0" w:color="auto"/>
      </w:divBdr>
    </w:div>
    <w:div w:id="1109663902">
      <w:bodyDiv w:val="1"/>
      <w:marLeft w:val="0"/>
      <w:marRight w:val="0"/>
      <w:marTop w:val="0"/>
      <w:marBottom w:val="0"/>
      <w:divBdr>
        <w:top w:val="none" w:sz="0" w:space="0" w:color="auto"/>
        <w:left w:val="none" w:sz="0" w:space="0" w:color="auto"/>
        <w:bottom w:val="none" w:sz="0" w:space="0" w:color="auto"/>
        <w:right w:val="none" w:sz="0" w:space="0" w:color="auto"/>
      </w:divBdr>
    </w:div>
    <w:div w:id="1113288763">
      <w:bodyDiv w:val="1"/>
      <w:marLeft w:val="0"/>
      <w:marRight w:val="0"/>
      <w:marTop w:val="0"/>
      <w:marBottom w:val="0"/>
      <w:divBdr>
        <w:top w:val="none" w:sz="0" w:space="0" w:color="auto"/>
        <w:left w:val="none" w:sz="0" w:space="0" w:color="auto"/>
        <w:bottom w:val="none" w:sz="0" w:space="0" w:color="auto"/>
        <w:right w:val="none" w:sz="0" w:space="0" w:color="auto"/>
      </w:divBdr>
    </w:div>
    <w:div w:id="1115443212">
      <w:bodyDiv w:val="1"/>
      <w:marLeft w:val="0"/>
      <w:marRight w:val="0"/>
      <w:marTop w:val="0"/>
      <w:marBottom w:val="0"/>
      <w:divBdr>
        <w:top w:val="none" w:sz="0" w:space="0" w:color="auto"/>
        <w:left w:val="none" w:sz="0" w:space="0" w:color="auto"/>
        <w:bottom w:val="none" w:sz="0" w:space="0" w:color="auto"/>
        <w:right w:val="none" w:sz="0" w:space="0" w:color="auto"/>
      </w:divBdr>
    </w:div>
    <w:div w:id="1139954333">
      <w:bodyDiv w:val="1"/>
      <w:marLeft w:val="0"/>
      <w:marRight w:val="0"/>
      <w:marTop w:val="0"/>
      <w:marBottom w:val="0"/>
      <w:divBdr>
        <w:top w:val="none" w:sz="0" w:space="0" w:color="auto"/>
        <w:left w:val="none" w:sz="0" w:space="0" w:color="auto"/>
        <w:bottom w:val="none" w:sz="0" w:space="0" w:color="auto"/>
        <w:right w:val="none" w:sz="0" w:space="0" w:color="auto"/>
      </w:divBdr>
    </w:div>
    <w:div w:id="1141074201">
      <w:bodyDiv w:val="1"/>
      <w:marLeft w:val="0"/>
      <w:marRight w:val="0"/>
      <w:marTop w:val="0"/>
      <w:marBottom w:val="0"/>
      <w:divBdr>
        <w:top w:val="none" w:sz="0" w:space="0" w:color="auto"/>
        <w:left w:val="none" w:sz="0" w:space="0" w:color="auto"/>
        <w:bottom w:val="none" w:sz="0" w:space="0" w:color="auto"/>
        <w:right w:val="none" w:sz="0" w:space="0" w:color="auto"/>
      </w:divBdr>
      <w:divsChild>
        <w:div w:id="1368799124">
          <w:marLeft w:val="450"/>
          <w:marRight w:val="0"/>
          <w:marTop w:val="150"/>
          <w:marBottom w:val="150"/>
          <w:divBdr>
            <w:top w:val="none" w:sz="0" w:space="0" w:color="auto"/>
            <w:left w:val="none" w:sz="0" w:space="0" w:color="auto"/>
            <w:bottom w:val="none" w:sz="0" w:space="0" w:color="auto"/>
            <w:right w:val="none" w:sz="0" w:space="0" w:color="auto"/>
          </w:divBdr>
        </w:div>
      </w:divsChild>
    </w:div>
    <w:div w:id="1147629548">
      <w:bodyDiv w:val="1"/>
      <w:marLeft w:val="0"/>
      <w:marRight w:val="0"/>
      <w:marTop w:val="0"/>
      <w:marBottom w:val="0"/>
      <w:divBdr>
        <w:top w:val="none" w:sz="0" w:space="0" w:color="auto"/>
        <w:left w:val="none" w:sz="0" w:space="0" w:color="auto"/>
        <w:bottom w:val="none" w:sz="0" w:space="0" w:color="auto"/>
        <w:right w:val="none" w:sz="0" w:space="0" w:color="auto"/>
      </w:divBdr>
    </w:div>
    <w:div w:id="1164249461">
      <w:bodyDiv w:val="1"/>
      <w:marLeft w:val="0"/>
      <w:marRight w:val="0"/>
      <w:marTop w:val="0"/>
      <w:marBottom w:val="0"/>
      <w:divBdr>
        <w:top w:val="none" w:sz="0" w:space="0" w:color="auto"/>
        <w:left w:val="none" w:sz="0" w:space="0" w:color="auto"/>
        <w:bottom w:val="none" w:sz="0" w:space="0" w:color="auto"/>
        <w:right w:val="none" w:sz="0" w:space="0" w:color="auto"/>
      </w:divBdr>
      <w:divsChild>
        <w:div w:id="158154077">
          <w:marLeft w:val="0"/>
          <w:marRight w:val="0"/>
          <w:marTop w:val="0"/>
          <w:marBottom w:val="0"/>
          <w:divBdr>
            <w:top w:val="none" w:sz="0" w:space="0" w:color="auto"/>
            <w:left w:val="none" w:sz="0" w:space="0" w:color="auto"/>
            <w:bottom w:val="none" w:sz="0" w:space="0" w:color="auto"/>
            <w:right w:val="none" w:sz="0" w:space="0" w:color="auto"/>
          </w:divBdr>
        </w:div>
        <w:div w:id="596523986">
          <w:marLeft w:val="0"/>
          <w:marRight w:val="0"/>
          <w:marTop w:val="0"/>
          <w:marBottom w:val="0"/>
          <w:divBdr>
            <w:top w:val="none" w:sz="0" w:space="0" w:color="auto"/>
            <w:left w:val="none" w:sz="0" w:space="0" w:color="auto"/>
            <w:bottom w:val="none" w:sz="0" w:space="0" w:color="auto"/>
            <w:right w:val="none" w:sz="0" w:space="0" w:color="auto"/>
          </w:divBdr>
          <w:divsChild>
            <w:div w:id="2052536592">
              <w:marLeft w:val="0"/>
              <w:marRight w:val="0"/>
              <w:marTop w:val="0"/>
              <w:marBottom w:val="0"/>
              <w:divBdr>
                <w:top w:val="none" w:sz="0" w:space="0" w:color="auto"/>
                <w:left w:val="none" w:sz="0" w:space="0" w:color="auto"/>
                <w:bottom w:val="none" w:sz="0" w:space="0" w:color="auto"/>
                <w:right w:val="none" w:sz="0" w:space="0" w:color="auto"/>
              </w:divBdr>
            </w:div>
          </w:divsChild>
        </w:div>
        <w:div w:id="1808472226">
          <w:marLeft w:val="0"/>
          <w:marRight w:val="0"/>
          <w:marTop w:val="0"/>
          <w:marBottom w:val="0"/>
          <w:divBdr>
            <w:top w:val="none" w:sz="0" w:space="0" w:color="auto"/>
            <w:left w:val="none" w:sz="0" w:space="0" w:color="auto"/>
            <w:bottom w:val="none" w:sz="0" w:space="0" w:color="auto"/>
            <w:right w:val="none" w:sz="0" w:space="0" w:color="auto"/>
          </w:divBdr>
        </w:div>
        <w:div w:id="1316256104">
          <w:marLeft w:val="0"/>
          <w:marRight w:val="0"/>
          <w:marTop w:val="0"/>
          <w:marBottom w:val="0"/>
          <w:divBdr>
            <w:top w:val="none" w:sz="0" w:space="0" w:color="auto"/>
            <w:left w:val="none" w:sz="0" w:space="0" w:color="auto"/>
            <w:bottom w:val="none" w:sz="0" w:space="0" w:color="auto"/>
            <w:right w:val="none" w:sz="0" w:space="0" w:color="auto"/>
          </w:divBdr>
          <w:divsChild>
            <w:div w:id="11849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3697">
      <w:bodyDiv w:val="1"/>
      <w:marLeft w:val="0"/>
      <w:marRight w:val="0"/>
      <w:marTop w:val="0"/>
      <w:marBottom w:val="0"/>
      <w:divBdr>
        <w:top w:val="none" w:sz="0" w:space="0" w:color="auto"/>
        <w:left w:val="none" w:sz="0" w:space="0" w:color="auto"/>
        <w:bottom w:val="none" w:sz="0" w:space="0" w:color="auto"/>
        <w:right w:val="none" w:sz="0" w:space="0" w:color="auto"/>
      </w:divBdr>
      <w:divsChild>
        <w:div w:id="1449546940">
          <w:marLeft w:val="0"/>
          <w:marRight w:val="0"/>
          <w:marTop w:val="0"/>
          <w:marBottom w:val="0"/>
          <w:divBdr>
            <w:top w:val="none" w:sz="0" w:space="0" w:color="auto"/>
            <w:left w:val="none" w:sz="0" w:space="0" w:color="auto"/>
            <w:bottom w:val="none" w:sz="0" w:space="0" w:color="auto"/>
            <w:right w:val="none" w:sz="0" w:space="0" w:color="auto"/>
          </w:divBdr>
          <w:divsChild>
            <w:div w:id="15698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2840">
      <w:bodyDiv w:val="1"/>
      <w:marLeft w:val="0"/>
      <w:marRight w:val="0"/>
      <w:marTop w:val="0"/>
      <w:marBottom w:val="0"/>
      <w:divBdr>
        <w:top w:val="none" w:sz="0" w:space="0" w:color="auto"/>
        <w:left w:val="none" w:sz="0" w:space="0" w:color="auto"/>
        <w:bottom w:val="none" w:sz="0" w:space="0" w:color="auto"/>
        <w:right w:val="none" w:sz="0" w:space="0" w:color="auto"/>
      </w:divBdr>
    </w:div>
    <w:div w:id="1206327839">
      <w:bodyDiv w:val="1"/>
      <w:marLeft w:val="0"/>
      <w:marRight w:val="0"/>
      <w:marTop w:val="0"/>
      <w:marBottom w:val="0"/>
      <w:divBdr>
        <w:top w:val="none" w:sz="0" w:space="0" w:color="auto"/>
        <w:left w:val="none" w:sz="0" w:space="0" w:color="auto"/>
        <w:bottom w:val="none" w:sz="0" w:space="0" w:color="auto"/>
        <w:right w:val="none" w:sz="0" w:space="0" w:color="auto"/>
      </w:divBdr>
    </w:div>
    <w:div w:id="1208763881">
      <w:bodyDiv w:val="1"/>
      <w:marLeft w:val="0"/>
      <w:marRight w:val="0"/>
      <w:marTop w:val="0"/>
      <w:marBottom w:val="0"/>
      <w:divBdr>
        <w:top w:val="none" w:sz="0" w:space="0" w:color="auto"/>
        <w:left w:val="none" w:sz="0" w:space="0" w:color="auto"/>
        <w:bottom w:val="none" w:sz="0" w:space="0" w:color="auto"/>
        <w:right w:val="none" w:sz="0" w:space="0" w:color="auto"/>
      </w:divBdr>
    </w:div>
    <w:div w:id="1220165291">
      <w:bodyDiv w:val="1"/>
      <w:marLeft w:val="0"/>
      <w:marRight w:val="0"/>
      <w:marTop w:val="0"/>
      <w:marBottom w:val="0"/>
      <w:divBdr>
        <w:top w:val="none" w:sz="0" w:space="0" w:color="auto"/>
        <w:left w:val="none" w:sz="0" w:space="0" w:color="auto"/>
        <w:bottom w:val="none" w:sz="0" w:space="0" w:color="auto"/>
        <w:right w:val="none" w:sz="0" w:space="0" w:color="auto"/>
      </w:divBdr>
    </w:div>
    <w:div w:id="1225606615">
      <w:bodyDiv w:val="1"/>
      <w:marLeft w:val="0"/>
      <w:marRight w:val="0"/>
      <w:marTop w:val="0"/>
      <w:marBottom w:val="0"/>
      <w:divBdr>
        <w:top w:val="none" w:sz="0" w:space="0" w:color="auto"/>
        <w:left w:val="none" w:sz="0" w:space="0" w:color="auto"/>
        <w:bottom w:val="none" w:sz="0" w:space="0" w:color="auto"/>
        <w:right w:val="none" w:sz="0" w:space="0" w:color="auto"/>
      </w:divBdr>
    </w:div>
    <w:div w:id="1236629956">
      <w:bodyDiv w:val="1"/>
      <w:marLeft w:val="0"/>
      <w:marRight w:val="0"/>
      <w:marTop w:val="0"/>
      <w:marBottom w:val="0"/>
      <w:divBdr>
        <w:top w:val="none" w:sz="0" w:space="0" w:color="auto"/>
        <w:left w:val="none" w:sz="0" w:space="0" w:color="auto"/>
        <w:bottom w:val="none" w:sz="0" w:space="0" w:color="auto"/>
        <w:right w:val="none" w:sz="0" w:space="0" w:color="auto"/>
      </w:divBdr>
    </w:div>
    <w:div w:id="1239094968">
      <w:bodyDiv w:val="1"/>
      <w:marLeft w:val="0"/>
      <w:marRight w:val="0"/>
      <w:marTop w:val="0"/>
      <w:marBottom w:val="0"/>
      <w:divBdr>
        <w:top w:val="none" w:sz="0" w:space="0" w:color="auto"/>
        <w:left w:val="none" w:sz="0" w:space="0" w:color="auto"/>
        <w:bottom w:val="none" w:sz="0" w:space="0" w:color="auto"/>
        <w:right w:val="none" w:sz="0" w:space="0" w:color="auto"/>
      </w:divBdr>
    </w:div>
    <w:div w:id="1240284480">
      <w:bodyDiv w:val="1"/>
      <w:marLeft w:val="0"/>
      <w:marRight w:val="0"/>
      <w:marTop w:val="0"/>
      <w:marBottom w:val="0"/>
      <w:divBdr>
        <w:top w:val="none" w:sz="0" w:space="0" w:color="auto"/>
        <w:left w:val="none" w:sz="0" w:space="0" w:color="auto"/>
        <w:bottom w:val="none" w:sz="0" w:space="0" w:color="auto"/>
        <w:right w:val="none" w:sz="0" w:space="0" w:color="auto"/>
      </w:divBdr>
    </w:div>
    <w:div w:id="1256355982">
      <w:bodyDiv w:val="1"/>
      <w:marLeft w:val="0"/>
      <w:marRight w:val="0"/>
      <w:marTop w:val="0"/>
      <w:marBottom w:val="0"/>
      <w:divBdr>
        <w:top w:val="none" w:sz="0" w:space="0" w:color="auto"/>
        <w:left w:val="none" w:sz="0" w:space="0" w:color="auto"/>
        <w:bottom w:val="none" w:sz="0" w:space="0" w:color="auto"/>
        <w:right w:val="none" w:sz="0" w:space="0" w:color="auto"/>
      </w:divBdr>
      <w:divsChild>
        <w:div w:id="1951157145">
          <w:marLeft w:val="0"/>
          <w:marRight w:val="0"/>
          <w:marTop w:val="0"/>
          <w:marBottom w:val="0"/>
          <w:divBdr>
            <w:top w:val="none" w:sz="0" w:space="0" w:color="auto"/>
            <w:left w:val="none" w:sz="0" w:space="0" w:color="auto"/>
            <w:bottom w:val="none" w:sz="0" w:space="0" w:color="auto"/>
            <w:right w:val="none" w:sz="0" w:space="0" w:color="auto"/>
          </w:divBdr>
          <w:divsChild>
            <w:div w:id="2023513247">
              <w:marLeft w:val="0"/>
              <w:marRight w:val="0"/>
              <w:marTop w:val="0"/>
              <w:marBottom w:val="0"/>
              <w:divBdr>
                <w:top w:val="none" w:sz="0" w:space="0" w:color="auto"/>
                <w:left w:val="none" w:sz="0" w:space="0" w:color="auto"/>
                <w:bottom w:val="none" w:sz="0" w:space="0" w:color="auto"/>
                <w:right w:val="none" w:sz="0" w:space="0" w:color="auto"/>
              </w:divBdr>
            </w:div>
          </w:divsChild>
        </w:div>
        <w:div w:id="1279799591">
          <w:marLeft w:val="0"/>
          <w:marRight w:val="0"/>
          <w:marTop w:val="0"/>
          <w:marBottom w:val="0"/>
          <w:divBdr>
            <w:top w:val="none" w:sz="0" w:space="0" w:color="auto"/>
            <w:left w:val="none" w:sz="0" w:space="0" w:color="auto"/>
            <w:bottom w:val="none" w:sz="0" w:space="0" w:color="auto"/>
            <w:right w:val="none" w:sz="0" w:space="0" w:color="auto"/>
          </w:divBdr>
          <w:divsChild>
            <w:div w:id="3001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5233">
      <w:bodyDiv w:val="1"/>
      <w:marLeft w:val="0"/>
      <w:marRight w:val="0"/>
      <w:marTop w:val="0"/>
      <w:marBottom w:val="0"/>
      <w:divBdr>
        <w:top w:val="none" w:sz="0" w:space="0" w:color="auto"/>
        <w:left w:val="none" w:sz="0" w:space="0" w:color="auto"/>
        <w:bottom w:val="none" w:sz="0" w:space="0" w:color="auto"/>
        <w:right w:val="none" w:sz="0" w:space="0" w:color="auto"/>
      </w:divBdr>
    </w:div>
    <w:div w:id="1349139761">
      <w:bodyDiv w:val="1"/>
      <w:marLeft w:val="0"/>
      <w:marRight w:val="0"/>
      <w:marTop w:val="0"/>
      <w:marBottom w:val="0"/>
      <w:divBdr>
        <w:top w:val="none" w:sz="0" w:space="0" w:color="auto"/>
        <w:left w:val="none" w:sz="0" w:space="0" w:color="auto"/>
        <w:bottom w:val="none" w:sz="0" w:space="0" w:color="auto"/>
        <w:right w:val="none" w:sz="0" w:space="0" w:color="auto"/>
      </w:divBdr>
    </w:div>
    <w:div w:id="1389567423">
      <w:bodyDiv w:val="1"/>
      <w:marLeft w:val="0"/>
      <w:marRight w:val="0"/>
      <w:marTop w:val="0"/>
      <w:marBottom w:val="0"/>
      <w:divBdr>
        <w:top w:val="none" w:sz="0" w:space="0" w:color="auto"/>
        <w:left w:val="none" w:sz="0" w:space="0" w:color="auto"/>
        <w:bottom w:val="none" w:sz="0" w:space="0" w:color="auto"/>
        <w:right w:val="none" w:sz="0" w:space="0" w:color="auto"/>
      </w:divBdr>
      <w:divsChild>
        <w:div w:id="620456483">
          <w:marLeft w:val="0"/>
          <w:marRight w:val="0"/>
          <w:marTop w:val="0"/>
          <w:marBottom w:val="0"/>
          <w:divBdr>
            <w:top w:val="none" w:sz="0" w:space="0" w:color="auto"/>
            <w:left w:val="none" w:sz="0" w:space="0" w:color="auto"/>
            <w:bottom w:val="none" w:sz="0" w:space="0" w:color="auto"/>
            <w:right w:val="none" w:sz="0" w:space="0" w:color="auto"/>
          </w:divBdr>
        </w:div>
      </w:divsChild>
    </w:div>
    <w:div w:id="1392388413">
      <w:bodyDiv w:val="1"/>
      <w:marLeft w:val="0"/>
      <w:marRight w:val="0"/>
      <w:marTop w:val="0"/>
      <w:marBottom w:val="0"/>
      <w:divBdr>
        <w:top w:val="none" w:sz="0" w:space="0" w:color="auto"/>
        <w:left w:val="none" w:sz="0" w:space="0" w:color="auto"/>
        <w:bottom w:val="none" w:sz="0" w:space="0" w:color="auto"/>
        <w:right w:val="none" w:sz="0" w:space="0" w:color="auto"/>
      </w:divBdr>
      <w:divsChild>
        <w:div w:id="493304890">
          <w:marLeft w:val="0"/>
          <w:marRight w:val="0"/>
          <w:marTop w:val="0"/>
          <w:marBottom w:val="0"/>
          <w:divBdr>
            <w:top w:val="none" w:sz="0" w:space="0" w:color="auto"/>
            <w:left w:val="none" w:sz="0" w:space="0" w:color="auto"/>
            <w:bottom w:val="none" w:sz="0" w:space="0" w:color="auto"/>
            <w:right w:val="none" w:sz="0" w:space="0" w:color="auto"/>
          </w:divBdr>
        </w:div>
        <w:div w:id="82146030">
          <w:marLeft w:val="0"/>
          <w:marRight w:val="0"/>
          <w:marTop w:val="0"/>
          <w:marBottom w:val="0"/>
          <w:divBdr>
            <w:top w:val="none" w:sz="0" w:space="0" w:color="auto"/>
            <w:left w:val="none" w:sz="0" w:space="0" w:color="auto"/>
            <w:bottom w:val="none" w:sz="0" w:space="0" w:color="auto"/>
            <w:right w:val="none" w:sz="0" w:space="0" w:color="auto"/>
          </w:divBdr>
          <w:divsChild>
            <w:div w:id="1194656955">
              <w:marLeft w:val="0"/>
              <w:marRight w:val="0"/>
              <w:marTop w:val="0"/>
              <w:marBottom w:val="0"/>
              <w:divBdr>
                <w:top w:val="none" w:sz="0" w:space="0" w:color="auto"/>
                <w:left w:val="none" w:sz="0" w:space="0" w:color="auto"/>
                <w:bottom w:val="none" w:sz="0" w:space="0" w:color="auto"/>
                <w:right w:val="none" w:sz="0" w:space="0" w:color="auto"/>
              </w:divBdr>
            </w:div>
          </w:divsChild>
        </w:div>
        <w:div w:id="32846862">
          <w:marLeft w:val="0"/>
          <w:marRight w:val="0"/>
          <w:marTop w:val="0"/>
          <w:marBottom w:val="0"/>
          <w:divBdr>
            <w:top w:val="none" w:sz="0" w:space="0" w:color="auto"/>
            <w:left w:val="none" w:sz="0" w:space="0" w:color="auto"/>
            <w:bottom w:val="none" w:sz="0" w:space="0" w:color="auto"/>
            <w:right w:val="none" w:sz="0" w:space="0" w:color="auto"/>
          </w:divBdr>
        </w:div>
        <w:div w:id="791290641">
          <w:marLeft w:val="0"/>
          <w:marRight w:val="0"/>
          <w:marTop w:val="0"/>
          <w:marBottom w:val="0"/>
          <w:divBdr>
            <w:top w:val="none" w:sz="0" w:space="0" w:color="auto"/>
            <w:left w:val="none" w:sz="0" w:space="0" w:color="auto"/>
            <w:bottom w:val="none" w:sz="0" w:space="0" w:color="auto"/>
            <w:right w:val="none" w:sz="0" w:space="0" w:color="auto"/>
          </w:divBdr>
          <w:divsChild>
            <w:div w:id="11635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7191">
      <w:bodyDiv w:val="1"/>
      <w:marLeft w:val="0"/>
      <w:marRight w:val="0"/>
      <w:marTop w:val="0"/>
      <w:marBottom w:val="0"/>
      <w:divBdr>
        <w:top w:val="none" w:sz="0" w:space="0" w:color="auto"/>
        <w:left w:val="none" w:sz="0" w:space="0" w:color="auto"/>
        <w:bottom w:val="none" w:sz="0" w:space="0" w:color="auto"/>
        <w:right w:val="none" w:sz="0" w:space="0" w:color="auto"/>
      </w:divBdr>
    </w:div>
    <w:div w:id="1421367465">
      <w:bodyDiv w:val="1"/>
      <w:marLeft w:val="0"/>
      <w:marRight w:val="0"/>
      <w:marTop w:val="0"/>
      <w:marBottom w:val="0"/>
      <w:divBdr>
        <w:top w:val="none" w:sz="0" w:space="0" w:color="auto"/>
        <w:left w:val="none" w:sz="0" w:space="0" w:color="auto"/>
        <w:bottom w:val="none" w:sz="0" w:space="0" w:color="auto"/>
        <w:right w:val="none" w:sz="0" w:space="0" w:color="auto"/>
      </w:divBdr>
    </w:div>
    <w:div w:id="1437141931">
      <w:bodyDiv w:val="1"/>
      <w:marLeft w:val="0"/>
      <w:marRight w:val="0"/>
      <w:marTop w:val="0"/>
      <w:marBottom w:val="0"/>
      <w:divBdr>
        <w:top w:val="none" w:sz="0" w:space="0" w:color="auto"/>
        <w:left w:val="none" w:sz="0" w:space="0" w:color="auto"/>
        <w:bottom w:val="none" w:sz="0" w:space="0" w:color="auto"/>
        <w:right w:val="none" w:sz="0" w:space="0" w:color="auto"/>
      </w:divBdr>
      <w:divsChild>
        <w:div w:id="762342768">
          <w:marLeft w:val="0"/>
          <w:marRight w:val="0"/>
          <w:marTop w:val="0"/>
          <w:marBottom w:val="0"/>
          <w:divBdr>
            <w:top w:val="none" w:sz="0" w:space="0" w:color="auto"/>
            <w:left w:val="none" w:sz="0" w:space="0" w:color="auto"/>
            <w:bottom w:val="none" w:sz="0" w:space="0" w:color="auto"/>
            <w:right w:val="none" w:sz="0" w:space="0" w:color="auto"/>
          </w:divBdr>
          <w:divsChild>
            <w:div w:id="893274669">
              <w:marLeft w:val="0"/>
              <w:marRight w:val="0"/>
              <w:marTop w:val="0"/>
              <w:marBottom w:val="0"/>
              <w:divBdr>
                <w:top w:val="none" w:sz="0" w:space="0" w:color="auto"/>
                <w:left w:val="none" w:sz="0" w:space="0" w:color="auto"/>
                <w:bottom w:val="none" w:sz="0" w:space="0" w:color="auto"/>
                <w:right w:val="none" w:sz="0" w:space="0" w:color="auto"/>
              </w:divBdr>
            </w:div>
          </w:divsChild>
        </w:div>
        <w:div w:id="45300284">
          <w:marLeft w:val="0"/>
          <w:marRight w:val="0"/>
          <w:marTop w:val="0"/>
          <w:marBottom w:val="0"/>
          <w:divBdr>
            <w:top w:val="none" w:sz="0" w:space="0" w:color="auto"/>
            <w:left w:val="none" w:sz="0" w:space="0" w:color="auto"/>
            <w:bottom w:val="none" w:sz="0" w:space="0" w:color="auto"/>
            <w:right w:val="none" w:sz="0" w:space="0" w:color="auto"/>
          </w:divBdr>
          <w:divsChild>
            <w:div w:id="2084837161">
              <w:marLeft w:val="0"/>
              <w:marRight w:val="0"/>
              <w:marTop w:val="0"/>
              <w:marBottom w:val="0"/>
              <w:divBdr>
                <w:top w:val="none" w:sz="0" w:space="0" w:color="auto"/>
                <w:left w:val="none" w:sz="0" w:space="0" w:color="auto"/>
                <w:bottom w:val="none" w:sz="0" w:space="0" w:color="auto"/>
                <w:right w:val="none" w:sz="0" w:space="0" w:color="auto"/>
              </w:divBdr>
            </w:div>
          </w:divsChild>
        </w:div>
        <w:div w:id="1810587463">
          <w:marLeft w:val="0"/>
          <w:marRight w:val="0"/>
          <w:marTop w:val="0"/>
          <w:marBottom w:val="0"/>
          <w:divBdr>
            <w:top w:val="none" w:sz="0" w:space="0" w:color="auto"/>
            <w:left w:val="none" w:sz="0" w:space="0" w:color="auto"/>
            <w:bottom w:val="none" w:sz="0" w:space="0" w:color="auto"/>
            <w:right w:val="none" w:sz="0" w:space="0" w:color="auto"/>
          </w:divBdr>
          <w:divsChild>
            <w:div w:id="6983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2334">
      <w:bodyDiv w:val="1"/>
      <w:marLeft w:val="0"/>
      <w:marRight w:val="0"/>
      <w:marTop w:val="0"/>
      <w:marBottom w:val="0"/>
      <w:divBdr>
        <w:top w:val="none" w:sz="0" w:space="0" w:color="auto"/>
        <w:left w:val="none" w:sz="0" w:space="0" w:color="auto"/>
        <w:bottom w:val="none" w:sz="0" w:space="0" w:color="auto"/>
        <w:right w:val="none" w:sz="0" w:space="0" w:color="auto"/>
      </w:divBdr>
    </w:div>
    <w:div w:id="1448502809">
      <w:bodyDiv w:val="1"/>
      <w:marLeft w:val="0"/>
      <w:marRight w:val="0"/>
      <w:marTop w:val="0"/>
      <w:marBottom w:val="0"/>
      <w:divBdr>
        <w:top w:val="none" w:sz="0" w:space="0" w:color="auto"/>
        <w:left w:val="none" w:sz="0" w:space="0" w:color="auto"/>
        <w:bottom w:val="none" w:sz="0" w:space="0" w:color="auto"/>
        <w:right w:val="none" w:sz="0" w:space="0" w:color="auto"/>
      </w:divBdr>
    </w:div>
    <w:div w:id="1463303196">
      <w:bodyDiv w:val="1"/>
      <w:marLeft w:val="0"/>
      <w:marRight w:val="0"/>
      <w:marTop w:val="0"/>
      <w:marBottom w:val="0"/>
      <w:divBdr>
        <w:top w:val="none" w:sz="0" w:space="0" w:color="auto"/>
        <w:left w:val="none" w:sz="0" w:space="0" w:color="auto"/>
        <w:bottom w:val="none" w:sz="0" w:space="0" w:color="auto"/>
        <w:right w:val="none" w:sz="0" w:space="0" w:color="auto"/>
      </w:divBdr>
    </w:div>
    <w:div w:id="1467238250">
      <w:bodyDiv w:val="1"/>
      <w:marLeft w:val="0"/>
      <w:marRight w:val="0"/>
      <w:marTop w:val="0"/>
      <w:marBottom w:val="0"/>
      <w:divBdr>
        <w:top w:val="none" w:sz="0" w:space="0" w:color="auto"/>
        <w:left w:val="none" w:sz="0" w:space="0" w:color="auto"/>
        <w:bottom w:val="none" w:sz="0" w:space="0" w:color="auto"/>
        <w:right w:val="none" w:sz="0" w:space="0" w:color="auto"/>
      </w:divBdr>
    </w:div>
    <w:div w:id="1471634802">
      <w:bodyDiv w:val="1"/>
      <w:marLeft w:val="0"/>
      <w:marRight w:val="0"/>
      <w:marTop w:val="0"/>
      <w:marBottom w:val="0"/>
      <w:divBdr>
        <w:top w:val="none" w:sz="0" w:space="0" w:color="auto"/>
        <w:left w:val="none" w:sz="0" w:space="0" w:color="auto"/>
        <w:bottom w:val="none" w:sz="0" w:space="0" w:color="auto"/>
        <w:right w:val="none" w:sz="0" w:space="0" w:color="auto"/>
      </w:divBdr>
    </w:div>
    <w:div w:id="1494296547">
      <w:bodyDiv w:val="1"/>
      <w:marLeft w:val="0"/>
      <w:marRight w:val="0"/>
      <w:marTop w:val="0"/>
      <w:marBottom w:val="0"/>
      <w:divBdr>
        <w:top w:val="none" w:sz="0" w:space="0" w:color="auto"/>
        <w:left w:val="none" w:sz="0" w:space="0" w:color="auto"/>
        <w:bottom w:val="none" w:sz="0" w:space="0" w:color="auto"/>
        <w:right w:val="none" w:sz="0" w:space="0" w:color="auto"/>
      </w:divBdr>
    </w:div>
    <w:div w:id="1571497389">
      <w:bodyDiv w:val="1"/>
      <w:marLeft w:val="0"/>
      <w:marRight w:val="0"/>
      <w:marTop w:val="0"/>
      <w:marBottom w:val="0"/>
      <w:divBdr>
        <w:top w:val="none" w:sz="0" w:space="0" w:color="auto"/>
        <w:left w:val="none" w:sz="0" w:space="0" w:color="auto"/>
        <w:bottom w:val="none" w:sz="0" w:space="0" w:color="auto"/>
        <w:right w:val="none" w:sz="0" w:space="0" w:color="auto"/>
      </w:divBdr>
    </w:div>
    <w:div w:id="1573931996">
      <w:bodyDiv w:val="1"/>
      <w:marLeft w:val="0"/>
      <w:marRight w:val="0"/>
      <w:marTop w:val="0"/>
      <w:marBottom w:val="0"/>
      <w:divBdr>
        <w:top w:val="none" w:sz="0" w:space="0" w:color="auto"/>
        <w:left w:val="none" w:sz="0" w:space="0" w:color="auto"/>
        <w:bottom w:val="none" w:sz="0" w:space="0" w:color="auto"/>
        <w:right w:val="none" w:sz="0" w:space="0" w:color="auto"/>
      </w:divBdr>
    </w:div>
    <w:div w:id="1574659328">
      <w:bodyDiv w:val="1"/>
      <w:marLeft w:val="0"/>
      <w:marRight w:val="0"/>
      <w:marTop w:val="0"/>
      <w:marBottom w:val="0"/>
      <w:divBdr>
        <w:top w:val="none" w:sz="0" w:space="0" w:color="auto"/>
        <w:left w:val="none" w:sz="0" w:space="0" w:color="auto"/>
        <w:bottom w:val="none" w:sz="0" w:space="0" w:color="auto"/>
        <w:right w:val="none" w:sz="0" w:space="0" w:color="auto"/>
      </w:divBdr>
    </w:div>
    <w:div w:id="1581210557">
      <w:bodyDiv w:val="1"/>
      <w:marLeft w:val="0"/>
      <w:marRight w:val="0"/>
      <w:marTop w:val="0"/>
      <w:marBottom w:val="0"/>
      <w:divBdr>
        <w:top w:val="none" w:sz="0" w:space="0" w:color="auto"/>
        <w:left w:val="none" w:sz="0" w:space="0" w:color="auto"/>
        <w:bottom w:val="none" w:sz="0" w:space="0" w:color="auto"/>
        <w:right w:val="none" w:sz="0" w:space="0" w:color="auto"/>
      </w:divBdr>
    </w:div>
    <w:div w:id="1590499297">
      <w:bodyDiv w:val="1"/>
      <w:marLeft w:val="0"/>
      <w:marRight w:val="0"/>
      <w:marTop w:val="0"/>
      <w:marBottom w:val="0"/>
      <w:divBdr>
        <w:top w:val="none" w:sz="0" w:space="0" w:color="auto"/>
        <w:left w:val="none" w:sz="0" w:space="0" w:color="auto"/>
        <w:bottom w:val="none" w:sz="0" w:space="0" w:color="auto"/>
        <w:right w:val="none" w:sz="0" w:space="0" w:color="auto"/>
      </w:divBdr>
    </w:div>
    <w:div w:id="1619557875">
      <w:bodyDiv w:val="1"/>
      <w:marLeft w:val="0"/>
      <w:marRight w:val="0"/>
      <w:marTop w:val="0"/>
      <w:marBottom w:val="0"/>
      <w:divBdr>
        <w:top w:val="none" w:sz="0" w:space="0" w:color="auto"/>
        <w:left w:val="none" w:sz="0" w:space="0" w:color="auto"/>
        <w:bottom w:val="none" w:sz="0" w:space="0" w:color="auto"/>
        <w:right w:val="none" w:sz="0" w:space="0" w:color="auto"/>
      </w:divBdr>
    </w:div>
    <w:div w:id="1623076076">
      <w:bodyDiv w:val="1"/>
      <w:marLeft w:val="0"/>
      <w:marRight w:val="0"/>
      <w:marTop w:val="0"/>
      <w:marBottom w:val="0"/>
      <w:divBdr>
        <w:top w:val="none" w:sz="0" w:space="0" w:color="auto"/>
        <w:left w:val="none" w:sz="0" w:space="0" w:color="auto"/>
        <w:bottom w:val="none" w:sz="0" w:space="0" w:color="auto"/>
        <w:right w:val="none" w:sz="0" w:space="0" w:color="auto"/>
      </w:divBdr>
    </w:div>
    <w:div w:id="1638220175">
      <w:bodyDiv w:val="1"/>
      <w:marLeft w:val="0"/>
      <w:marRight w:val="0"/>
      <w:marTop w:val="0"/>
      <w:marBottom w:val="0"/>
      <w:divBdr>
        <w:top w:val="none" w:sz="0" w:space="0" w:color="auto"/>
        <w:left w:val="none" w:sz="0" w:space="0" w:color="auto"/>
        <w:bottom w:val="none" w:sz="0" w:space="0" w:color="auto"/>
        <w:right w:val="none" w:sz="0" w:space="0" w:color="auto"/>
      </w:divBdr>
    </w:div>
    <w:div w:id="1639995152">
      <w:bodyDiv w:val="1"/>
      <w:marLeft w:val="0"/>
      <w:marRight w:val="0"/>
      <w:marTop w:val="0"/>
      <w:marBottom w:val="0"/>
      <w:divBdr>
        <w:top w:val="none" w:sz="0" w:space="0" w:color="auto"/>
        <w:left w:val="none" w:sz="0" w:space="0" w:color="auto"/>
        <w:bottom w:val="none" w:sz="0" w:space="0" w:color="auto"/>
        <w:right w:val="none" w:sz="0" w:space="0" w:color="auto"/>
      </w:divBdr>
    </w:div>
    <w:div w:id="1684043059">
      <w:bodyDiv w:val="1"/>
      <w:marLeft w:val="0"/>
      <w:marRight w:val="0"/>
      <w:marTop w:val="0"/>
      <w:marBottom w:val="0"/>
      <w:divBdr>
        <w:top w:val="none" w:sz="0" w:space="0" w:color="auto"/>
        <w:left w:val="none" w:sz="0" w:space="0" w:color="auto"/>
        <w:bottom w:val="none" w:sz="0" w:space="0" w:color="auto"/>
        <w:right w:val="none" w:sz="0" w:space="0" w:color="auto"/>
      </w:divBdr>
    </w:div>
    <w:div w:id="1717007480">
      <w:bodyDiv w:val="1"/>
      <w:marLeft w:val="0"/>
      <w:marRight w:val="0"/>
      <w:marTop w:val="0"/>
      <w:marBottom w:val="0"/>
      <w:divBdr>
        <w:top w:val="none" w:sz="0" w:space="0" w:color="auto"/>
        <w:left w:val="none" w:sz="0" w:space="0" w:color="auto"/>
        <w:bottom w:val="none" w:sz="0" w:space="0" w:color="auto"/>
        <w:right w:val="none" w:sz="0" w:space="0" w:color="auto"/>
      </w:divBdr>
    </w:div>
    <w:div w:id="1720590012">
      <w:bodyDiv w:val="1"/>
      <w:marLeft w:val="0"/>
      <w:marRight w:val="0"/>
      <w:marTop w:val="0"/>
      <w:marBottom w:val="0"/>
      <w:divBdr>
        <w:top w:val="none" w:sz="0" w:space="0" w:color="auto"/>
        <w:left w:val="none" w:sz="0" w:space="0" w:color="auto"/>
        <w:bottom w:val="none" w:sz="0" w:space="0" w:color="auto"/>
        <w:right w:val="none" w:sz="0" w:space="0" w:color="auto"/>
      </w:divBdr>
    </w:div>
    <w:div w:id="1732078128">
      <w:bodyDiv w:val="1"/>
      <w:marLeft w:val="0"/>
      <w:marRight w:val="0"/>
      <w:marTop w:val="0"/>
      <w:marBottom w:val="0"/>
      <w:divBdr>
        <w:top w:val="none" w:sz="0" w:space="0" w:color="auto"/>
        <w:left w:val="none" w:sz="0" w:space="0" w:color="auto"/>
        <w:bottom w:val="none" w:sz="0" w:space="0" w:color="auto"/>
        <w:right w:val="none" w:sz="0" w:space="0" w:color="auto"/>
      </w:divBdr>
    </w:div>
    <w:div w:id="1735425015">
      <w:bodyDiv w:val="1"/>
      <w:marLeft w:val="0"/>
      <w:marRight w:val="0"/>
      <w:marTop w:val="0"/>
      <w:marBottom w:val="0"/>
      <w:divBdr>
        <w:top w:val="none" w:sz="0" w:space="0" w:color="auto"/>
        <w:left w:val="none" w:sz="0" w:space="0" w:color="auto"/>
        <w:bottom w:val="none" w:sz="0" w:space="0" w:color="auto"/>
        <w:right w:val="none" w:sz="0" w:space="0" w:color="auto"/>
      </w:divBdr>
    </w:div>
    <w:div w:id="1766993028">
      <w:bodyDiv w:val="1"/>
      <w:marLeft w:val="0"/>
      <w:marRight w:val="0"/>
      <w:marTop w:val="0"/>
      <w:marBottom w:val="0"/>
      <w:divBdr>
        <w:top w:val="none" w:sz="0" w:space="0" w:color="auto"/>
        <w:left w:val="none" w:sz="0" w:space="0" w:color="auto"/>
        <w:bottom w:val="none" w:sz="0" w:space="0" w:color="auto"/>
        <w:right w:val="none" w:sz="0" w:space="0" w:color="auto"/>
      </w:divBdr>
      <w:divsChild>
        <w:div w:id="356853432">
          <w:marLeft w:val="0"/>
          <w:marRight w:val="0"/>
          <w:marTop w:val="0"/>
          <w:marBottom w:val="0"/>
          <w:divBdr>
            <w:top w:val="none" w:sz="0" w:space="0" w:color="auto"/>
            <w:left w:val="none" w:sz="0" w:space="0" w:color="auto"/>
            <w:bottom w:val="none" w:sz="0" w:space="0" w:color="auto"/>
            <w:right w:val="none" w:sz="0" w:space="0" w:color="auto"/>
          </w:divBdr>
          <w:divsChild>
            <w:div w:id="11001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27598">
      <w:bodyDiv w:val="1"/>
      <w:marLeft w:val="0"/>
      <w:marRight w:val="0"/>
      <w:marTop w:val="0"/>
      <w:marBottom w:val="0"/>
      <w:divBdr>
        <w:top w:val="none" w:sz="0" w:space="0" w:color="auto"/>
        <w:left w:val="none" w:sz="0" w:space="0" w:color="auto"/>
        <w:bottom w:val="none" w:sz="0" w:space="0" w:color="auto"/>
        <w:right w:val="none" w:sz="0" w:space="0" w:color="auto"/>
      </w:divBdr>
    </w:div>
    <w:div w:id="1784374171">
      <w:bodyDiv w:val="1"/>
      <w:marLeft w:val="0"/>
      <w:marRight w:val="0"/>
      <w:marTop w:val="0"/>
      <w:marBottom w:val="0"/>
      <w:divBdr>
        <w:top w:val="none" w:sz="0" w:space="0" w:color="auto"/>
        <w:left w:val="none" w:sz="0" w:space="0" w:color="auto"/>
        <w:bottom w:val="none" w:sz="0" w:space="0" w:color="auto"/>
        <w:right w:val="none" w:sz="0" w:space="0" w:color="auto"/>
      </w:divBdr>
    </w:div>
    <w:div w:id="1786118812">
      <w:bodyDiv w:val="1"/>
      <w:marLeft w:val="0"/>
      <w:marRight w:val="0"/>
      <w:marTop w:val="0"/>
      <w:marBottom w:val="0"/>
      <w:divBdr>
        <w:top w:val="none" w:sz="0" w:space="0" w:color="auto"/>
        <w:left w:val="none" w:sz="0" w:space="0" w:color="auto"/>
        <w:bottom w:val="none" w:sz="0" w:space="0" w:color="auto"/>
        <w:right w:val="none" w:sz="0" w:space="0" w:color="auto"/>
      </w:divBdr>
    </w:div>
    <w:div w:id="1794400706">
      <w:bodyDiv w:val="1"/>
      <w:marLeft w:val="0"/>
      <w:marRight w:val="0"/>
      <w:marTop w:val="0"/>
      <w:marBottom w:val="0"/>
      <w:divBdr>
        <w:top w:val="none" w:sz="0" w:space="0" w:color="auto"/>
        <w:left w:val="none" w:sz="0" w:space="0" w:color="auto"/>
        <w:bottom w:val="none" w:sz="0" w:space="0" w:color="auto"/>
        <w:right w:val="none" w:sz="0" w:space="0" w:color="auto"/>
      </w:divBdr>
    </w:div>
    <w:div w:id="1813791400">
      <w:bodyDiv w:val="1"/>
      <w:marLeft w:val="0"/>
      <w:marRight w:val="0"/>
      <w:marTop w:val="0"/>
      <w:marBottom w:val="0"/>
      <w:divBdr>
        <w:top w:val="none" w:sz="0" w:space="0" w:color="auto"/>
        <w:left w:val="none" w:sz="0" w:space="0" w:color="auto"/>
        <w:bottom w:val="none" w:sz="0" w:space="0" w:color="auto"/>
        <w:right w:val="none" w:sz="0" w:space="0" w:color="auto"/>
      </w:divBdr>
    </w:div>
    <w:div w:id="1822691997">
      <w:bodyDiv w:val="1"/>
      <w:marLeft w:val="0"/>
      <w:marRight w:val="0"/>
      <w:marTop w:val="0"/>
      <w:marBottom w:val="0"/>
      <w:divBdr>
        <w:top w:val="none" w:sz="0" w:space="0" w:color="auto"/>
        <w:left w:val="none" w:sz="0" w:space="0" w:color="auto"/>
        <w:bottom w:val="none" w:sz="0" w:space="0" w:color="auto"/>
        <w:right w:val="none" w:sz="0" w:space="0" w:color="auto"/>
      </w:divBdr>
    </w:div>
    <w:div w:id="1856377578">
      <w:bodyDiv w:val="1"/>
      <w:marLeft w:val="0"/>
      <w:marRight w:val="0"/>
      <w:marTop w:val="0"/>
      <w:marBottom w:val="0"/>
      <w:divBdr>
        <w:top w:val="none" w:sz="0" w:space="0" w:color="auto"/>
        <w:left w:val="none" w:sz="0" w:space="0" w:color="auto"/>
        <w:bottom w:val="none" w:sz="0" w:space="0" w:color="auto"/>
        <w:right w:val="none" w:sz="0" w:space="0" w:color="auto"/>
      </w:divBdr>
    </w:div>
    <w:div w:id="1862090823">
      <w:bodyDiv w:val="1"/>
      <w:marLeft w:val="0"/>
      <w:marRight w:val="0"/>
      <w:marTop w:val="0"/>
      <w:marBottom w:val="0"/>
      <w:divBdr>
        <w:top w:val="none" w:sz="0" w:space="0" w:color="auto"/>
        <w:left w:val="none" w:sz="0" w:space="0" w:color="auto"/>
        <w:bottom w:val="none" w:sz="0" w:space="0" w:color="auto"/>
        <w:right w:val="none" w:sz="0" w:space="0" w:color="auto"/>
      </w:divBdr>
    </w:div>
    <w:div w:id="1866094513">
      <w:bodyDiv w:val="1"/>
      <w:marLeft w:val="0"/>
      <w:marRight w:val="0"/>
      <w:marTop w:val="0"/>
      <w:marBottom w:val="0"/>
      <w:divBdr>
        <w:top w:val="none" w:sz="0" w:space="0" w:color="auto"/>
        <w:left w:val="none" w:sz="0" w:space="0" w:color="auto"/>
        <w:bottom w:val="none" w:sz="0" w:space="0" w:color="auto"/>
        <w:right w:val="none" w:sz="0" w:space="0" w:color="auto"/>
      </w:divBdr>
    </w:div>
    <w:div w:id="1867476518">
      <w:bodyDiv w:val="1"/>
      <w:marLeft w:val="0"/>
      <w:marRight w:val="0"/>
      <w:marTop w:val="0"/>
      <w:marBottom w:val="0"/>
      <w:divBdr>
        <w:top w:val="none" w:sz="0" w:space="0" w:color="auto"/>
        <w:left w:val="none" w:sz="0" w:space="0" w:color="auto"/>
        <w:bottom w:val="none" w:sz="0" w:space="0" w:color="auto"/>
        <w:right w:val="none" w:sz="0" w:space="0" w:color="auto"/>
      </w:divBdr>
    </w:div>
    <w:div w:id="1877890250">
      <w:bodyDiv w:val="1"/>
      <w:marLeft w:val="0"/>
      <w:marRight w:val="0"/>
      <w:marTop w:val="0"/>
      <w:marBottom w:val="0"/>
      <w:divBdr>
        <w:top w:val="none" w:sz="0" w:space="0" w:color="auto"/>
        <w:left w:val="none" w:sz="0" w:space="0" w:color="auto"/>
        <w:bottom w:val="none" w:sz="0" w:space="0" w:color="auto"/>
        <w:right w:val="none" w:sz="0" w:space="0" w:color="auto"/>
      </w:divBdr>
    </w:div>
    <w:div w:id="1902208367">
      <w:bodyDiv w:val="1"/>
      <w:marLeft w:val="0"/>
      <w:marRight w:val="0"/>
      <w:marTop w:val="0"/>
      <w:marBottom w:val="0"/>
      <w:divBdr>
        <w:top w:val="none" w:sz="0" w:space="0" w:color="auto"/>
        <w:left w:val="none" w:sz="0" w:space="0" w:color="auto"/>
        <w:bottom w:val="none" w:sz="0" w:space="0" w:color="auto"/>
        <w:right w:val="none" w:sz="0" w:space="0" w:color="auto"/>
      </w:divBdr>
      <w:divsChild>
        <w:div w:id="1433207527">
          <w:marLeft w:val="547"/>
          <w:marRight w:val="0"/>
          <w:marTop w:val="0"/>
          <w:marBottom w:val="0"/>
          <w:divBdr>
            <w:top w:val="none" w:sz="0" w:space="0" w:color="auto"/>
            <w:left w:val="none" w:sz="0" w:space="0" w:color="auto"/>
            <w:bottom w:val="none" w:sz="0" w:space="0" w:color="auto"/>
            <w:right w:val="none" w:sz="0" w:space="0" w:color="auto"/>
          </w:divBdr>
        </w:div>
      </w:divsChild>
    </w:div>
    <w:div w:id="1934632558">
      <w:bodyDiv w:val="1"/>
      <w:marLeft w:val="0"/>
      <w:marRight w:val="0"/>
      <w:marTop w:val="0"/>
      <w:marBottom w:val="0"/>
      <w:divBdr>
        <w:top w:val="none" w:sz="0" w:space="0" w:color="auto"/>
        <w:left w:val="none" w:sz="0" w:space="0" w:color="auto"/>
        <w:bottom w:val="none" w:sz="0" w:space="0" w:color="auto"/>
        <w:right w:val="none" w:sz="0" w:space="0" w:color="auto"/>
      </w:divBdr>
    </w:div>
    <w:div w:id="1983659841">
      <w:bodyDiv w:val="1"/>
      <w:marLeft w:val="0"/>
      <w:marRight w:val="0"/>
      <w:marTop w:val="0"/>
      <w:marBottom w:val="0"/>
      <w:divBdr>
        <w:top w:val="none" w:sz="0" w:space="0" w:color="auto"/>
        <w:left w:val="none" w:sz="0" w:space="0" w:color="auto"/>
        <w:bottom w:val="none" w:sz="0" w:space="0" w:color="auto"/>
        <w:right w:val="none" w:sz="0" w:space="0" w:color="auto"/>
      </w:divBdr>
      <w:divsChild>
        <w:div w:id="97914056">
          <w:marLeft w:val="0"/>
          <w:marRight w:val="0"/>
          <w:marTop w:val="0"/>
          <w:marBottom w:val="0"/>
          <w:divBdr>
            <w:top w:val="none" w:sz="0" w:space="0" w:color="auto"/>
            <w:left w:val="none" w:sz="0" w:space="0" w:color="auto"/>
            <w:bottom w:val="none" w:sz="0" w:space="0" w:color="auto"/>
            <w:right w:val="none" w:sz="0" w:space="0" w:color="auto"/>
          </w:divBdr>
          <w:divsChild>
            <w:div w:id="1306006299">
              <w:marLeft w:val="0"/>
              <w:marRight w:val="0"/>
              <w:marTop w:val="0"/>
              <w:marBottom w:val="0"/>
              <w:divBdr>
                <w:top w:val="none" w:sz="0" w:space="0" w:color="auto"/>
                <w:left w:val="none" w:sz="0" w:space="0" w:color="auto"/>
                <w:bottom w:val="none" w:sz="0" w:space="0" w:color="auto"/>
                <w:right w:val="none" w:sz="0" w:space="0" w:color="auto"/>
              </w:divBdr>
            </w:div>
          </w:divsChild>
        </w:div>
        <w:div w:id="1015183198">
          <w:marLeft w:val="0"/>
          <w:marRight w:val="0"/>
          <w:marTop w:val="0"/>
          <w:marBottom w:val="0"/>
          <w:divBdr>
            <w:top w:val="none" w:sz="0" w:space="0" w:color="auto"/>
            <w:left w:val="none" w:sz="0" w:space="0" w:color="auto"/>
            <w:bottom w:val="none" w:sz="0" w:space="0" w:color="auto"/>
            <w:right w:val="none" w:sz="0" w:space="0" w:color="auto"/>
          </w:divBdr>
          <w:divsChild>
            <w:div w:id="16701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0059">
      <w:bodyDiv w:val="1"/>
      <w:marLeft w:val="0"/>
      <w:marRight w:val="0"/>
      <w:marTop w:val="0"/>
      <w:marBottom w:val="0"/>
      <w:divBdr>
        <w:top w:val="none" w:sz="0" w:space="0" w:color="auto"/>
        <w:left w:val="none" w:sz="0" w:space="0" w:color="auto"/>
        <w:bottom w:val="none" w:sz="0" w:space="0" w:color="auto"/>
        <w:right w:val="none" w:sz="0" w:space="0" w:color="auto"/>
      </w:divBdr>
    </w:div>
    <w:div w:id="2029138156">
      <w:bodyDiv w:val="1"/>
      <w:marLeft w:val="0"/>
      <w:marRight w:val="0"/>
      <w:marTop w:val="0"/>
      <w:marBottom w:val="0"/>
      <w:divBdr>
        <w:top w:val="none" w:sz="0" w:space="0" w:color="auto"/>
        <w:left w:val="none" w:sz="0" w:space="0" w:color="auto"/>
        <w:bottom w:val="none" w:sz="0" w:space="0" w:color="auto"/>
        <w:right w:val="none" w:sz="0" w:space="0" w:color="auto"/>
      </w:divBdr>
    </w:div>
    <w:div w:id="2047870539">
      <w:bodyDiv w:val="1"/>
      <w:marLeft w:val="0"/>
      <w:marRight w:val="0"/>
      <w:marTop w:val="0"/>
      <w:marBottom w:val="0"/>
      <w:divBdr>
        <w:top w:val="none" w:sz="0" w:space="0" w:color="auto"/>
        <w:left w:val="none" w:sz="0" w:space="0" w:color="auto"/>
        <w:bottom w:val="none" w:sz="0" w:space="0" w:color="auto"/>
        <w:right w:val="none" w:sz="0" w:space="0" w:color="auto"/>
      </w:divBdr>
      <w:divsChild>
        <w:div w:id="1459101794">
          <w:marLeft w:val="0"/>
          <w:marRight w:val="0"/>
          <w:marTop w:val="0"/>
          <w:marBottom w:val="0"/>
          <w:divBdr>
            <w:top w:val="none" w:sz="0" w:space="0" w:color="auto"/>
            <w:left w:val="none" w:sz="0" w:space="0" w:color="auto"/>
            <w:bottom w:val="none" w:sz="0" w:space="0" w:color="auto"/>
            <w:right w:val="none" w:sz="0" w:space="0" w:color="auto"/>
          </w:divBdr>
        </w:div>
        <w:div w:id="856232410">
          <w:marLeft w:val="0"/>
          <w:marRight w:val="0"/>
          <w:marTop w:val="0"/>
          <w:marBottom w:val="0"/>
          <w:divBdr>
            <w:top w:val="none" w:sz="0" w:space="0" w:color="auto"/>
            <w:left w:val="none" w:sz="0" w:space="0" w:color="auto"/>
            <w:bottom w:val="none" w:sz="0" w:space="0" w:color="auto"/>
            <w:right w:val="none" w:sz="0" w:space="0" w:color="auto"/>
          </w:divBdr>
          <w:divsChild>
            <w:div w:id="83311251">
              <w:marLeft w:val="0"/>
              <w:marRight w:val="0"/>
              <w:marTop w:val="0"/>
              <w:marBottom w:val="0"/>
              <w:divBdr>
                <w:top w:val="none" w:sz="0" w:space="0" w:color="auto"/>
                <w:left w:val="none" w:sz="0" w:space="0" w:color="auto"/>
                <w:bottom w:val="none" w:sz="0" w:space="0" w:color="auto"/>
                <w:right w:val="none" w:sz="0" w:space="0" w:color="auto"/>
              </w:divBdr>
            </w:div>
          </w:divsChild>
        </w:div>
        <w:div w:id="2109042226">
          <w:marLeft w:val="0"/>
          <w:marRight w:val="0"/>
          <w:marTop w:val="0"/>
          <w:marBottom w:val="0"/>
          <w:divBdr>
            <w:top w:val="none" w:sz="0" w:space="0" w:color="auto"/>
            <w:left w:val="none" w:sz="0" w:space="0" w:color="auto"/>
            <w:bottom w:val="none" w:sz="0" w:space="0" w:color="auto"/>
            <w:right w:val="none" w:sz="0" w:space="0" w:color="auto"/>
          </w:divBdr>
        </w:div>
        <w:div w:id="981077586">
          <w:marLeft w:val="0"/>
          <w:marRight w:val="0"/>
          <w:marTop w:val="0"/>
          <w:marBottom w:val="0"/>
          <w:divBdr>
            <w:top w:val="none" w:sz="0" w:space="0" w:color="auto"/>
            <w:left w:val="none" w:sz="0" w:space="0" w:color="auto"/>
            <w:bottom w:val="none" w:sz="0" w:space="0" w:color="auto"/>
            <w:right w:val="none" w:sz="0" w:space="0" w:color="auto"/>
          </w:divBdr>
          <w:divsChild>
            <w:div w:id="20580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58314">
      <w:bodyDiv w:val="1"/>
      <w:marLeft w:val="0"/>
      <w:marRight w:val="0"/>
      <w:marTop w:val="0"/>
      <w:marBottom w:val="0"/>
      <w:divBdr>
        <w:top w:val="none" w:sz="0" w:space="0" w:color="auto"/>
        <w:left w:val="none" w:sz="0" w:space="0" w:color="auto"/>
        <w:bottom w:val="none" w:sz="0" w:space="0" w:color="auto"/>
        <w:right w:val="none" w:sz="0" w:space="0" w:color="auto"/>
      </w:divBdr>
    </w:div>
    <w:div w:id="2053073651">
      <w:bodyDiv w:val="1"/>
      <w:marLeft w:val="0"/>
      <w:marRight w:val="0"/>
      <w:marTop w:val="0"/>
      <w:marBottom w:val="0"/>
      <w:divBdr>
        <w:top w:val="none" w:sz="0" w:space="0" w:color="auto"/>
        <w:left w:val="none" w:sz="0" w:space="0" w:color="auto"/>
        <w:bottom w:val="none" w:sz="0" w:space="0" w:color="auto"/>
        <w:right w:val="none" w:sz="0" w:space="0" w:color="auto"/>
      </w:divBdr>
    </w:div>
    <w:div w:id="2069109936">
      <w:bodyDiv w:val="1"/>
      <w:marLeft w:val="0"/>
      <w:marRight w:val="0"/>
      <w:marTop w:val="0"/>
      <w:marBottom w:val="0"/>
      <w:divBdr>
        <w:top w:val="none" w:sz="0" w:space="0" w:color="auto"/>
        <w:left w:val="none" w:sz="0" w:space="0" w:color="auto"/>
        <w:bottom w:val="none" w:sz="0" w:space="0" w:color="auto"/>
        <w:right w:val="none" w:sz="0" w:space="0" w:color="auto"/>
      </w:divBdr>
    </w:div>
    <w:div w:id="2078550905">
      <w:bodyDiv w:val="1"/>
      <w:marLeft w:val="0"/>
      <w:marRight w:val="0"/>
      <w:marTop w:val="0"/>
      <w:marBottom w:val="0"/>
      <w:divBdr>
        <w:top w:val="none" w:sz="0" w:space="0" w:color="auto"/>
        <w:left w:val="none" w:sz="0" w:space="0" w:color="auto"/>
        <w:bottom w:val="none" w:sz="0" w:space="0" w:color="auto"/>
        <w:right w:val="none" w:sz="0" w:space="0" w:color="auto"/>
      </w:divBdr>
    </w:div>
    <w:div w:id="2080207624">
      <w:bodyDiv w:val="1"/>
      <w:marLeft w:val="0"/>
      <w:marRight w:val="0"/>
      <w:marTop w:val="0"/>
      <w:marBottom w:val="0"/>
      <w:divBdr>
        <w:top w:val="none" w:sz="0" w:space="0" w:color="auto"/>
        <w:left w:val="none" w:sz="0" w:space="0" w:color="auto"/>
        <w:bottom w:val="none" w:sz="0" w:space="0" w:color="auto"/>
        <w:right w:val="none" w:sz="0" w:space="0" w:color="auto"/>
      </w:divBdr>
    </w:div>
    <w:div w:id="2099281859">
      <w:bodyDiv w:val="1"/>
      <w:marLeft w:val="0"/>
      <w:marRight w:val="0"/>
      <w:marTop w:val="0"/>
      <w:marBottom w:val="0"/>
      <w:divBdr>
        <w:top w:val="none" w:sz="0" w:space="0" w:color="auto"/>
        <w:left w:val="none" w:sz="0" w:space="0" w:color="auto"/>
        <w:bottom w:val="none" w:sz="0" w:space="0" w:color="auto"/>
        <w:right w:val="none" w:sz="0" w:space="0" w:color="auto"/>
      </w:divBdr>
      <w:divsChild>
        <w:div w:id="1101878642">
          <w:marLeft w:val="0"/>
          <w:marRight w:val="0"/>
          <w:marTop w:val="0"/>
          <w:marBottom w:val="0"/>
          <w:divBdr>
            <w:top w:val="none" w:sz="0" w:space="0" w:color="auto"/>
            <w:left w:val="none" w:sz="0" w:space="0" w:color="auto"/>
            <w:bottom w:val="none" w:sz="0" w:space="0" w:color="auto"/>
            <w:right w:val="none" w:sz="0" w:space="0" w:color="auto"/>
          </w:divBdr>
        </w:div>
      </w:divsChild>
    </w:div>
    <w:div w:id="2126196215">
      <w:bodyDiv w:val="1"/>
      <w:marLeft w:val="0"/>
      <w:marRight w:val="0"/>
      <w:marTop w:val="0"/>
      <w:marBottom w:val="0"/>
      <w:divBdr>
        <w:top w:val="none" w:sz="0" w:space="0" w:color="auto"/>
        <w:left w:val="none" w:sz="0" w:space="0" w:color="auto"/>
        <w:bottom w:val="none" w:sz="0" w:space="0" w:color="auto"/>
        <w:right w:val="none" w:sz="0" w:space="0" w:color="auto"/>
      </w:divBdr>
      <w:divsChild>
        <w:div w:id="1954509244">
          <w:marLeft w:val="0"/>
          <w:marRight w:val="0"/>
          <w:marTop w:val="0"/>
          <w:marBottom w:val="0"/>
          <w:divBdr>
            <w:top w:val="none" w:sz="0" w:space="0" w:color="auto"/>
            <w:left w:val="none" w:sz="0" w:space="0" w:color="auto"/>
            <w:bottom w:val="none" w:sz="0" w:space="0" w:color="auto"/>
            <w:right w:val="none" w:sz="0" w:space="0" w:color="auto"/>
          </w:divBdr>
        </w:div>
        <w:div w:id="2029405343">
          <w:marLeft w:val="0"/>
          <w:marRight w:val="0"/>
          <w:marTop w:val="0"/>
          <w:marBottom w:val="0"/>
          <w:divBdr>
            <w:top w:val="none" w:sz="0" w:space="0" w:color="auto"/>
            <w:left w:val="none" w:sz="0" w:space="0" w:color="auto"/>
            <w:bottom w:val="none" w:sz="0" w:space="0" w:color="auto"/>
            <w:right w:val="none" w:sz="0" w:space="0" w:color="auto"/>
          </w:divBdr>
          <w:divsChild>
            <w:div w:id="1186137305">
              <w:marLeft w:val="0"/>
              <w:marRight w:val="0"/>
              <w:marTop w:val="0"/>
              <w:marBottom w:val="0"/>
              <w:divBdr>
                <w:top w:val="none" w:sz="0" w:space="0" w:color="auto"/>
                <w:left w:val="none" w:sz="0" w:space="0" w:color="auto"/>
                <w:bottom w:val="none" w:sz="0" w:space="0" w:color="auto"/>
                <w:right w:val="none" w:sz="0" w:space="0" w:color="auto"/>
              </w:divBdr>
            </w:div>
          </w:divsChild>
        </w:div>
        <w:div w:id="1175148738">
          <w:marLeft w:val="0"/>
          <w:marRight w:val="0"/>
          <w:marTop w:val="0"/>
          <w:marBottom w:val="0"/>
          <w:divBdr>
            <w:top w:val="none" w:sz="0" w:space="0" w:color="auto"/>
            <w:left w:val="none" w:sz="0" w:space="0" w:color="auto"/>
            <w:bottom w:val="none" w:sz="0" w:space="0" w:color="auto"/>
            <w:right w:val="none" w:sz="0" w:space="0" w:color="auto"/>
          </w:divBdr>
        </w:div>
        <w:div w:id="804465250">
          <w:marLeft w:val="0"/>
          <w:marRight w:val="0"/>
          <w:marTop w:val="0"/>
          <w:marBottom w:val="0"/>
          <w:divBdr>
            <w:top w:val="none" w:sz="0" w:space="0" w:color="auto"/>
            <w:left w:val="none" w:sz="0" w:space="0" w:color="auto"/>
            <w:bottom w:val="none" w:sz="0" w:space="0" w:color="auto"/>
            <w:right w:val="none" w:sz="0" w:space="0" w:color="auto"/>
          </w:divBdr>
          <w:divsChild>
            <w:div w:id="495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236">
      <w:bodyDiv w:val="1"/>
      <w:marLeft w:val="0"/>
      <w:marRight w:val="0"/>
      <w:marTop w:val="0"/>
      <w:marBottom w:val="0"/>
      <w:divBdr>
        <w:top w:val="none" w:sz="0" w:space="0" w:color="auto"/>
        <w:left w:val="none" w:sz="0" w:space="0" w:color="auto"/>
        <w:bottom w:val="none" w:sz="0" w:space="0" w:color="auto"/>
        <w:right w:val="none" w:sz="0" w:space="0" w:color="auto"/>
      </w:divBdr>
    </w:div>
    <w:div w:id="2140997757">
      <w:bodyDiv w:val="1"/>
      <w:marLeft w:val="0"/>
      <w:marRight w:val="0"/>
      <w:marTop w:val="0"/>
      <w:marBottom w:val="0"/>
      <w:divBdr>
        <w:top w:val="none" w:sz="0" w:space="0" w:color="auto"/>
        <w:left w:val="none" w:sz="0" w:space="0" w:color="auto"/>
        <w:bottom w:val="none" w:sz="0" w:space="0" w:color="auto"/>
        <w:right w:val="none" w:sz="0" w:space="0" w:color="auto"/>
      </w:divBdr>
    </w:div>
    <w:div w:id="2143232584">
      <w:bodyDiv w:val="1"/>
      <w:marLeft w:val="0"/>
      <w:marRight w:val="0"/>
      <w:marTop w:val="0"/>
      <w:marBottom w:val="0"/>
      <w:divBdr>
        <w:top w:val="none" w:sz="0" w:space="0" w:color="auto"/>
        <w:left w:val="none" w:sz="0" w:space="0" w:color="auto"/>
        <w:bottom w:val="none" w:sz="0" w:space="0" w:color="auto"/>
        <w:right w:val="none" w:sz="0" w:space="0" w:color="auto"/>
      </w:divBdr>
    </w:div>
    <w:div w:id="214488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Mod&#232;les%20Office%20personnalis&#233;s\Offre%20SECE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B6CF6C-7F0C-44F8-AE6A-B0B02A1A549A}">
  <we:reference id="wa200010453" version="1.0.0.1" store="en-US" storeType="OMEX"/>
  <we:alternateReferences>
    <we:reference id="wa200010453" version="1.0.0.1" store="en-US" storeType="OMEX"/>
  </we:alternateReferences>
  <we:properties>
    <we:property name="claude.fileId" value="&quot;115cc8d6-867c-4644-8226-7d504705a54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2022-06-07T00:00:00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3195C1-F05C-4367-9EC9-99F2B4063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C:\Users\Admin\Documents\Modèles Office personnalisés\Offre SECEL.dotx</Template>
  <TotalTime>2</TotalTime>
  <Pages>1</Pages>
  <Words>0</Words>
  <Characters>0</Characters>
  <Application>Microsoft Office Word</Application>
  <DocSecurity>0</DocSecurity>
  <Lines>0</Lines>
  <Paragraphs>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ELABORATION DE LA POLITIQUE ET DES PROCESSUS ET PROCEDURE DE SECURITE DU SYSTEME D’INFORMATION DE CIMENCAM</vt:lpstr>
      <vt:lpstr>ELABORATION DE LA POLITIQUE ET DES PROCESSUS ET PROCEDURE DE SECURITE DU SYSTEME D’INFORMATION DE CIMENCAM</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ELABORATION DE LA POLITIQUE ET DES PROCESSUS ET PROCEDURE DE SECURITE DU SYSTEME D’INFORMATION DE CIMENCAM</dc:title>
  <dc:subject>Plan D’action Portant Sur La Réalisation Du « Site Survey »</dc:subject>
  <dc:creator>Zidane Momo</dc:creator>
  <cp:keywords/>
  <dc:description/>
  <cp:lastModifiedBy>Y. Stéphane</cp:lastModifiedBy>
  <cp:revision>7</cp:revision>
  <cp:lastPrinted>2026-01-12T12:22:00Z</cp:lastPrinted>
  <dcterms:created xsi:type="dcterms:W3CDTF">2026-05-31T19:11:00Z</dcterms:created>
  <dcterms:modified xsi:type="dcterms:W3CDTF">2026-10-04T21:47:00Z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id="AGGiKlyK"/&gt;&lt;style id="http://www.zotero.org/styles/ieee" locale="fr-FR" hasBibliography="1" bibliographyStyleHasBeenSet="1"/&gt;&lt;prefs&gt;&lt;pref name="fieldType" value="Bookmark"/&gt;&lt;pref name="automaticJ</vt:lpwstr>
  </property>
  <property fmtid="{D5CDD505-2E9C-101B-9397-08002B2CF9AE}" pid="3" name="ZOTERO_PREF_2">
    <vt:lpwstr>ournalAbbreviations" value="true"/&gt;&lt;/prefs&gt;&lt;/data&gt;</vt:lpwstr>
  </property>
  <property fmtid="{D5CDD505-2E9C-101B-9397-08002B2CF9AE}" pid="4" name="ZOTERO_BREF_3boxXTiAEcoq_1">
    <vt:lpwstr>ZOTERO_ITEM CSL_CITATION {"citationID":"AnC9DYLI","properties":{"formattedCitation":"(Project Management Institute, 2021)","plainCitation":"(Project Management Institute, 2021)","noteIndex":0},"citationItems":[{"id":32,"uris":["http://zotero.org/users/978</vt:lpwstr>
  </property>
  <property fmtid="{D5CDD505-2E9C-101B-9397-08002B2CF9AE}" pid="5" name="ZOTERO_BREF_3boxXTiAEcoq_2">
    <vt:lpwstr>4222/items/KN2JS9US"],"itemData":{"id":32,"type":"book","abstract":"Au cours des \ndernières années, les technologies émergentes, les nouvelles approches et les fluctuations rapides \ndu marché ont bouleversé nos façons de travailler, poussant la professi</vt:lpwstr>
  </property>
  <property fmtid="{D5CDD505-2E9C-101B-9397-08002B2CF9AE}" pid="6" name="ZOTERO_BREF_3boxXTiAEcoq_3">
    <vt:lpwstr>on du management \nde projet à évoluer. Les secteurs, les organisations et les projets font face à des défis particuliers. \nAussi, les membres d’équipe doivent adapter leurs approches afin de gérer efficacement les projets \net de produire des résultats.</vt:lpwstr>
  </property>
  <property fmtid="{D5CDD505-2E9C-101B-9397-08002B2CF9AE}" pid="7" name="ZOTERO_BREF_3boxXTiAEcoq_4">
    <vt:lpwstr> À ce titre, Un guide du Corpus des connaissances en management de \nprojet (Guide PMBOK®) - Septième édition se penche de plus près sur les concepts fondamentaux \nde la profession. Intégrant à la fois Le Standard pour le management de projet et le Guide</vt:lpwstr>
  </property>
  <property fmtid="{D5CDD505-2E9C-101B-9397-08002B2CF9AE}" pid="8" name="ZOTERO_BREF_3boxXTiAEcoq_5">
    <vt:lpwstr> PMBOK®, \ncette édition présente 12 principes du management de projet et huit domaines de performance du \ntravail du projet nécessaires pour livrer les résultats d’un projet. Cette édition du Guide PMBOK®\nreflète toutes les approches de développement (</vt:lpwstr>
  </property>
  <property fmtid="{D5CDD505-2E9C-101B-9397-08002B2CF9AE}" pid="9" name="ZOTERO_BREF_3boxXTiAEcoq_6">
    <vt:lpwstr>prédictive, traditionnelle, adaptative, Agile, hybride, \netc.), consacre une section entière à l’adaptation des processus et approches de développement, \nétoffe la liste des outils et techniques dans une nouvelle section intitulée « Modèles, techniques </vt:lpwstr>
  </property>
  <property fmtid="{D5CDD505-2E9C-101B-9397-08002B2CF9AE}" pid="10" name="ZOTERO_BREF_3boxXTiAEcoq_7">
    <vt:lpwstr>et \nartefacts », se concentre sur les résultats du projet, en plus des livrables et s’intègre à PMIstandards+, \npermettant ainsi aux utilisateurs d’avoir accès à du contenu et d’appliquer le Guide PMBOK®\nau travail. Le résultat se traduit par un guide </vt:lpwstr>
  </property>
  <property fmtid="{D5CDD505-2E9C-101B-9397-08002B2CF9AE}" pid="11" name="ZOTERO_BREF_3boxXTiAEcoq_8">
    <vt:lpwstr>moderne qui incite les membres de l’équipe projet \nà être plus proactifs, innovants et habiles en matière de livraison des résultats d’un projet.","edition":"7th Edition","event-place":"États-Unis","ISBN":"978-1-62825-683-3","language":"Français","number</vt:lpwstr>
  </property>
  <property fmtid="{D5CDD505-2E9C-101B-9397-08002B2CF9AE}" pid="12" name="ZOTERO_BREF_3boxXTiAEcoq_9">
    <vt:lpwstr>-of-pages":"370","publisher-place":"États-Unis","title":"LE STANDARD POUR LE  MANAGEMENT DE PROJETET GUIDE DU CORPUS DES  CONNAISSANCES EN  MANAGEMENT DE PROJET (Guide PMBOK)","author":[{"family":"Project Management Institute","given":"Inc"}],"accessed":{</vt:lpwstr>
  </property>
  <property fmtid="{D5CDD505-2E9C-101B-9397-08002B2CF9AE}" pid="13" name="ZOTERO_BREF_3boxXTiAEcoq_10">
    <vt:lpwstr>"date-parts":[["2022",7,17]]},"issued":{"date-parts":[["2021",8]]}}}],"schema":"https://github.com/citation-style-language/schema/raw/master/csl-citation.json"}</vt:lpwstr>
  </property>
  <property fmtid="{D5CDD505-2E9C-101B-9397-08002B2CF9AE}" pid="14" name="ZOTERO_BREF_aERcubQceKzJ_1">
    <vt:lpwstr>ZOTERO_ITEM CSL_CITATION {"citationID":"iQPy14qn","properties":{"formattedCitation":"(Project Management Institute, 2021)","plainCitation":"(Project Management Institute, 2021)","noteIndex":0},"citationItems":[{"id":32,"uris":["http://zotero.org/users/978</vt:lpwstr>
  </property>
  <property fmtid="{D5CDD505-2E9C-101B-9397-08002B2CF9AE}" pid="15" name="ZOTERO_BREF_aERcubQceKzJ_2">
    <vt:lpwstr>4222/items/KN2JS9US"],"itemData":{"id":32,"type":"book","abstract":"Au cours des \ndernières années, les technologies émergentes, les nouvelles approches et les fluctuations rapides \ndu marché ont bouleversé nos façons de travailler, poussant la professi</vt:lpwstr>
  </property>
  <property fmtid="{D5CDD505-2E9C-101B-9397-08002B2CF9AE}" pid="16" name="ZOTERO_BREF_aERcubQceKzJ_3">
    <vt:lpwstr>on du management \nde projet à évoluer. Les secteurs, les organisations et les projets font face à des défis particuliers. \nAussi, les membres d’équipe doivent adapter leurs approches afin de gérer efficacement les projets \net de produire des résultats.</vt:lpwstr>
  </property>
  <property fmtid="{D5CDD505-2E9C-101B-9397-08002B2CF9AE}" pid="17" name="ZOTERO_BREF_aERcubQceKzJ_4">
    <vt:lpwstr> À ce titre, Un guide du Corpus des connaissances en management de \nprojet (Guide PMBOK®) - Septième édition se penche de plus près sur les concepts fondamentaux \nde la profession. Intégrant à la fois Le Standard pour le management de projet et le Guide</vt:lpwstr>
  </property>
  <property fmtid="{D5CDD505-2E9C-101B-9397-08002B2CF9AE}" pid="18" name="ZOTERO_BREF_aERcubQceKzJ_5">
    <vt:lpwstr> PMBOK®, \ncette édition présente 12 principes du management de projet et huit domaines de performance du \ntravail du projet nécessaires pour livrer les résultats d’un projet. Cette édition du Guide PMBOK®\nreflète toutes les approches de développement (</vt:lpwstr>
  </property>
  <property fmtid="{D5CDD505-2E9C-101B-9397-08002B2CF9AE}" pid="19" name="ZOTERO_BREF_aERcubQceKzJ_6">
    <vt:lpwstr>prédictive, traditionnelle, adaptative, Agile, hybride, \netc.), consacre une section entière à l’adaptation des processus et approches de développement, \nétoffe la liste des outils et techniques dans une nouvelle section intitulée « Modèles, techniques </vt:lpwstr>
  </property>
  <property fmtid="{D5CDD505-2E9C-101B-9397-08002B2CF9AE}" pid="20" name="ZOTERO_BREF_aERcubQceKzJ_7">
    <vt:lpwstr>et \nartefacts », se concentre sur les résultats du projet, en plus des livrables et s’intègre à PMIstandards+, \npermettant ainsi aux utilisateurs d’avoir accès à du contenu et d’appliquer le Guide PMBOK®\nau travail. Le résultat se traduit par un guide </vt:lpwstr>
  </property>
  <property fmtid="{D5CDD505-2E9C-101B-9397-08002B2CF9AE}" pid="21" name="ZOTERO_BREF_aERcubQceKzJ_8">
    <vt:lpwstr>moderne qui incite les membres de l’équipe projet \nà être plus proactifs, innovants et habiles en matière de livraison des résultats d’un projet.","edition":"7th Edition","event-place":"États-Unis","ISBN":"978-1-62825-683-3","language":"Français","number</vt:lpwstr>
  </property>
  <property fmtid="{D5CDD505-2E9C-101B-9397-08002B2CF9AE}" pid="22" name="ZOTERO_BREF_aERcubQceKzJ_9">
    <vt:lpwstr>-of-pages":"370","publisher-place":"États-Unis","title":"LE STANDARD POUR LE  MANAGEMENT DE PROJETET GUIDE DU CORPUS DES  CONNAISSANCES EN  MANAGEMENT DE PROJET (Guide PMBOK)","author":[{"family":"Project Management Institute","given":"Inc"}],"accessed":{</vt:lpwstr>
  </property>
  <property fmtid="{D5CDD505-2E9C-101B-9397-08002B2CF9AE}" pid="23" name="ZOTERO_BREF_aERcubQceKzJ_10">
    <vt:lpwstr>"date-parts":[["2022",7,17]]},"issued":{"date-parts":[["2021",8]]}}}],"schema":"https://github.com/citation-style-language/schema/raw/master/csl-citation.json"}</vt:lpwstr>
  </property>
  <property fmtid="{D5CDD505-2E9C-101B-9397-08002B2CF9AE}" pid="24" name="ZOTERO_BREF_xahUnOJLFrhE_1">
    <vt:lpwstr>ZOTERO_BIBL {"uncited":[],"omitted":[],"custom":[]} CSL_BIBLIOGRAPHY</vt:lpwstr>
  </property>
  <property fmtid="{D5CDD505-2E9C-101B-9397-08002B2CF9AE}" pid="25" name="ZOTERO_BREF_C91Fik57qFcQ_1">
    <vt:lpwstr>ZOTERO_TEMP</vt:lpwstr>
  </property>
  <property fmtid="{D5CDD505-2E9C-101B-9397-08002B2CF9AE}" pid="26" name="ZOTERO_BREF_ybu4ZJV8RmLt_1">
    <vt:lpwstr>ZOTERO_TEMP</vt:lpwstr>
  </property>
  <property fmtid="{D5CDD505-2E9C-101B-9397-08002B2CF9AE}" pid="27" name="ZOTERO_BREF_uvZamjc7NFhC_1">
    <vt:lpwstr>ZOTERO_ITEM CSL_CITATION {"citationID":"GHrNQjTT","properties":{"formattedCitation":"[3]","plainCitation":"[3]","noteIndex":0},"citationItems":[{"id":35,"uris":["http://zotero.org/users/9784222/items/9JEQ552U"],"itemData":{"id":35,"type":"document","langu</vt:lpwstr>
  </property>
  <property fmtid="{D5CDD505-2E9C-101B-9397-08002B2CF9AE}" pid="28" name="ZOTERO_BREF_uvZamjc7NFhC_2">
    <vt:lpwstr>age":"Anglais","title":"ISO/IEC 27005 -  Information security risk  management","title-short":"ISO 27005","author":[{"family":"ISO/IEC","given":""}],"accessed":{"date-parts":[["2022",7,17]]},"issued":{"date-parts":[["2011"]]}}}],"schema":"https://github.c</vt:lpwstr>
  </property>
  <property fmtid="{D5CDD505-2E9C-101B-9397-08002B2CF9AE}" pid="29" name="ZOTERO_BREF_uvZamjc7NFhC_3">
    <vt:lpwstr>om/citation-style-language/schema/raw/master/csl-citation.json"}</vt:lpwstr>
  </property>
  <property fmtid="{D5CDD505-2E9C-101B-9397-08002B2CF9AE}" pid="30" name="ZOTERO_BREF_xwZB5oi2n0iM_1">
    <vt:lpwstr>ZOTERO_ITEM CSL_CITATION {"citationID":"pUAZXekN","properties":{"formattedCitation":"[1]","plainCitation":"[1]","noteIndex":0},"citationItems":[{"id":12,"uris":["http://zotero.org/users/9784222/items/CKTTEVXN"],"itemData":{"id":12,"type":"webpage","title"</vt:lpwstr>
  </property>
  <property fmtid="{D5CDD505-2E9C-101B-9397-08002B2CF9AE}" pid="31" name="ZOTERO_BREF_xwZB5oi2n0iM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32" name="ZOTERO_BREF_xwZB5oi2n0iM_3">
    <vt:lpwstr>family":"Chiew","given":"Pei Yi"},{"family":"Nurfarina","given":"Zainal"}],"accessed":{"date-parts":[["2022",7,17]]}}}],"schema":"https://github.com/citation-style-language/schema/raw/master/csl-citation.json"}</vt:lpwstr>
  </property>
  <property fmtid="{D5CDD505-2E9C-101B-9397-08002B2CF9AE}" pid="33" name="ZOTERO_BREF_i3sroafAelVT_1">
    <vt:lpwstr>ZOTERO_ITEM CSL_CITATION {"citationID":"psZgZL0q","properties":{"formattedCitation":"[1]","plainCitation":"[1]","noteIndex":0},"citationItems":[{"id":12,"uris":["http://zotero.org/users/9784222/items/CKTTEVXN"],"itemData":{"id":12,"type":"webpage","title"</vt:lpwstr>
  </property>
  <property fmtid="{D5CDD505-2E9C-101B-9397-08002B2CF9AE}" pid="34" name="ZOTERO_BREF_i3sroafAelVT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35" name="ZOTERO_BREF_i3sroafAelVT_3">
    <vt:lpwstr>family":"Chiew","given":"Pei Yi"},{"family":"Nurfarina","given":"Zainal"}],"accessed":{"date-parts":[["2022",7,17]]}}}],"schema":"https://github.com/citation-style-language/schema/raw/master/csl-citation.json"}</vt:lpwstr>
  </property>
  <property fmtid="{D5CDD505-2E9C-101B-9397-08002B2CF9AE}" pid="36" name="ZOTERO_BREF_kUsbU1UrOJgw_1">
    <vt:lpwstr>ZOTERO_BIBL {"uncited":[],"omitted":[],"custom":[]} CSL_BIBLIOGRAPHY</vt:lpwstr>
  </property>
  <property fmtid="{D5CDD505-2E9C-101B-9397-08002B2CF9AE}" pid="37" name="ZOTERO_BREF_l3DiYBFdUubV_1">
    <vt:lpwstr>ZOTERO_BIBL {"uncited":[],"omitted":[],"custom":[]} CSL_BIBLIOGRAPHY</vt:lpwstr>
  </property>
  <property fmtid="{D5CDD505-2E9C-101B-9397-08002B2CF9AE}" pid="38" name="ZOTERO_BREF_NQwQ0NNN01zt_1">
    <vt:lpwstr>ZOTERO_ITEM CSL_CITATION {"citationID":"I4uJlOd8","properties":{"formattedCitation":"[4]","plainCitation":"[4]","noteIndex":0},"citationItems":[{"id":12,"uris":["http://zotero.org/users/9784222/items/CKTTEVXN"],"itemData":{"id":12,"type":"webpage","title"</vt:lpwstr>
  </property>
  <property fmtid="{D5CDD505-2E9C-101B-9397-08002B2CF9AE}" pid="39" name="ZOTERO_BREF_NQwQ0NNN01zt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40" name="ZOTERO_BREF_NQwQ0NNN01zt_3">
    <vt:lpwstr>family":"Chiew","given":"Pei Yi"},{"family":"Nurfarina","given":"Zainal"}],"accessed":{"date-parts":[["2022",7,17]]}}}],"schema":"https://github.com/citation-style-language/schema/raw/master/csl-citation.json"}</vt:lpwstr>
  </property>
  <property fmtid="{D5CDD505-2E9C-101B-9397-08002B2CF9AE}" pid="41" name="ZOTERO_BREF_uvyUG6Eu8geT_1">
    <vt:lpwstr>ZOTERO_ITEM CSL_CITATION {"citationID":"OicHnFct","properties":{"formattedCitation":"[2]","plainCitation":"[2]","noteIndex":0},"citationItems":[{"id":32,"uris":["http://zotero.org/users/9784222/items/KN2JS9US"],"itemData":{"id":32,"type":"book","abstract"</vt:lpwstr>
  </property>
  <property fmtid="{D5CDD505-2E9C-101B-9397-08002B2CF9AE}" pid="42" name="ZOTERO_BREF_uvyUG6Eu8geT_2">
    <vt:lpwstr>:"Au cours des \ndernières années, les technologies émergentes, les nouvelles approches et les fluctuations rapides \ndu marché ont bouleversé nos façons de travailler, poussant la profession du management \nde projet à évoluer. Les secteurs, les organisa</vt:lpwstr>
  </property>
  <property fmtid="{D5CDD505-2E9C-101B-9397-08002B2CF9AE}" pid="43" name="ZOTERO_BREF_uvyUG6Eu8geT_3">
    <vt:lpwstr>tions et les projets font face à des défis particuliers. \nAussi, les membres d’équipe doivent adapter leurs approches afin de gérer efficacement les projets \net de produire des résultats. À ce titre, Un guide du Corpus des connaissances en management de</vt:lpwstr>
  </property>
  <property fmtid="{D5CDD505-2E9C-101B-9397-08002B2CF9AE}" pid="44" name="ZOTERO_BREF_uvyUG6Eu8geT_4">
    <vt:lpwstr> \nprojet (Guide PMBOK®) - Septième édition se penche de plus près sur les concepts fondamentaux \nde la profession. Intégrant à la fois Le Standard pour le management de projet et le Guide PMBOK®, \ncette édition présente 12 principes du management de pr</vt:lpwstr>
  </property>
  <property fmtid="{D5CDD505-2E9C-101B-9397-08002B2CF9AE}" pid="45" name="ZOTERO_BREF_uvyUG6Eu8geT_5">
    <vt:lpwstr>ojet et huit domaines de performance du \ntravail du projet nécessaires pour livrer les résultats d’un projet. Cette édition du Guide PMBOK®\nreflète toutes les approches de développement (prédictive, traditionnelle, adaptative, Agile, hybride, \netc.), c</vt:lpwstr>
  </property>
  <property fmtid="{D5CDD505-2E9C-101B-9397-08002B2CF9AE}" pid="46" name="ZOTERO_BREF_uvyUG6Eu8geT_6">
    <vt:lpwstr>onsacre une section entière à l’adaptation des processus et approches de développement, \nétoffe la liste des outils et techniques dans une nouvelle section intitulée « Modèles, techniques et \nartefacts », se concentre sur les résultats du projet, en plu</vt:lpwstr>
  </property>
  <property fmtid="{D5CDD505-2E9C-101B-9397-08002B2CF9AE}" pid="47" name="ZOTERO_BREF_uvyUG6Eu8geT_7">
    <vt:lpwstr>s des livrables et s’intègre à PMIstandards+, \npermettant ainsi aux utilisateurs d’avoir accès à du contenu et d’appliquer le Guide PMBOK®\nau travail. Le résultat se traduit par un guide moderne qui incite les membres de l’équipe projet \nà être plus pr</vt:lpwstr>
  </property>
  <property fmtid="{D5CDD505-2E9C-101B-9397-08002B2CF9AE}" pid="48" name="ZOTERO_BREF_uvyUG6Eu8geT_8">
    <vt:lpwstr>oactifs, innovants et habiles en matière de livraison des résultats d’un projet.","edition":"7th Edition","event-place":"États-Unis","ISBN":"978-1-62825-683-3","language":"Français","number-of-pages":"370","publisher-place":"États-Unis","title":"LE STANDA</vt:lpwstr>
  </property>
  <property fmtid="{D5CDD505-2E9C-101B-9397-08002B2CF9AE}" pid="49" name="ZOTERO_BREF_uvyUG6Eu8geT_9">
    <vt:lpwstr>RD POUR LE  MANAGEMENT DE PROJETET GUIDE DU CORPUS DES  CONNAISSANCES EN  MANAGEMENT DE PROJET (Guide PMBOK)","author":[{"family":"Project Management Institute","given":"Inc"}],"accessed":{"date-parts":[["2022",7,17]]},"issued":{"date-parts":[["2021",8]]}</vt:lpwstr>
  </property>
  <property fmtid="{D5CDD505-2E9C-101B-9397-08002B2CF9AE}" pid="50" name="ZOTERO_BREF_uvyUG6Eu8geT_10">
    <vt:lpwstr>}}],"schema":"https://github.com/citation-style-language/schema/raw/master/csl-citation.json"}</vt:lpwstr>
  </property>
  <property fmtid="{D5CDD505-2E9C-101B-9397-08002B2CF9AE}" pid="51" name="ZOTERO_BREF_ChkucI44DYIn_1">
    <vt:lpwstr>ZOTERO_ITEM CSL_CITATION {"citationID":"JAmUx6Hu","properties":{"formattedCitation":"[10]","plainCitation":"[10]","noteIndex":0},"citationItems":[{"id":16,"uris":["http://zotero.org/users/9784222/items/ZISIYEAE"],"itemData":{"id":16,"type":"document","abs</vt:lpwstr>
  </property>
  <property fmtid="{D5CDD505-2E9C-101B-9397-08002B2CF9AE}" pid="52" name="ZOTERO_BREF_ChkucI44DYIn_2">
    <vt:lpwstr>tract":"Abstract—Smartphones are becoming more preferred companions to users than desktops or notebooks. Knowing that smartphones are most popular with users at the age around 26, using smartphones to speed up the process of taking attendance by universit</vt:lpwstr>
  </property>
  <property fmtid="{D5CDD505-2E9C-101B-9397-08002B2CF9AE}" pid="53" name="ZOTERO_BREF_ChkucI44DYIn_3">
    <vt:lpwstr>y instructors would save lecturing time and hence enhance the educational process. This paper proposes a system that is based on a QR code, which is being displayed for students during or at the beginning of each lecture. The students will need to scan th</vt:lpwstr>
  </property>
  <property fmtid="{D5CDD505-2E9C-101B-9397-08002B2CF9AE}" pid="54" name="ZOTERO_BREF_ChkucI44DYIn_4">
    <vt:lpwstr>e code in order to confirm their attendance. The paper explains the high level implementation details of the proposed system. It also discusses how the system verifies student identity to eliminate false registrations.","source":"CiteSeer","title":"www.ij</vt:lpwstr>
  </property>
  <property fmtid="{D5CDD505-2E9C-101B-9397-08002B2CF9AE}" pid="55" name="ZOTERO_BREF_ChkucI44DYIn_5">
    <vt:lpwstr>acsa.thesai.org A Students Attendance System Using QR Code","author":[{"family":"Masalha","given":"Fadi"},{"family":"Hirzallah","given":"Nael"}]}}],"schema":"https://github.com/citation-style-language/schema/raw/master/csl-citation.json"}</vt:lpwstr>
  </property>
  <property fmtid="{D5CDD505-2E9C-101B-9397-08002B2CF9AE}" pid="56" name="ZOTERO_BREF_DCNGEKLR1ylY_1">
    <vt:lpwstr>ZOTERO_TEMP</vt:lpwstr>
  </property>
  <property fmtid="{D5CDD505-2E9C-101B-9397-08002B2CF9AE}" pid="57" name="ZOTERO_BREF_yvYwbk3EqFq1_1">
    <vt:lpwstr>ZOTERO_TEMP</vt:lpwstr>
  </property>
  <property fmtid="{D5CDD505-2E9C-101B-9397-08002B2CF9AE}" pid="58" name="ZOTERO_BREF_Nc08aORXpWoI_1">
    <vt:lpwstr>ZOTERO_TEMP</vt:lpwstr>
  </property>
  <property fmtid="{D5CDD505-2E9C-101B-9397-08002B2CF9AE}" pid="59" name="ZOTERO_BREF_eQZc9FRcpjIr_1">
    <vt:lpwstr>ZOTERO_TEMP</vt:lpwstr>
  </property>
  <property fmtid="{D5CDD505-2E9C-101B-9397-08002B2CF9AE}" pid="60" name="ZOTERO_BREF_gkUkMx9Gj4tU_1">
    <vt:lpwstr>ZOTERO_BIBL {"uncited":[],"omitted":[],"custom":[]} CSL_BIBLIOGRAPHY</vt:lpwstr>
  </property>
  <property fmtid="{D5CDD505-2E9C-101B-9397-08002B2CF9AE}" pid="61" name="ZOTERO_BREF_3tN86SwpVDMA_1">
    <vt:lpwstr>ZOTERO_BIBL {"uncited":[],"omitted":[],"custom":[]} CSL_BIBLIOGRAPHY</vt:lpwstr>
  </property>
  <property fmtid="{D5CDD505-2E9C-101B-9397-08002B2CF9AE}" pid="62" name="ZOTERO_BREF_y8ZeZtnuep8L_1">
    <vt:lpwstr>ZOTERO_BIBL {"uncited":[],"omitted":[],"custom":[]} CSL_BIBLIOGRAPHY</vt:lpwstr>
  </property>
  <property fmtid="{D5CDD505-2E9C-101B-9397-08002B2CF9AE}" pid="63" name="ZOTERO_BREF_LtLynCU1frth_1">
    <vt:lpwstr>ZOTERO_TEMP</vt:lpwstr>
  </property>
  <property fmtid="{D5CDD505-2E9C-101B-9397-08002B2CF9AE}" pid="64" name="ZOTERO_BREF_HmttIWXNGsUU_1">
    <vt:lpwstr>ZOTERO_ITEM CSL_CITATION {"citationID":"WqkiPLOQ","properties":{"formattedCitation":"[19]","plainCitation":"[19]","noteIndex":0},"citationItems":[{"id":29,"uris":["http://zotero.org/users/9784222/items/RXVUJ2K3"],"itemData":{"id":29,"type":"webpage","titl</vt:lpwstr>
  </property>
  <property fmtid="{D5CDD505-2E9C-101B-9397-08002B2CF9AE}" pid="65" name="ZOTERO_BREF_HmttIWXNGsUU_2">
    <vt:lpwstr>e":"Biometrics, howstuffworks","URL":"https://science.howstuffworks.com/biometrics.htm","accessed":{"date-parts":[["2022",5,15]]},"issued":{"date-parts":[["2021",8,27]]}}}],"schema":"https://github.com/citation-style-language/schema/raw/master/csl-citatio</vt:lpwstr>
  </property>
  <property fmtid="{D5CDD505-2E9C-101B-9397-08002B2CF9AE}" pid="66" name="ZOTERO_BREF_HmttIWXNGsUU_3">
    <vt:lpwstr>n.json"}</vt:lpwstr>
  </property>
  <property fmtid="{D5CDD505-2E9C-101B-9397-08002B2CF9AE}" pid="67" name="ZOTERO_BREF_b4Nl2ec4sW9q_1">
    <vt:lpwstr>ZOTERO_ITEM CSL_CITATION {"citationID":"Znk3sMbI","properties":{"formattedCitation":"[18]","plainCitation":"[18]","noteIndex":0},"citationItems":[{"id":28,"uris":["http://zotero.org/users/9784222/items/YUZQDMCT"],"itemData":{"id":28,"type":"webpage","titl</vt:lpwstr>
  </property>
  <property fmtid="{D5CDD505-2E9C-101B-9397-08002B2CF9AE}" pid="68" name="ZOTERO_BREF_b4Nl2ec4sW9q_2">
    <vt:lpwstr>e":"Biometrics. TechTarget","URL":"https://searchsecurity.techtarget.com/definition/biometrics","author":[{"family":"Alexander S.","given":"Gillis"},{"family":"Peter","given":"Loshin"},{"family":"Michael","given":"Cobb"}],"accessed":{"date-parts":[["2022"</vt:lpwstr>
  </property>
  <property fmtid="{D5CDD505-2E9C-101B-9397-08002B2CF9AE}" pid="69" name="ZOTERO_BREF_b4Nl2ec4sW9q_3">
    <vt:lpwstr>,5,15]]}}}],"schema":"https://github.com/citation-style-language/schema/raw/master/csl-citation.json"}</vt:lpwstr>
  </property>
  <property fmtid="{D5CDD505-2E9C-101B-9397-08002B2CF9AE}" pid="70" name="ZOTERO_BREF_SA4YluMndUXN_1">
    <vt:lpwstr>ZOTERO_ITEM CSL_CITATION {"citationID":"oAeHv8rD","properties":{"formattedCitation":"[1]","plainCitation":"[1]","noteIndex":0},"citationItems":[{"id":35,"uris":["http://zotero.org/users/9784222/items/LMSE4DJ8"],"itemData":{"id":35,"type":"document","abstr</vt:lpwstr>
  </property>
  <property fmtid="{D5CDD505-2E9C-101B-9397-08002B2CF9AE}" pid="71" name="ZOTERO_BREF_SA4YluMndUXN_2">
    <vt:lpwstr>act":"La vérification de présence est devenue une pratique courante dans tous les systèmes éducatifs. En réponse à cette \nsituation, il existe des nombreuses méthodes de vérification mais l’accent est mis sur l’automatisation du processus. \nL’Université</vt:lpwstr>
  </property>
  <property fmtid="{D5CDD505-2E9C-101B-9397-08002B2CF9AE}" pid="72" name="ZOTERO_BREF_SA4YluMndUXN_3">
    <vt:lpwstr> Libre des Pays des Grands Lacs (ULPGL) à Goma, en République Démocratique du Congo, applique encore la \nméthode manuelle traditionnelle pour l’identification et l’élaboration des liste de présence dans les salles d’examen. Ce \nprocessus manuel de vérif</vt:lpwstr>
  </property>
  <property fmtid="{D5CDD505-2E9C-101B-9397-08002B2CF9AE}" pid="73" name="ZOTERO_BREF_SA4YluMndUXN_4">
    <vt:lpwstr>ication des étudiants éligibles et de comptage du nombre de copies des participants entraîne un \nretard important. En plus de cela, certaines personnes malhonnêtes peuvent passer des examens à la place des autres. Pour \nrépondre à ces préoccupations, un</vt:lpwstr>
  </property>
  <property fmtid="{D5CDD505-2E9C-101B-9397-08002B2CF9AE}" pid="74" name="ZOTERO_BREF_SA4YluMndUXN_5">
    <vt:lpwstr> système intelligent et efficace est conçu et développé dans ce travail. Après avoir inscrit \ntous les participants en stockant leurs données avec leur code de badge et / ou empreinte digitale uniques, le système \nenregistre automatiquement les présence</vt:lpwstr>
  </property>
  <property fmtid="{D5CDD505-2E9C-101B-9397-08002B2CF9AE}" pid="75" name="ZOTERO_BREF_SA4YluMndUXN_6">
    <vt:lpwstr>s à l'examen et vérifie l'éligibilité en appliquant les technologies RFID et / ou \nd'empreinte digitale en recherchant une correspondance dans la base de données créée. Pour renforcer la sécurité, la photo \nde la personne enregistrée dans la base de don</vt:lpwstr>
  </property>
  <property fmtid="{D5CDD505-2E9C-101B-9397-08002B2CF9AE}" pid="76" name="ZOTERO_BREF_SA4YluMndUXN_7">
    <vt:lpwstr>nées est affichée sur l’écran afin de permettre au surveillant de se rassurer que \nce soit bien la personne porteuse de cette carte. Ce processus élimine toute fraude et permet de gagner en temps de traitement \ndes vérifications et d’enregistrements. 60</vt:lpwstr>
  </property>
  <property fmtid="{D5CDD505-2E9C-101B-9397-08002B2CF9AE}" pid="77" name="ZOTERO_BREF_SA4YluMndUXN_8">
    <vt:lpwstr> étudiants ont testé le système et le taux de réussite a été de 100% tout en réduisant \nle temps moyen d’exécution à 3 et 6 secondes par étudiant au lieu de 25 secondes avec la méthode manuelle.","title":"Conception et mise en œuvre d’un système intellig</vt:lpwstr>
  </property>
  <property fmtid="{D5CDD505-2E9C-101B-9397-08002B2CF9AE}" pid="78" name="ZOTERO_BREF_SA4YluMndUXN_9">
    <vt:lpwstr>ent pour la vérification automatique  de présence et d’autorisation dans une salle d’examen : Cas de l’université ULPGL","author":[{"family":"Patrick","given":"Nzanzu Vingi"},{"family":"Claude","given":"Takenga"}],"accessed":{"date-parts":[["2022",7,15]]}</vt:lpwstr>
  </property>
  <property fmtid="{D5CDD505-2E9C-101B-9397-08002B2CF9AE}" pid="79" name="ZOTERO_BREF_SA4YluMndUXN_10">
    <vt:lpwstr>,"issued":{"date-parts":[["2020"]]}}}],"schema":"https://github.com/citation-style-language/schema/raw/master/csl-citation.json"}</vt:lpwstr>
  </property>
  <property fmtid="{D5CDD505-2E9C-101B-9397-08002B2CF9AE}" pid="80" name="ZOTERO_BREF_f9VWb7yocNtG_1">
    <vt:lpwstr>ZOTERO_ITEM CSL_CITATION {"citationID":"8mq7Wn7L","properties":{"formattedCitation":"[9]","plainCitation":"[9]","noteIndex":0},"citationItems":[{"id":33,"uris":["http://zotero.org/users/9784222/items/TPQE8IXD"],"itemData":{"id":33,"type":"document","title</vt:lpwstr>
  </property>
  <property fmtid="{D5CDD505-2E9C-101B-9397-08002B2CF9AE}" pid="81" name="ZOTERO_BREF_f9VWb7yocNtG_2">
    <vt:lpwstr>":"Sécurité : 10 solutions de contrôle d’accès pour protéger l’entreprise et ses collaborateurs","URL":"https://www.appvizer.fr/magazine/operations/securite/controle-acces","author":[{"family":"Grégory","given":"COSTE"}],"accessed":{"date-parts":[["2022",</vt:lpwstr>
  </property>
  <property fmtid="{D5CDD505-2E9C-101B-9397-08002B2CF9AE}" pid="82" name="ZOTERO_BREF_f9VWb7yocNtG_3">
    <vt:lpwstr>4,17]]},"issued":{"date-parts":[["2018",9,27]]}}}],"schema":"https://github.com/citation-style-language/schema/raw/master/csl-citation.json"}</vt:lpwstr>
  </property>
  <property fmtid="{D5CDD505-2E9C-101B-9397-08002B2CF9AE}" pid="83" name="ZOTERO_BREF_UxxMGkW3G8MM_1">
    <vt:lpwstr>ZOTERO_ITEM CSL_CITATION {"citationID":"c1uXYDsx","properties":{"formattedCitation":"[8]","plainCitation":"[8]","noteIndex":0},"citationItems":[{"id":56,"uris":["http://zotero.org/users/9784222/items/CKTTEVXN"],"itemData":{"id":56,"type":"webpage","title"</vt:lpwstr>
  </property>
  <property fmtid="{D5CDD505-2E9C-101B-9397-08002B2CF9AE}" pid="84" name="ZOTERO_BREF_UxxMGkW3G8MM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85" name="ZOTERO_BREF_UxxMGkW3G8MM_3">
    <vt:lpwstr>family":"Chiew","given":"Pei Yi"},{"family":"Nurfarina","given":"Zainal"}],"accessed":{"date-parts":[["2022",7,17]]}}}],"schema":"https://github.com/citation-style-language/schema/raw/master/csl-citation.json"}</vt:lpwstr>
  </property>
  <property fmtid="{D5CDD505-2E9C-101B-9397-08002B2CF9AE}" pid="86" name="ZOTERO_BREF_dEecEgLkqVh2_1">
    <vt:lpwstr>ZOTERO_ITEM CSL_CITATION {"citationID":"IkFfFuNN","properties":{"formattedCitation":"[2]","plainCitation":"[2]","noteIndex":0},"citationItems":[{"id":12,"uris":["http://zotero.org/users/9784222/items/CKTTEVXN"],"itemData":{"id":12,"type":"webpage","title"</vt:lpwstr>
  </property>
  <property fmtid="{D5CDD505-2E9C-101B-9397-08002B2CF9AE}" pid="87" name="ZOTERO_BREF_dEecEgLkqVh2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88" name="ZOTERO_BREF_dEecEgLkqVh2_3">
    <vt:lpwstr>family":"Chiew","given":"Pei Yi"},{"family":"Nurfarina","given":"Zainal"}],"accessed":{"date-parts":[["2022",7,17]]}}}],"schema":"https://github.com/citation-style-language/schema/raw/master/csl-citation.json"}</vt:lpwstr>
  </property>
  <property fmtid="{D5CDD505-2E9C-101B-9397-08002B2CF9AE}" pid="89" name="ZOTERO_BREF_2lM0c8WxVu6u_1">
    <vt:lpwstr>ZOTERO_ITEM CSL_CITATION {"citationID":"yRYRNj6O","properties":{"formattedCitation":"[2]","plainCitation":"[2]","noteIndex":0},"citationItems":[{"id":12,"uris":["http://zotero.org/users/9784222/items/CKTTEVXN"],"itemData":{"id":12,"type":"webpage","title"</vt:lpwstr>
  </property>
  <property fmtid="{D5CDD505-2E9C-101B-9397-08002B2CF9AE}" pid="90" name="ZOTERO_BREF_2lM0c8WxVu6u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91" name="ZOTERO_BREF_2lM0c8WxVu6u_3">
    <vt:lpwstr>family":"Chiew","given":"Pei Yi"},{"family":"Nurfarina","given":"Zainal"}],"accessed":{"date-parts":[["2022",7,17]]}}}],"schema":"https://github.com/citation-style-language/schema/raw/master/csl-citation.json"}</vt:lpwstr>
  </property>
  <property fmtid="{D5CDD505-2E9C-101B-9397-08002B2CF9AE}" pid="92" name="ZOTERO_BREF_Qo8C8penqm03_1">
    <vt:lpwstr>ZOTERO_ITEM CSL_CITATION {"citationID":"PIGx3Vwu","properties":{"formattedCitation":"[8]","plainCitation":"[8]","noteIndex":0},"citationItems":[{"id":56,"uris":["http://zotero.org/users/9784222/items/CKTTEVXN"],"itemData":{"id":56,"type":"webpage","title"</vt:lpwstr>
  </property>
  <property fmtid="{D5CDD505-2E9C-101B-9397-08002B2CF9AE}" pid="93" name="ZOTERO_BREF_Qo8C8penqm03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94" name="ZOTERO_BREF_Qo8C8penqm03_3">
    <vt:lpwstr>family":"Chiew","given":"Pei Yi"},{"family":"Nurfarina","given":"Zainal"}],"accessed":{"date-parts":[["2022",7,17]]}}}],"schema":"https://github.com/citation-style-language/schema/raw/master/csl-citation.json"}</vt:lpwstr>
  </property>
  <property fmtid="{D5CDD505-2E9C-101B-9397-08002B2CF9AE}" pid="95" name="ZOTERO_BREF_7fdD2sbO3O24_1">
    <vt:lpwstr>ZOTERO_ITEM CSL_CITATION {"citationID":"5s8eswV5","properties":{"formattedCitation":"[8]","plainCitation":"[8]","noteIndex":0},"citationItems":[{"id":56,"uris":["http://zotero.org/users/9784222/items/CKTTEVXN"],"itemData":{"id":56,"type":"webpage","title"</vt:lpwstr>
  </property>
  <property fmtid="{D5CDD505-2E9C-101B-9397-08002B2CF9AE}" pid="96" name="ZOTERO_BREF_7fdD2sbO3O24_2">
    <vt:lpwstr>:"Integration of Attendance Monitoring SystemUsing RFID Technology with Web-based Facility Booking System for University Cleanroom Laboratory Application","URL":"https://publisher.uthm.edu.my/periodicals/index.php/eeee/article/view/3788/1110","author":[{"</vt:lpwstr>
  </property>
  <property fmtid="{D5CDD505-2E9C-101B-9397-08002B2CF9AE}" pid="97" name="ZOTERO_BREF_7fdD2sbO3O24_3">
    <vt:lpwstr>family":"Chiew","given":"Pei Yi"},{"family":"Nurfarina","given":"Zainal"}],"accessed":{"date-parts":[["2022",7,17]]}}}],"schema":"https://github.com/citation-style-language/schema/raw/master/csl-citation.json"}</vt:lpwstr>
  </property>
  <property fmtid="{D5CDD505-2E9C-101B-9397-08002B2CF9AE}" pid="98" name="ZOTERO_BREF_dtsNHq0WTZhb_1">
    <vt:lpwstr>ZOTERO_ITEM CSL_CITATION {"citationID":"iNyX52Ol","properties":{"formattedCitation":"[10]","plainCitation":"[10]","noteIndex":0},"citationItems":[{"id":40,"uris":["http://zotero.org/users/9784222/items/5T5LLZKH"],"itemData":{"id":40,"type":"document","tit</vt:lpwstr>
  </property>
  <property fmtid="{D5CDD505-2E9C-101B-9397-08002B2CF9AE}" pid="99" name="ZOTERO_BREF_dtsNHq0WTZhb_2">
    <vt:lpwstr>le":"Comprendre la rfid en 10 point","URL":"https://sbedirect.com/fr/blog/article/comprendre-la-rfid-en-10-points.html","author":[{"family":"D. D. Santos","given":""}],"accessed":{"date-parts":[["2022",5,11]]},"issued":{"date-parts":[["2016",2,29]]}}}],"s</vt:lpwstr>
  </property>
  <property fmtid="{D5CDD505-2E9C-101B-9397-08002B2CF9AE}" pid="100" name="ZOTERO_BREF_dtsNHq0WTZhb_3">
    <vt:lpwstr>chema":"https://github.com/citation-style-language/schema/raw/master/csl-citation.json"}</vt:lpwstr>
  </property>
  <property fmtid="{D5CDD505-2E9C-101B-9397-08002B2CF9AE}" pid="101" name="ZOTERO_BREF_JxSsUW0LHHe5_1">
    <vt:lpwstr>ZOTERO_ITEM CSL_CITATION {"citationID":"teuA7eEC","properties":{"formattedCitation":"[11]","plainCitation":"[11]","noteIndex":0},"citationItems":[{"id":39,"uris":["http://zotero.org/users/9784222/items/FKZCLEGU"],"itemData":{"id":39,"type":"document","tit</vt:lpwstr>
  </property>
  <property fmtid="{D5CDD505-2E9C-101B-9397-08002B2CF9AE}" pid="102" name="ZOTERO_BREF_JxSsUW0LHHe5_2">
    <vt:lpwstr>le":"RFID Protocol Design, Optimization and Security for the Internet of Things","author":[{"family":"A. Liu,","given":""},{"family":"M. Shahzad","given":""},{"family":"L. Xiulong","given":""},{"family":"L. Keqiu","given":""}],"accessed":{"date-parts":[["</vt:lpwstr>
  </property>
  <property fmtid="{D5CDD505-2E9C-101B-9397-08002B2CF9AE}" pid="103" name="ZOTERO_BREF_JxSsUW0LHHe5_3">
    <vt:lpwstr>2022",5,11]]},"issued":{"date-parts":[["2017"]]}}}],"schema":"https://github.com/citation-style-language/schema/raw/master/csl-citation.json"}</vt:lpwstr>
  </property>
  <property fmtid="{D5CDD505-2E9C-101B-9397-08002B2CF9AE}" pid="104" name="ZOTERO_BREF_7Mv7WWiM1IBM_1">
    <vt:lpwstr>ZOTERO_BIBL {"uncited":[],"omitted":[],"custom":[]} CSL_BIBLIOGRAPHY</vt:lpwstr>
  </property>
  <property fmtid="{D5CDD505-2E9C-101B-9397-08002B2CF9AE}" pid="105" name="ZOTERO_BREF_NLZaUSIfX8J3_1">
    <vt:lpwstr>ZOTERO_TEMP</vt:lpwstr>
  </property>
  <property fmtid="{D5CDD505-2E9C-101B-9397-08002B2CF9AE}" pid="106" name="ZOTERO_BREF_gJvdUbjQoRAG_1">
    <vt:lpwstr>ZOTERO_ITEM CSL_CITATION {"citationID":"t59IKb1N","properties":{"formattedCitation":"[13]","plainCitation":"[13]","noteIndex":0},"citationItems":[{"id":27,"uris":["http://zotero.org/users/9784222/items/JCGIA648"],"itemData":{"id":27,"type":"webpage","titl</vt:lpwstr>
  </property>
  <property fmtid="{D5CDD505-2E9C-101B-9397-08002B2CF9AE}" pid="107" name="ZOTERO_BREF_gJvdUbjQoRAG_2">
    <vt:lpwstr>e":"How is 'Biometrics' Defined?","URL":"https://www.oecd-ilibrary.org/docserver/232025043655.pdf?expires=1630065401&amp;id=id&amp;accname=guest&amp;checksum","author":[{"family":"International Biometric Group","given":""}],"accessed":{"date-parts":[["2022",5,15]]}}}</vt:lpwstr>
  </property>
  <property fmtid="{D5CDD505-2E9C-101B-9397-08002B2CF9AE}" pid="108" name="ZOTERO_BREF_gJvdUbjQoRAG_3">
    <vt:lpwstr>],"schema":"https://github.com/citation-style-language/schema/raw/master/csl-citation.json"}</vt:lpwstr>
  </property>
  <property fmtid="{D5CDD505-2E9C-101B-9397-08002B2CF9AE}" pid="109" name="ZOTERO_BREF_XJDW4AOSIEhn_1">
    <vt:lpwstr>ZOTERO_ITEM CSL_CITATION {"citationID":"Wi7fuRih","properties":{"formattedCitation":"[7]","plainCitation":"[7]","noteIndex":0},"citationItems":[{"id":39,"uris":["http://zotero.org/users/9784222/items/4ARHV8FU"],"itemData":{"id":39,"type":"document","langu</vt:lpwstr>
  </property>
  <property fmtid="{D5CDD505-2E9C-101B-9397-08002B2CF9AE}" pid="110" name="ZOTERO_BREF_XJDW4AOSIEhn_2">
    <vt:lpwstr>age":"Anglais","title":"Design and Implementation of a Student Attendance System Using  Iris Biometric Recogniton","author":[{"family":"Kennedy O.","given":"Okokpujie"},{"family":"Etinosa","given":"Noma-Osaghae"}],"accessed":{"date-parts":[["2022",4,21]]}</vt:lpwstr>
  </property>
  <property fmtid="{D5CDD505-2E9C-101B-9397-08002B2CF9AE}" pid="111" name="ZOTERO_BREF_XJDW4AOSIEhn_3">
    <vt:lpwstr>,"issued":{"date-parts":[["2017"]]}}}],"schema":"https://github.com/citation-style-language/schema/raw/master/csl-citation.json"}</vt:lpwstr>
  </property>
  <property fmtid="{D5CDD505-2E9C-101B-9397-08002B2CF9AE}" pid="112" name="ZOTERO_BREF_LdESKCXVMTzi_1">
    <vt:lpwstr>ZOTERO_ITEM CSL_CITATION {"citationID":"DkKoijZQ","properties":{"formattedCitation":"[14], [15]","plainCitation":"[14], [15]","noteIndex":0},"citationItems":[{"id":41,"uris":["http://zotero.org/users/9784222/items/4ARHV8FU"],"itemData":{"id":41,"type":"do</vt:lpwstr>
  </property>
  <property fmtid="{D5CDD505-2E9C-101B-9397-08002B2CF9AE}" pid="113" name="ZOTERO_BREF_LdESKCXVMTzi_2">
    <vt:lpwstr>cument","language":"Anglais","title":"Design and Implementation of a Student Attendance System Using  Iris Biometric Recogniton","author":[{"family":"Kennedy O.","given":"Okokpujie"},{"family":"Etinosa","given":"Noma-Osaghae"}],"accessed":{"date-parts":[[</vt:lpwstr>
  </property>
  <property fmtid="{D5CDD505-2E9C-101B-9397-08002B2CF9AE}" pid="114" name="ZOTERO_BREF_LdESKCXVMTzi_3">
    <vt:lpwstr>"2022",4,21]]},"issued":{"date-parts":[["2017"]]}}},{"id":38,"uris":["http://zotero.org/users/9784222/items/8YSJBBJC"],"itemData":{"id":38,"type":"document","publisher":"Hoboken: John Wiley  &amp; Sons Ltd","title":"Fingerprint Development Techniques Theory a</vt:lpwstr>
  </property>
  <property fmtid="{D5CDD505-2E9C-101B-9397-08002B2CF9AE}" pid="115" name="ZOTERO_BREF_LdESKCXVMTzi_4">
    <vt:lpwstr>nd Application","author":[{"family":"S. Bleay","given":""},{"family":"M. de Puit","given":""},{"family":"R. Croxton","given":""}],"accessed":{"date-parts":[["2022",5,12]]},"issued":{"date-parts":[["2018"]]}}}],"schema":"https://github.com/citation-style-l</vt:lpwstr>
  </property>
  <property fmtid="{D5CDD505-2E9C-101B-9397-08002B2CF9AE}" pid="116" name="ZOTERO_BREF_LdESKCXVMTzi_5">
    <vt:lpwstr>anguage/schema/raw/master/csl-citation.json"}</vt:lpwstr>
  </property>
  <property fmtid="{D5CDD505-2E9C-101B-9397-08002B2CF9AE}" pid="117" name="ZOTERO_BREF_Joxhh4toKlfK_1">
    <vt:lpwstr>ZOTERO_ITEM CSL_CITATION {"citationID":"x9W0PjJk","properties":{"formattedCitation":"[16]","plainCitation":"[16]","noteIndex":0},"citationItems":[{"id":36,"uris":["http://zotero.org/users/9784222/items/G76DKG9V"],"itemData":{"id":36,"type":"webpage","cont</vt:lpwstr>
  </property>
  <property fmtid="{D5CDD505-2E9C-101B-9397-08002B2CF9AE}" pid="118" name="ZOTERO_BREF_Joxhh4toKlfK_2">
    <vt:lpwstr>ainer-title":"Biometrie-Online.Net","title":"Biometrie-Online.Net","URL":"https://www.biometrie-online.net/technologies/empreintes-digitales","author":[{"family":"Biometrie-Online","given":""}],"accessed":{"date-parts":[["2022",5,12]]},"issued":{"date-par</vt:lpwstr>
  </property>
  <property fmtid="{D5CDD505-2E9C-101B-9397-08002B2CF9AE}" pid="119" name="ZOTERO_BREF_Joxhh4toKlfK_3">
    <vt:lpwstr>ts":[["2019"]]}}}],"schema":"https://github.com/citation-style-language/schema/raw/master/csl-citation.json"}</vt:lpwstr>
  </property>
  <property fmtid="{D5CDD505-2E9C-101B-9397-08002B2CF9AE}" pid="120" name="ZOTERO_BREF_xaOuomNaWx6I_1">
    <vt:lpwstr>ZOTERO_ITEM CSL_CITATION {"citationID":"WxsGUjN8","properties":{"formattedCitation":"[16]","plainCitation":"[16]","noteIndex":0},"citationItems":[{"id":36,"uris":["http://zotero.org/users/9784222/items/G76DKG9V"],"itemData":{"id":36,"type":"webpage","cont</vt:lpwstr>
  </property>
  <property fmtid="{D5CDD505-2E9C-101B-9397-08002B2CF9AE}" pid="121" name="ZOTERO_BREF_xaOuomNaWx6I_2">
    <vt:lpwstr>ainer-title":"Biometrie-Online.Net","title":"Biometrie-Online.Net","URL":"https://www.biometrie-online.net/technologies/empreintes-digitales","author":[{"family":"Biometrie-Online","given":""}],"accessed":{"date-parts":[["2022",5,12]]},"issued":{"date-par</vt:lpwstr>
  </property>
  <property fmtid="{D5CDD505-2E9C-101B-9397-08002B2CF9AE}" pid="122" name="ZOTERO_BREF_xaOuomNaWx6I_3">
    <vt:lpwstr>ts":[["2019"]]}}}],"schema":"https://github.com/citation-style-language/schema/raw/master/csl-citation.json"}</vt:lpwstr>
  </property>
  <property fmtid="{D5CDD505-2E9C-101B-9397-08002B2CF9AE}" pid="123" name="ZOTERO_BREF_ZUI8uw7n7Eyy_1">
    <vt:lpwstr>ZOTERO_ITEM CSL_CITATION {"citationID":"5jCAg7X5","properties":{"formattedCitation":"[16]","plainCitation":"[16]","noteIndex":0},"citationItems":[{"id":36,"uris":["http://zotero.org/users/9784222/items/G76DKG9V"],"itemData":{"id":36,"type":"webpage","cont</vt:lpwstr>
  </property>
  <property fmtid="{D5CDD505-2E9C-101B-9397-08002B2CF9AE}" pid="124" name="ZOTERO_BREF_ZUI8uw7n7Eyy_2">
    <vt:lpwstr>ainer-title":"Biometrie-Online.Net","title":"Biometrie-Online.Net","URL":"https://www.biometrie-online.net/technologies/empreintes-digitales","author":[{"family":"Biometrie-Online","given":""}],"accessed":{"date-parts":[["2022",5,12]]},"issued":{"date-par</vt:lpwstr>
  </property>
  <property fmtid="{D5CDD505-2E9C-101B-9397-08002B2CF9AE}" pid="125" name="ZOTERO_BREF_ZUI8uw7n7Eyy_3">
    <vt:lpwstr>ts":[["2019"]]}}}],"schema":"https://github.com/citation-style-language/schema/raw/master/csl-citation.json"}</vt:lpwstr>
  </property>
  <property fmtid="{D5CDD505-2E9C-101B-9397-08002B2CF9AE}" pid="126" name="ZOTERO_BREF_rzEznzk7N2bw_1">
    <vt:lpwstr>ZOTERO_ITEM CSL_CITATION {"citationID":"5dwtpiED","properties":{"formattedCitation":"[16]","plainCitation":"[16]","noteIndex":0},"citationItems":[{"id":36,"uris":["http://zotero.org/users/9784222/items/G76DKG9V"],"itemData":{"id":36,"type":"webpage","cont</vt:lpwstr>
  </property>
  <property fmtid="{D5CDD505-2E9C-101B-9397-08002B2CF9AE}" pid="127" name="ZOTERO_BREF_rzEznzk7N2bw_2">
    <vt:lpwstr>ainer-title":"Biometrie-Online.Net","title":"Biometrie-Online.Net","URL":"https://www.biometrie-online.net/technologies/empreintes-digitales","author":[{"family":"Biometrie-Online","given":""}],"accessed":{"date-parts":[["2022",5,12]]},"issued":{"date-par</vt:lpwstr>
  </property>
  <property fmtid="{D5CDD505-2E9C-101B-9397-08002B2CF9AE}" pid="128" name="ZOTERO_BREF_rzEznzk7N2bw_3">
    <vt:lpwstr>ts":[["2019"]]}}}],"schema":"https://github.com/citation-style-language/schema/raw/master/csl-citation.json"}</vt:lpwstr>
  </property>
  <property fmtid="{D5CDD505-2E9C-101B-9397-08002B2CF9AE}" pid="129" name="ZOTERO_BREF_MftMIKnMwENr_1">
    <vt:lpwstr>ZOTERO_ITEM CSL_CITATION {"citationID":"pDbg7YDM","properties":{"formattedCitation":"[20]","plainCitation":"[20]","noteIndex":0},"citationItems":[{"id":30,"uris":["http://zotero.org/users/9784222/items/3AP9CE96"],"itemData":{"id":30,"type":"document","lan</vt:lpwstr>
  </property>
  <property fmtid="{D5CDD505-2E9C-101B-9397-08002B2CF9AE}" pid="130" name="ZOTERO_BREF_MftMIKnMwENr_2">
    <vt:lpwstr>guage":"Anglais","title":"Biometric Systems and Their  Applications","author":[{"family":"Souhail","given":"Guennouni"},{"family":"Anass","given":"Mansouri"},{"family":"Ali","given":"Ahaitouf"}],"issued":{"date-parts":[["2019"]]}}}],"schema":"https://gith</vt:lpwstr>
  </property>
  <property fmtid="{D5CDD505-2E9C-101B-9397-08002B2CF9AE}" pid="131" name="ZOTERO_BREF_MftMIKnMwENr_3">
    <vt:lpwstr>ub.com/citation-style-language/schema/raw/master/csl-citation.json"}</vt:lpwstr>
  </property>
  <property fmtid="{D5CDD505-2E9C-101B-9397-08002B2CF9AE}" pid="132" name="ZOTERO_BREF_9zSTqpADFxP3_1">
    <vt:lpwstr>ZOTERO_BIBL {"uncited":[],"omitted":[],"custom":[]} CSL_BIBLIOGRAPHY</vt:lpwstr>
  </property>
  <property fmtid="{D5CDD505-2E9C-101B-9397-08002B2CF9AE}" pid="133" name="ZOTERO_BREF_WldfpzPRdnjO_1">
    <vt:lpwstr>ZOTERO_ITEM CSL_CITATION {"citationID":"26oGoHnE","properties":{"formattedCitation":"[2]","plainCitation":"[2]","noteIndex":0},"citationItems":[{"id":54,"uris":["http://zotero.org/users/9784222/items/HU52MM2Q"],"itemData":{"id":54,"type":"book","title":"I</vt:lpwstr>
  </property>
  <property fmtid="{D5CDD505-2E9C-101B-9397-08002B2CF9AE}" pid="134" name="ZOTERO_BREF_WldfpzPRdnjO_2">
    <vt:lpwstr>ngénierie des Processus Métiers, de l'élaboration à l'exploitation","author":[{"family":"Patrice","given":"Briol"}],"accessed":{"date-parts":[["2022",7,3]]},"issued":{"date-parts":[["2008",3,7]]}}}],"schema":"https://github.com/citation-style-language/sch</vt:lpwstr>
  </property>
  <property fmtid="{D5CDD505-2E9C-101B-9397-08002B2CF9AE}" pid="135" name="ZOTERO_BREF_WldfpzPRdnjO_3">
    <vt:lpwstr>ema/raw/master/csl-citation.json"}</vt:lpwstr>
  </property>
  <property fmtid="{D5CDD505-2E9C-101B-9397-08002B2CF9AE}" pid="136" name="ZOTERO_BREF_0bcfBzyr8Srh_1">
    <vt:lpwstr>ZOTERO_ITEM CSL_CITATION {"citationID":"6Yd5MPlb","properties":{"formattedCitation":"[2]","plainCitation":"[2]","noteIndex":0},"citationItems":[{"id":26,"uris":["http://zotero.org/users/9784222/items/HU52MM2Q"],"itemData":{"id":26,"type":"book","title":"I</vt:lpwstr>
  </property>
  <property fmtid="{D5CDD505-2E9C-101B-9397-08002B2CF9AE}" pid="137" name="ZOTERO_BREF_0bcfBzyr8Srh_2">
    <vt:lpwstr>ngénierie des Processus Métiers, de l'élaboration à l'exploitation","author":[{"family":"Patrice","given":"Briol"}],"accessed":{"date-parts":[["2022",7,3]]},"issued":{"date-parts":[["2008",3,7]]}}}],"schema":"https://github.com/citation-style-language/sch</vt:lpwstr>
  </property>
  <property fmtid="{D5CDD505-2E9C-101B-9397-08002B2CF9AE}" pid="138" name="ZOTERO_BREF_0bcfBzyr8Srh_3">
    <vt:lpwstr>ema/raw/master/csl-citation.json"}</vt:lpwstr>
  </property>
  <property fmtid="{D5CDD505-2E9C-101B-9397-08002B2CF9AE}" pid="139" name="ZOTERO_BREF_1htbvtBesLi3_1">
    <vt:lpwstr>ZOTERO_ITEM CSL_CITATION {"citationID":"Wg0CP07E","properties":{"formattedCitation":"[2]","plainCitation":"[2]","noteIndex":0},"citationItems":[{"id":26,"uris":["http://zotero.org/users/9784222/items/HU52MM2Q"],"itemData":{"id":26,"type":"book","title":"I</vt:lpwstr>
  </property>
  <property fmtid="{D5CDD505-2E9C-101B-9397-08002B2CF9AE}" pid="140" name="ZOTERO_BREF_1htbvtBesLi3_2">
    <vt:lpwstr>ngénierie des Processus Métiers, de l'élaboration à l'exploitation","author":[{"family":"Patrice","given":"Briol"}],"accessed":{"date-parts":[["2022",7,3]]},"issued":{"date-parts":[["2008",3,7]]}}}],"schema":"https://github.com/citation-style-language/sch</vt:lpwstr>
  </property>
  <property fmtid="{D5CDD505-2E9C-101B-9397-08002B2CF9AE}" pid="141" name="ZOTERO_BREF_1htbvtBesLi3_3">
    <vt:lpwstr>ema/raw/master/csl-citation.json"}</vt:lpwstr>
  </property>
  <property fmtid="{D5CDD505-2E9C-101B-9397-08002B2CF9AE}" pid="142" name="ZOTERO_BREF_DztuvpUAXy2d_1">
    <vt:lpwstr>ZOTERO_ITEM CSL_CITATION {"citationID":"9KrjNY1f","properties":{"formattedCitation":"[3]","plainCitation":"[3]","noteIndex":0},"citationItems":[{"id":25,"uris":["http://zotero.org/users/9784222/items/LZIAT7XR"],"itemData":{"id":25,"type":"book","title":"D</vt:lpwstr>
  </property>
  <property fmtid="{D5CDD505-2E9C-101B-9397-08002B2CF9AE}" pid="143" name="ZOTERO_BREF_DztuvpUAXy2d_2">
    <vt:lpwstr>igitalization, Digitization, and Innovation","volume":"61","author":[{"family":"M. A. M.","given":"Gobble"}],"issued":{"date-parts":[["2018"]]}}}],"schema":"https://github.com/citation-style-language/schema/raw/master/csl-citation.json"}</vt:lpwstr>
  </property>
  <property fmtid="{D5CDD505-2E9C-101B-9397-08002B2CF9AE}" pid="144" name="ZOTERO_BREF_wBpY5dGtbw3b_1">
    <vt:lpwstr>ZOTERO_ITEM CSL_CITATION {"citationID":"QDiekxvK","properties":{"formattedCitation":"[4]","plainCitation":"[4]","noteIndex":0},"citationItems":[{"id":24,"uris":["http://zotero.org/users/9784222/items/6B4RGEDI"],"itemData":{"id":24,"type":"article-journal"</vt:lpwstr>
  </property>
  <property fmtid="{D5CDD505-2E9C-101B-9397-08002B2CF9AE}" pid="145" name="ZOTERO_BREF_wBpY5dGtbw3b_2">
    <vt:lpwstr>,"title":"Etat de l’art sur la  transformation digitale : focus sur le domaine bancaire,","author":[{"literal":"F. Khanboubi"},{"literal":"A. Boulmakoul"}],"accessed":{"date-parts":[["2022",5,10]]},"issued":{"date-parts":[["2018",12]]}}}],"schema":"https:</vt:lpwstr>
  </property>
  <property fmtid="{D5CDD505-2E9C-101B-9397-08002B2CF9AE}" pid="146" name="ZOTERO_BREF_wBpY5dGtbw3b_3">
    <vt:lpwstr>//github.com/citation-style-language/schema/raw/master/csl-citation.json"}</vt:lpwstr>
  </property>
  <property fmtid="{D5CDD505-2E9C-101B-9397-08002B2CF9AE}" pid="147" name="ZOTERO_BREF_ehUtU1wL0eHO_1">
    <vt:lpwstr>ZOTERO_ITEM CSL_CITATION {"citationID":"cECSR946","properties":{"formattedCitation":"[5]","plainCitation":"[5]","noteIndex":0},"citationItems":[{"id":23,"uris":["http://zotero.org/users/9784222/items/GQQV5A3X"],"itemData":{"id":23,"type":"webpage","abstra</vt:lpwstr>
  </property>
  <property fmtid="{D5CDD505-2E9C-101B-9397-08002B2CF9AE}" pid="148" name="ZOTERO_BREF_ehUtU1wL0eHO_2">
    <vt:lpwstr>ct":"L'automatisation et la digitalisation des processus métiers, associée à une GED, apporte de nombreux avantages à l'entreprise et à sa chaine de valeur.","language":"fr-FR","note":"section: Actualités de nos offres","title":"Automatisation et digitali</vt:lpwstr>
  </property>
  <property fmtid="{D5CDD505-2E9C-101B-9397-08002B2CF9AE}" pid="149" name="ZOTERO_BREF_ehUtU1wL0eHO_3">
    <vt:lpwstr>sation des processus métiers : une priorité pour une transformation digitale réussie","title-short":"Automatisation et digitalisation des processus métiers","URL":"https://www.visiativ.com/actualites/actualites/automatisation-et-digitalisation-des-process</vt:lpwstr>
  </property>
  <property fmtid="{D5CDD505-2E9C-101B-9397-08002B2CF9AE}" pid="150" name="ZOTERO_BREF_ehUtU1wL0eHO_4">
    <vt:lpwstr>us-metiers-une-priorite-pour-une-transformation-digitale-reussie/","accessed":{"date-parts":[["2022",7,19]]},"issued":{"date-parts":[["2022",3,2]]}}}],"schema":"https://github.com/citation-style-language/schema/raw/master/csl-citation.json"}</vt:lpwstr>
  </property>
  <property fmtid="{D5CDD505-2E9C-101B-9397-08002B2CF9AE}" pid="151" name="ZOTERO_BREF_rEXGUtcOqLnB_1">
    <vt:lpwstr>ZOTERO_TEMP</vt:lpwstr>
  </property>
  <property fmtid="{D5CDD505-2E9C-101B-9397-08002B2CF9AE}" pid="152" name="ZOTERO_BREF_lGjUEZmOLfYc_1">
    <vt:lpwstr>ZOTERO_ITEM CSL_CITATION {"citationID":"ZM51wWyO","properties":{"formattedCitation":"[6]","plainCitation":"[6]","noteIndex":0},"citationItems":[{"id":22,"uris":["http://zotero.org/users/9784222/items/2M4F8FGM"],"itemData":{"id":22,"type":"webpage","abstra</vt:lpwstr>
  </property>
  <property fmtid="{D5CDD505-2E9C-101B-9397-08002B2CF9AE}" pid="153" name="ZOTERO_BREF_lGjUEZmOLfYc_2">
    <vt:lpwstr>ct":"Pour une numérisation réussie, une entreprise doit entreprendre toute une série de démarches, de l’analyse de maturité jusqu’au lancement du business model.","language":"fr","title":"Digitalisation, un processus en plusieurs étapes","URL":"https://ww</vt:lpwstr>
  </property>
  <property fmtid="{D5CDD505-2E9C-101B-9397-08002B2CF9AE}" pid="154" name="ZOTERO_BREF_lGjUEZmOLfYc_3">
    <vt:lpwstr>w.kmu.admin.ch/kmu/fr/home/fakten-und-trends/digitalisierung/digitalisierung-als-mehrstufiger-prozess.html","author":[{"family":"PME","given":"Portail"}],"accessed":{"date-parts":[["2022",7,19]]}}}],"schema":"https://github.com/citation-style-language/sch</vt:lpwstr>
  </property>
  <property fmtid="{D5CDD505-2E9C-101B-9397-08002B2CF9AE}" pid="155" name="ZOTERO_BREF_lGjUEZmOLfYc_4">
    <vt:lpwstr>ema/raw/master/csl-citation.json"}</vt:lpwstr>
  </property>
  <property fmtid="{D5CDD505-2E9C-101B-9397-08002B2CF9AE}" pid="156" name="ZOTERO_BREF_bttn8CRQeAdu_1">
    <vt:lpwstr>ZOTERO_ITEM CSL_CITATION {"citationID":"6ZIcNd6P","properties":{"formattedCitation":"[17]","plainCitation":"[17]","noteIndex":0},"citationItems":[{"id":21,"uris":["http://zotero.org/users/9784222/items/G6YD7EIY"],"itemData":{"id":21,"type":"webpage","titl</vt:lpwstr>
  </property>
  <property fmtid="{D5CDD505-2E9C-101B-9397-08002B2CF9AE}" pid="157" name="ZOTERO_BREF_bttn8CRQeAdu_2">
    <vt:lpwstr>e":"biometrie","URL":"https://www.idemia.com/fr/biometrie","author":[{"literal":"IDEMIA"}],"issued":{"date-parts":[["2022",7,12]]}}}],"schema":"https://github.com/citation-style-language/schema/raw/master/csl-citation.json"}</vt:lpwstr>
  </property>
  <property fmtid="{D5CDD505-2E9C-101B-9397-08002B2CF9AE}" pid="158" name="ZOTERO_BREF_tyfkWvTDVJVX_1">
    <vt:lpwstr>ZOTERO_ITEM CSL_CITATION {"citationID":"9JrTPyMa","properties":{"formattedCitation":"[19]","plainCitation":"[19]","noteIndex":0},"citationItems":[{"id":62,"uris":["http://zotero.org/users/9784222/items/EVGA5NTN"],"itemData":{"id":62,"type":"book","abstrac</vt:lpwstr>
  </property>
  <property fmtid="{D5CDD505-2E9C-101B-9397-08002B2CF9AE}" pid="159" name="ZOTERO_BREF_tyfkWvTDVJVX_2">
    <vt:lpwstr>t":"L'analyse documentaire est l'opération essentielle déterminant la qualité ou la non-qualité d'une recherche d'information qui en est l'aboutissement : elle consiste à extraire d'un texte tout son sens, pour le transmettre à qui en a le besoin. Ce manu</vt:lpwstr>
  </property>
  <property fmtid="{D5CDD505-2E9C-101B-9397-08002B2CF9AE}" pid="160" name="ZOTERO_BREF_tyfkWvTDVJVX_3">
    <vt:lpwstr>el propose une méthodologie visant à réussir cette transmission, en définissant d'abord de quoi l'on parle : qu'est-ce qu'analyser? qu'est-ce qu'analyser dans un contexte documentaire? Une attention particulière est portée à l'approche des textes : commen</vt:lpwstr>
  </property>
  <property fmtid="{D5CDD505-2E9C-101B-9397-08002B2CF9AE}" pid="161" name="ZOTERO_BREF_tyfkWvTDVJVX_4">
    <vt:lpwstr>t lit-on? Pourquoi? Comment trouver le sens d'un texte et les informations utiles? Comment une lecture documentaire peut-elle aider l'écriture? Comment après avoir repérer le sens à transmettre, le formuler en un résumé ou une indexation?&lt;br/&gt;&lt;br/&gt;","coll</vt:lpwstr>
  </property>
  <property fmtid="{D5CDD505-2E9C-101B-9397-08002B2CF9AE}" pid="162" name="ZOTERO_BREF_tyfkWvTDVJVX_5">
    <vt:lpwstr>ection-title":"Sciences de l'information, série Etudes et techniques","ISBN":"978-2-84365-030-7","language":".","note":"ISSN: 11602376","number-of-pages":"Papier, 320 p.","publisher":"ADBS Editions. Paris","title":"L'analyse documentaire. Une approche mét</vt:lpwstr>
  </property>
  <property fmtid="{D5CDD505-2E9C-101B-9397-08002B2CF9AE}" pid="163" name="ZOTERO_BREF_tyfkWvTDVJVX_6">
    <vt:lpwstr>hodologique","URL":"https://side.developpement-durable.gouv.fr/GRDE/doc/SYRACUSE/402177/l-analyse-documentaire-une-approche-methodologique","author":[{"family":"Suzanne","given":"WALLER"}],"accessed":{"date-parts":[["2022",7,22]]},"issued":{"date-parts":[</vt:lpwstr>
  </property>
  <property fmtid="{D5CDD505-2E9C-101B-9397-08002B2CF9AE}" pid="164" name="ZOTERO_BREF_tyfkWvTDVJVX_7">
    <vt:lpwstr>["1999"]]}}}],"schema":"https://github.com/citation-style-language/schema/raw/master/csl-citation.json"}</vt:lpwstr>
  </property>
  <property fmtid="{D5CDD505-2E9C-101B-9397-08002B2CF9AE}" pid="165" name="ZOTERO_BREF_Slr68PXvedoh_1">
    <vt:lpwstr>ZOTERO_ITEM CSL_CITATION {"citationID":"ositz6xr","properties":{"formattedCitation":"[27]","plainCitation":"[27]","noteIndex":0},"citationItems":[{"id":20,"uris":["http://zotero.org/users/9784222/items/EVGA5NTN"],"itemData":{"id":20,"type":"book","abstrac</vt:lpwstr>
  </property>
  <property fmtid="{D5CDD505-2E9C-101B-9397-08002B2CF9AE}" pid="166" name="ZOTERO_BREF_Slr68PXvedoh_2">
    <vt:lpwstr>t":"L'analyse documentaire est l'opération essentielle déterminant la qualité ou la non-qualité d'une recherche d'information qui en est l'aboutissement : elle consiste à extraire d'un texte tout son sens, pour le transmettre à qui en a le besoin. Ce manu</vt:lpwstr>
  </property>
  <property fmtid="{D5CDD505-2E9C-101B-9397-08002B2CF9AE}" pid="167" name="ZOTERO_BREF_Slr68PXvedoh_3">
    <vt:lpwstr>el propose une méthodologie visant à réussir cette transmission, en définissant d'abord de quoi l'on parle : qu'est-ce qu'analyser? qu'est-ce qu'analyser dans un contexte documentaire? Une attention particulière est portée à l'approche des textes : commen</vt:lpwstr>
  </property>
  <property fmtid="{D5CDD505-2E9C-101B-9397-08002B2CF9AE}" pid="168" name="ZOTERO_BREF_Slr68PXvedoh_4">
    <vt:lpwstr>t lit-on? Pourquoi? Comment trouver le sens d'un texte et les informations utiles? Comment une lecture documentaire peut-elle aider l'écriture? Comment après avoir repérer le sens à transmettre, le formuler en un résumé ou une indexation?&lt;br/&gt;&lt;br/&gt;","coll</vt:lpwstr>
  </property>
  <property fmtid="{D5CDD505-2E9C-101B-9397-08002B2CF9AE}" pid="169" name="ZOTERO_BREF_Slr68PXvedoh_5">
    <vt:lpwstr>ection-title":"Sciences de l'information, série Etudes et techniques","ISBN":"978-2-84365-030-7","language":".","note":"ISSN: 11602376","number-of-pages":"Papier, 320 p.","publisher":"ADBS Editions. Paris","title":"L'analyse documentaire. Une approche mét</vt:lpwstr>
  </property>
  <property fmtid="{D5CDD505-2E9C-101B-9397-08002B2CF9AE}" pid="170" name="ZOTERO_BREF_Slr68PXvedoh_6">
    <vt:lpwstr>hodologique","URL":"https://side.developpement-durable.gouv.fr/GRDE/doc/SYRACUSE/402177/l-analyse-documentaire-une-approche-methodologique","author":[{"family":"Suzanne","given":"WALLER"}],"accessed":{"date-parts":[["2022",7,22]]},"issued":{"date-parts":[</vt:lpwstr>
  </property>
  <property fmtid="{D5CDD505-2E9C-101B-9397-08002B2CF9AE}" pid="171" name="ZOTERO_BREF_Slr68PXvedoh_7">
    <vt:lpwstr>["1999"]]}}}],"schema":"https://github.com/citation-style-language/schema/raw/master/csl-citation.json"}</vt:lpwstr>
  </property>
  <property fmtid="{D5CDD505-2E9C-101B-9397-08002B2CF9AE}" pid="172" name="ZOTERO_BREF_uVSgzOADZ9dw_1">
    <vt:lpwstr>ZOTERO_ITEM CSL_CITATION {"citationID":"EfvSiTcl","properties":{"formattedCitation":"[22]","plainCitation":"[22]","noteIndex":0},"citationItems":[{"id":19,"uris":["http://zotero.org/users/9784222/items/J3WIBFRR"],"itemData":{"id":19,"type":"post-weblog","</vt:lpwstr>
  </property>
  <property fmtid="{D5CDD505-2E9C-101B-9397-08002B2CF9AE}" pid="173" name="ZOTERO_BREF_uVSgzOADZ9dw_2">
    <vt:lpwstr>abstract":"Le PMBOK est un guide qui rassemble toutes les connaissances en matière de gestion de projet. Il fournit une méthode éprouvée pour aider les","container-title":"Skills4All","language":"fr-FR","note":"section: Gestion de projet","title":"PMBOK :</vt:lpwstr>
  </property>
  <property fmtid="{D5CDD505-2E9C-101B-9397-08002B2CF9AE}" pid="174" name="ZOTERO_BREF_uVSgzOADZ9dw_3">
    <vt:lpwstr> Qu’est ce que la méthodologie PMBOK ?","title-short":"PMBOK","URL":"https://www.skills4all.com/pmbok-quest-ce-que-la-methodologie-pmbok/","accessed":{"date-parts":[["2022",7,22]]}}}],"schema":"https://github.com/citation-style-language/schema/raw/master/</vt:lpwstr>
  </property>
  <property fmtid="{D5CDD505-2E9C-101B-9397-08002B2CF9AE}" pid="175" name="ZOTERO_BREF_uVSgzOADZ9dw_4">
    <vt:lpwstr>csl-citation.json"}</vt:lpwstr>
  </property>
  <property fmtid="{D5CDD505-2E9C-101B-9397-08002B2CF9AE}" pid="176" name="ZOTERO_BREF_bTFkzZrRqmW7_1">
    <vt:lpwstr>ZOTERO_ITEM CSL_CITATION {"citationID":"KJGEOeAj","properties":{"formattedCitation":"[22]","plainCitation":"[22]","noteIndex":0},"citationItems":[{"id":19,"uris":["http://zotero.org/users/9784222/items/J3WIBFRR"],"itemData":{"id":19,"type":"post-weblog","</vt:lpwstr>
  </property>
  <property fmtid="{D5CDD505-2E9C-101B-9397-08002B2CF9AE}" pid="177" name="ZOTERO_BREF_bTFkzZrRqmW7_2">
    <vt:lpwstr>abstract":"Le PMBOK est un guide qui rassemble toutes les connaissances en matière de gestion de projet. Il fournit une méthode éprouvée pour aider les","container-title":"Skills4All","language":"fr-FR","note":"section: Gestion de projet","title":"PMBOK :</vt:lpwstr>
  </property>
  <property fmtid="{D5CDD505-2E9C-101B-9397-08002B2CF9AE}" pid="178" name="ZOTERO_BREF_bTFkzZrRqmW7_3">
    <vt:lpwstr> Qu’est ce que la méthodologie PMBOK ?","title-short":"PMBOK","URL":"https://www.skills4all.com/pmbok-quest-ce-que-la-methodologie-pmbok/","accessed":{"date-parts":[["2022",7,22]]}}}],"schema":"https://github.com/citation-style-language/schema/raw/master/</vt:lpwstr>
  </property>
  <property fmtid="{D5CDD505-2E9C-101B-9397-08002B2CF9AE}" pid="179" name="ZOTERO_BREF_bTFkzZrRqmW7_4">
    <vt:lpwstr>csl-citation.json"}</vt:lpwstr>
  </property>
  <property fmtid="{D5CDD505-2E9C-101B-9397-08002B2CF9AE}" pid="180" name="ZOTERO_BREF_RFpbRVcTe7sJ_1">
    <vt:lpwstr>ZOTERO_TEMP</vt:lpwstr>
  </property>
  <property fmtid="{D5CDD505-2E9C-101B-9397-08002B2CF9AE}" pid="181" name="ZOTERO_BREF_4sCHzWo8t5Vq_1">
    <vt:lpwstr>ZOTERO_TEMP</vt:lpwstr>
  </property>
  <property fmtid="{D5CDD505-2E9C-101B-9397-08002B2CF9AE}" pid="182" name="ZOTERO_BREF_Wwf7nHKo1aXD_1">
    <vt:lpwstr>ZOTERO_ITEM CSL_CITATION {"citationID":"UIRxvpMv","properties":{"formattedCitation":"[22]","plainCitation":"[22]","noteIndex":0},"citationItems":[{"id":19,"uris":["http://zotero.org/users/9784222/items/J3WIBFRR"],"itemData":{"id":19,"type":"post-weblog","</vt:lpwstr>
  </property>
  <property fmtid="{D5CDD505-2E9C-101B-9397-08002B2CF9AE}" pid="183" name="ZOTERO_BREF_Wwf7nHKo1aXD_2">
    <vt:lpwstr>abstract":"Le PMBOK est un guide qui rassemble toutes les connaissances en matière de gestion de projet. Il fournit une méthode éprouvée pour aider les","container-title":"Skills4All","language":"fr-FR","note":"section: Gestion de projet","title":"PMBOK :</vt:lpwstr>
  </property>
  <property fmtid="{D5CDD505-2E9C-101B-9397-08002B2CF9AE}" pid="184" name="ZOTERO_BREF_Wwf7nHKo1aXD_3">
    <vt:lpwstr> Qu’est ce que la méthodologie PMBOK ?","title-short":"PMBOK","URL":"https://www.skills4all.com/pmbok-quest-ce-que-la-methodologie-pmbok/","accessed":{"date-parts":[["2022",7,22]]}}}],"schema":"https://github.com/citation-style-language/schema/raw/master/</vt:lpwstr>
  </property>
  <property fmtid="{D5CDD505-2E9C-101B-9397-08002B2CF9AE}" pid="185" name="ZOTERO_BREF_Wwf7nHKo1aXD_4">
    <vt:lpwstr>csl-citation.json"}</vt:lpwstr>
  </property>
  <property fmtid="{D5CDD505-2E9C-101B-9397-08002B2CF9AE}" pid="186" name="ZOTERO_BREF_OKWCugDKHQ5I_1">
    <vt:lpwstr>ZOTERO_ITEM CSL_CITATION {"citationID":"Pb4HbEJx","properties":{"formattedCitation":"[22]","plainCitation":"[22]","noteIndex":0},"citationItems":[{"id":64,"uris":["http://zotero.org/users/9784222/items/J3WIBFRR"],"itemData":{"id":64,"type":"post-weblog","</vt:lpwstr>
  </property>
  <property fmtid="{D5CDD505-2E9C-101B-9397-08002B2CF9AE}" pid="187" name="ZOTERO_BREF_OKWCugDKHQ5I_2">
    <vt:lpwstr>abstract":"Le PMBOK est un guide qui rassemble toutes les connaissances en matière de gestion de projet. Il fournit une méthode éprouvée pour aider les","container-title":"Skills4All","language":"fr-FR","note":"section: Gestion de projet","title":"PMBOK :</vt:lpwstr>
  </property>
  <property fmtid="{D5CDD505-2E9C-101B-9397-08002B2CF9AE}" pid="188" name="ZOTERO_BREF_OKWCugDKHQ5I_3">
    <vt:lpwstr> Qu’est ce que la méthodologie PMBOK ?","title-short":"PMBOK","URL":"https://www.skills4all.com/pmbok-quest-ce-que-la-methodologie-pmbok/","accessed":{"date-parts":[["2022",7,22]]}}}],"schema":"https://github.com/citation-style-language/schema/raw/master/</vt:lpwstr>
  </property>
  <property fmtid="{D5CDD505-2E9C-101B-9397-08002B2CF9AE}" pid="189" name="ZOTERO_BREF_OKWCugDKHQ5I_4">
    <vt:lpwstr>csl-citation.json"}</vt:lpwstr>
  </property>
  <property fmtid="{D5CDD505-2E9C-101B-9397-08002B2CF9AE}" pid="190" name="ZOTERO_BREF_RApSmHXD93WK_1">
    <vt:lpwstr>ZOTERO_ITEM CSL_CITATION {"citationID":"rIIskF7L","properties":{"formattedCitation":"[22]","plainCitation":"[22]","noteIndex":0},"citationItems":[{"id":64,"uris":["http://zotero.org/users/9784222/items/J3WIBFRR"],"itemData":{"id":64,"type":"post-weblog","</vt:lpwstr>
  </property>
  <property fmtid="{D5CDD505-2E9C-101B-9397-08002B2CF9AE}" pid="191" name="ZOTERO_BREF_RApSmHXD93WK_2">
    <vt:lpwstr>abstract":"Le PMBOK est un guide qui rassemble toutes les connaissances en matière de gestion de projet. Il fournit une méthode éprouvée pour aider les","container-title":"Skills4All","language":"fr-FR","note":"section: Gestion de projet","title":"PMBOK :</vt:lpwstr>
  </property>
  <property fmtid="{D5CDD505-2E9C-101B-9397-08002B2CF9AE}" pid="192" name="ZOTERO_BREF_RApSmHXD93WK_3">
    <vt:lpwstr> Qu’est ce que la méthodologie PMBOK ?","title-short":"PMBOK","URL":"https://www.skills4all.com/pmbok-quest-ce-que-la-methodologie-pmbok/","accessed":{"date-parts":[["2022",7,22]]}}}],"schema":"https://github.com/citation-style-language/schema/raw/master/</vt:lpwstr>
  </property>
  <property fmtid="{D5CDD505-2E9C-101B-9397-08002B2CF9AE}" pid="193" name="ZOTERO_BREF_RApSmHXD93WK_4">
    <vt:lpwstr>csl-citation.json"}</vt:lpwstr>
  </property>
  <property fmtid="{D5CDD505-2E9C-101B-9397-08002B2CF9AE}" pid="194" name="ZOTERO_BREF_OkCcncGPQ4rv_1">
    <vt:lpwstr>ZOTERO_ITEM CSL_CITATION {"citationID":"Gpt36AqS","properties":{"formattedCitation":"[25]","plainCitation":"[25]","noteIndex":0},"citationItems":[{"id":61,"uris":["http://zotero.org/users/9784222/items/YSDFR6N6"],"itemData":{"id":61,"type":"webpage","cont</vt:lpwstr>
  </property>
  <property fmtid="{D5CDD505-2E9C-101B-9397-08002B2CF9AE}" pid="195" name="ZOTERO_BREF_OkCcncGPQ4rv_2">
    <vt:lpwstr>ainer-title":"BT4G","language":"en","title":"zotero Search Result","URL":"https://bt4g.org/search/zotero/byseeders/1","accessed":{"date-parts":[["2022",1,20]]}}}],"schema":"https://github.com/citation-style-language/schema/raw/master/csl-citation.json"}</vt:lpwstr>
  </property>
  <property fmtid="{D5CDD505-2E9C-101B-9397-08002B2CF9AE}" pid="196" name="ZOTERO_BREF_e28QvY1AJDMX_1">
    <vt:lpwstr>ZOTERO_TEMP</vt:lpwstr>
  </property>
  <property fmtid="{D5CDD505-2E9C-101B-9397-08002B2CF9AE}" pid="197" name="ZOTERO_BREF_x6e14ZitR0nD_1">
    <vt:lpwstr>ZOTERO_ITEM CSL_CITATION {"citationID":"MRexuBer","properties":{"formattedCitation":"[24]","plainCitation":"[24]","noteIndex":0},"citationItems":[{"id":17,"uris":["http://zotero.org/users/9784222/items/4RSCAS87"],"itemData":{"id":17,"type":"thesis","abstr</vt:lpwstr>
  </property>
  <property fmtid="{D5CDD505-2E9C-101B-9397-08002B2CF9AE}" pid="198" name="ZOTERO_BREF_x6e14ZitR0nD_2">
    <vt:lpwstr>act":"Dans le cadre de ce mémoire nous avons exploré la possibilité d'utiliser BPMN 2.0 en tant que langage graphique de modélisation pédagogique. En étudiant une technologie issue de l'ingénierie des processus métier, notre démarche contribue à ouvrir l'</vt:lpwstr>
  </property>
  <property fmtid="{D5CDD505-2E9C-101B-9397-08002B2CF9AE}" pid="199" name="ZOTERO_BREF_x6e14ZitR0nD_3">
    <vt:lpwstr>horizon des technologies éducatives et vise plus globalement à soutenir une réflexion sur l'avenir des environnements numériques d'apprentissage et la place des intentions pédagogiques dans les processus de conception. Nous proposons une piste pour le dév</vt:lpwstr>
  </property>
  <property fmtid="{D5CDD505-2E9C-101B-9397-08002B2CF9AE}" pid="200" name="ZOTERO_BREF_x6e14ZitR0nD_4">
    <vt:lpwstr>eloppement de dispositifs d'apprentissage basés sur les scénarios en utilisant les cadres conceptuels de la gestion des processus métier (BPM), de l'ingénierie dirigée par les modèles (IDM) et de l'architecture orientée services (SOA). L'enjeu est de savo</vt:lpwstr>
  </property>
  <property fmtid="{D5CDD505-2E9C-101B-9397-08002B2CF9AE}" pid="201" name="ZOTERO_BREF_x6e14ZitR0nD_5">
    <vt:lpwstr>ir en quoi la logique de « workflow » propre à ce langage est compatible avec celle d'un scénario pédagogique et ce que pourrait apporter l'utilisation d'un tel standard à l'ingénierie pédagogique.","language":"fre","publisher":"University of Geneva","sou</vt:lpwstr>
  </property>
  <property fmtid="{D5CDD505-2E9C-101B-9397-08002B2CF9AE}" pid="202" name="ZOTERO_BREF_x6e14ZitR0nD_6">
    <vt:lpwstr>rce":"archive-ouverte.unige.ch","title":"BPMN 2.0 pour la modélisation et l&amp;#039;implémentation de dispositifs pédagogiques orientés processus","URL":"https://archive-ouverte.unige.ch/unige:34738","author":[{"family":"Da Costa","given":"Julien"}],"accesse</vt:lpwstr>
  </property>
  <property fmtid="{D5CDD505-2E9C-101B-9397-08002B2CF9AE}" pid="203" name="ZOTERO_BREF_x6e14ZitR0nD_7">
    <vt:lpwstr>d":{"date-parts":[["2022",5,22]]},"issued":{"date-parts":[["2014"]]}}}],"schema":"https://github.com/citation-style-language/schema/raw/master/csl-citation.json"}</vt:lpwstr>
  </property>
  <property fmtid="{D5CDD505-2E9C-101B-9397-08002B2CF9AE}" pid="204" name="ZOTERO_BREF_NvdT2wuxFO3x_1">
    <vt:lpwstr>ZOTERO_ITEM CSL_CITATION {"citationID":"VCWrIDpx","properties":{"formattedCitation":"[24]","plainCitation":"[24]","noteIndex":0},"citationItems":[{"id":17,"uris":["http://zotero.org/users/9784222/items/4RSCAS87"],"itemData":{"id":17,"type":"thesis","abstr</vt:lpwstr>
  </property>
  <property fmtid="{D5CDD505-2E9C-101B-9397-08002B2CF9AE}" pid="205" name="ZOTERO_BREF_NvdT2wuxFO3x_2">
    <vt:lpwstr>act":"Dans le cadre de ce mémoire nous avons exploré la possibilité d'utiliser BPMN 2.0 en tant que langage graphique de modélisation pédagogique. En étudiant une technologie issue de l'ingénierie des processus métier, notre démarche contribue à ouvrir l'</vt:lpwstr>
  </property>
  <property fmtid="{D5CDD505-2E9C-101B-9397-08002B2CF9AE}" pid="206" name="ZOTERO_BREF_NvdT2wuxFO3x_3">
    <vt:lpwstr>horizon des technologies éducatives et vise plus globalement à soutenir une réflexion sur l'avenir des environnements numériques d'apprentissage et la place des intentions pédagogiques dans les processus de conception. Nous proposons une piste pour le dév</vt:lpwstr>
  </property>
  <property fmtid="{D5CDD505-2E9C-101B-9397-08002B2CF9AE}" pid="207" name="ZOTERO_BREF_NvdT2wuxFO3x_4">
    <vt:lpwstr>eloppement de dispositifs d'apprentissage basés sur les scénarios en utilisant les cadres conceptuels de la gestion des processus métier (BPM), de l'ingénierie dirigée par les modèles (IDM) et de l'architecture orientée services (SOA). L'enjeu est de savo</vt:lpwstr>
  </property>
  <property fmtid="{D5CDD505-2E9C-101B-9397-08002B2CF9AE}" pid="208" name="ZOTERO_BREF_NvdT2wuxFO3x_5">
    <vt:lpwstr>ir en quoi la logique de « workflow » propre à ce langage est compatible avec celle d'un scénario pédagogique et ce que pourrait apporter l'utilisation d'un tel standard à l'ingénierie pédagogique.","language":"fre","publisher":"University of Geneva","sou</vt:lpwstr>
  </property>
  <property fmtid="{D5CDD505-2E9C-101B-9397-08002B2CF9AE}" pid="209" name="ZOTERO_BREF_NvdT2wuxFO3x_6">
    <vt:lpwstr>rce":"archive-ouverte.unige.ch","title":"BPMN 2.0 pour la modélisation et l&amp;#039;implémentation de dispositifs pédagogiques orientés processus","URL":"https://archive-ouverte.unige.ch/unige:34738","author":[{"family":"Da Costa","given":"Julien"}],"accesse</vt:lpwstr>
  </property>
  <property fmtid="{D5CDD505-2E9C-101B-9397-08002B2CF9AE}" pid="210" name="ZOTERO_BREF_NvdT2wuxFO3x_7">
    <vt:lpwstr>d":{"date-parts":[["2022",5,22]]},"issued":{"date-parts":[["2014"]]}}}],"schema":"https://github.com/citation-style-language/schema/raw/master/csl-citation.json"}</vt:lpwstr>
  </property>
  <property fmtid="{D5CDD505-2E9C-101B-9397-08002B2CF9AE}" pid="211" name="ZOTERO_BREF_x1FglvjifQFG_1">
    <vt:lpwstr>ZOTERO_ITEM CSL_CITATION {"citationID":"6bs91ufE","properties":{"formattedCitation":"[23]","plainCitation":"[23]","noteIndex":0},"citationItems":[{"id":16,"uris":["http://zotero.org/users/9784222/items/DVWPSSTR"],"itemData":{"id":16,"type":"webpage","titl</vt:lpwstr>
  </property>
  <property fmtid="{D5CDD505-2E9C-101B-9397-08002B2CF9AE}" pid="212" name="ZOTERO_BREF_x1FglvjifQFG_2">
    <vt:lpwstr>e":"BPMN Specification - Business Process Model and Notation","URL":"https://www.bpmn.org/","accessed":{"date-parts":[["2022",7,22]]}}}],"schema":"https://github.com/citation-style-language/schema/raw/master/csl-citation.json"}</vt:lpwstr>
  </property>
  <property fmtid="{D5CDD505-2E9C-101B-9397-08002B2CF9AE}" pid="213" name="ZOTERO_BREF_vb6EcOqJ5z16_1">
    <vt:lpwstr>ZOTERO_ITEM CSL_CITATION {"citationID":"axhbhALT","properties":{"formattedCitation":"[25]","plainCitation":"[25]","noteIndex":0},"citationItems":[{"id":73,"uris":["http://zotero.org/users/9784222/items/4PH6V5IN"],"itemData":{"id":73,"type":"webpage","abst</vt:lpwstr>
  </property>
  <property fmtid="{D5CDD505-2E9C-101B-9397-08002B2CF9AE}" pid="214" name="ZOTERO_BREF_vb6EcOqJ5z16_2">
    <vt:lpwstr>ract":"Microphone, Icon, Logo, Design, Mic, Symbol, Music - Microphone Logo Png, Transparent Png is free transparent png image. Download and use it for your personal or non-commercial projects.","container-title":"KindPNG.com","language":"en","title":"Mic</vt:lpwstr>
  </property>
  <property fmtid="{D5CDD505-2E9C-101B-9397-08002B2CF9AE}" pid="215" name="ZOTERO_BREF_vb6EcOqJ5z16_3">
    <vt:lpwstr>rophone, Icon, Logo, Design, Mic, Symbol, Music - Microphone Logo Png, Transparent Png - kindpng","URL":"https://www.kindpng.com/imgv/xTRwm_microphone-icon-logo-design-mic-symbol-music-microphone/","accessed":{"date-parts":[["2022",7,22]]}}}],"schema":"ht</vt:lpwstr>
  </property>
  <property fmtid="{D5CDD505-2E9C-101B-9397-08002B2CF9AE}" pid="216" name="ZOTERO_BREF_vb6EcOqJ5z16_4">
    <vt:lpwstr>tps://github.com/citation-style-language/schema/raw/master/csl-citation.json"}</vt:lpwstr>
  </property>
  <property fmtid="{D5CDD505-2E9C-101B-9397-08002B2CF9AE}" pid="217" name="ZOTERO_BREF_2H3U70bxjoW2_1">
    <vt:lpwstr>ZOTERO_ITEM CSL_CITATION {"citationID":"96zSLsZ8","properties":{"formattedCitation":"[23]","plainCitation":"[23]","noteIndex":0},"citationItems":[{"id":76,"uris":["http://zotero.org/users/9784222/items/Y4IW4RRW"],"itemData":{"id":76,"type":"post-weblog","</vt:lpwstr>
  </property>
  <property fmtid="{D5CDD505-2E9C-101B-9397-08002B2CF9AE}" pid="218" name="ZOTERO_BREF_2H3U70bxjoW2_2">
    <vt:lpwstr>abstract":"L'ISO / CEI 27005 fournit les lignes directrices pour l'établissement d'une approche systématique de la gestion des risques liés à SSI","container-title":"TRAINER","language":"fr-FR","title":"ISO/CEI 27005 - Gestion des risques liés à la sécuri</vt:lpwstr>
  </property>
  <property fmtid="{D5CDD505-2E9C-101B-9397-08002B2CF9AE}" pid="219" name="ZOTERO_BREF_2H3U70bxjoW2_3">
    <vt:lpwstr>té de l’information","URL":"https://www.ama-business.com/trainer/formations-agreees/isocei-27005/","accessed":{"date-parts":[["2022",7,22]]}}}],"schema":"https://github.com/citation-style-language/schema/raw/master/csl-citation.json"}</vt:lpwstr>
  </property>
  <property fmtid="{D5CDD505-2E9C-101B-9397-08002B2CF9AE}" pid="220" name="ZOTERO_BREF_U9uD3udX47Ox_1">
    <vt:lpwstr>ZOTERO_ITEM CSL_CITATION {"citationID":"ntcJMPGC","properties":{"formattedCitation":"[26]","plainCitation":"[26]","noteIndex":0},"citationItems":[{"id":12,"uris":["http://zotero.org/users/9784222/items/5MQM9VYZ"],"itemData":{"id":12,"type":"webpage","abst</vt:lpwstr>
  </property>
  <property fmtid="{D5CDD505-2E9C-101B-9397-08002B2CF9AE}" pid="221" name="ZOTERO_BREF_U9uD3udX47Ox_2">
    <vt:lpwstr>ract":"123RF - Des millions de photos, vecteurs, vidéos et fichiers musicaux créatifs pour votre inspiration et vos projets.","container-title":"123RF","language":"fr","title":"Concept de benchmarking, vecteur icône à propos de référence.","URL":"https://</vt:lpwstr>
  </property>
  <property fmtid="{D5CDD505-2E9C-101B-9397-08002B2CF9AE}" pid="222" name="ZOTERO_BREF_U9uD3udX47Ox_3">
    <vt:lpwstr>fr.123rf.com/photo_60500629_concept-de-benchmarking-vecteur-icône-à-propos-de-référence.html","accessed":{"date-parts":[["2022",7,22]]}}}],"schema":"https://github.com/citation-style-language/schema/raw/master/csl-citation.json"}</vt:lpwstr>
  </property>
  <property fmtid="{D5CDD505-2E9C-101B-9397-08002B2CF9AE}" pid="223" name="ZOTERO_BREF_N6KopjtheEZd_1">
    <vt:lpwstr>ZOTERO_ITEM CSL_CITATION {"citationID":"TvVqxWaS","properties":{"formattedCitation":"[24]","plainCitation":"[24]","noteIndex":0},"citationItems":[{"id":75,"uris":["http://zotero.org/users/9784222/items/CQGJRYAE"],"itemData":{"id":75,"type":"webpage","titl</vt:lpwstr>
  </property>
  <property fmtid="{D5CDD505-2E9C-101B-9397-08002B2CF9AE}" pid="224" name="ZOTERO_BREF_N6KopjtheEZd_2">
    <vt:lpwstr>e":"ISO/CEI 27005 - Gestion des risques liés à la sécurité de l’information","URL":"http://www.ama-business.com/trainer/formations-agreees/isocei-27005/","accessed":{"date-parts":[["2022",7,22]]}}}],"schema":"https://github.com/citation-style-language/sch</vt:lpwstr>
  </property>
  <property fmtid="{D5CDD505-2E9C-101B-9397-08002B2CF9AE}" pid="225" name="ZOTERO_BREF_N6KopjtheEZd_3">
    <vt:lpwstr>ema/raw/master/csl-citation.json"}</vt:lpwstr>
  </property>
  <property fmtid="{D5CDD505-2E9C-101B-9397-08002B2CF9AE}" pid="226" name="ZOTERO_BREF_ZCw1JAe571nM_1">
    <vt:lpwstr>ZOTERO_ITEM CSL_CITATION {"citationID":"CnTZD8wF","properties":{"formattedCitation":"[28]","plainCitation":"[28]","noteIndex":0},"citationItems":[{"id":10,"uris":["http://zotero.org/users/9784222/items/NJS46N8U"],"itemData":{"id":10,"type":"post-weblog","</vt:lpwstr>
  </property>
  <property fmtid="{D5CDD505-2E9C-101B-9397-08002B2CF9AE}" pid="227" name="ZOTERO_BREF_ZCw1JAe571nM_2">
    <vt:lpwstr>abstract":"Nous vivons une deuxième vague de pandémie de la Covid-19, avec des effets collatéraux conséquents, potentiels ou déjà avérés, dans les domaines social et économique, qui eux-mêmes peuvent générer …","container-title":"Vox Nostra","language":"f</vt:lpwstr>
  </property>
  <property fmtid="{D5CDD505-2E9C-101B-9397-08002B2CF9AE}" pid="228" name="ZOTERO_BREF_ZCw1JAe571nM_3">
    <vt:lpwstr>r-FR","title":"Gestion des risques et pandémie","URL":"https://vox-nostra.fr/2020/12/12/gestion-des-risques-et-pandemie/","author":[{"literal":"Romain"}],"accessed":{"date-parts":[["2022",7,22]]},"issued":{"date-parts":[["2020",12,12]]}}}],"schema":"https</vt:lpwstr>
  </property>
  <property fmtid="{D5CDD505-2E9C-101B-9397-08002B2CF9AE}" pid="229" name="ZOTERO_BREF_ZCw1JAe571nM_4">
    <vt:lpwstr>://github.com/citation-style-language/schema/raw/master/csl-citation.json"}</vt:lpwstr>
  </property>
  <property fmtid="{D5CDD505-2E9C-101B-9397-08002B2CF9AE}" pid="230" name="ZOTERO_BREF_mwy59KbDP0DI_1">
    <vt:lpwstr>ZOTERO_ITEM CSL_CITATION {"citationID":"IHDfRfeD","properties":{"formattedCitation":"[7]","plainCitation":"[7]","noteIndex":0},"citationItems":[{"id":9,"uris":["http://zotero.org/users/9784222/items/VR65HJEA"],"itemData":{"id":9,"type":"webpage","abstract</vt:lpwstr>
  </property>
  <property fmtid="{D5CDD505-2E9C-101B-9397-08002B2CF9AE}" pid="231" name="ZOTERO_BREF_mwy59KbDP0DI_2">
    <vt:lpwstr>":"Lot de 100 carte plastique RFID Mifare® Classic blanche, fréquence 13,56 Mhz, mémoire 4K, format 86x54mm. Puce authentique NXP. En stock et livraison rapide.","container-title":"Cardalis","language":"fr","title":"Carte RFID, sans contact Mifare Classic</vt:lpwstr>
  </property>
  <property fmtid="{D5CDD505-2E9C-101B-9397-08002B2CF9AE}" pid="232" name="ZOTERO_BREF_mwy59KbDP0DI_3">
    <vt:lpwstr>® 4K blanche","URL":"https://www.cardalis.fr/cartes-rfid-mifare-1356-mhz/1806-carte-mifare-classic-4k.html","accessed":{"date-parts":[["2022",7,23]]}}}],"schema":"https://github.com/citation-style-language/schema/raw/master/csl-citation.json"}</vt:lpwstr>
  </property>
  <property fmtid="{D5CDD505-2E9C-101B-9397-08002B2CF9AE}" pid="233" name="ZOTERO_BREF_szv6aatDZApx_1">
    <vt:lpwstr>ZOTERO_ITEM CSL_CITATION {"citationID":"7FkkGDcq","properties":{"formattedCitation":"[12]","plainCitation":"[12]","noteIndex":0},"citationItems":[{"id":8,"uris":["http://zotero.org/users/9784222/items/J7LJMLF8"],"itemData":{"id":8,"type":"post-weblog","ab</vt:lpwstr>
  </property>
  <property fmtid="{D5CDD505-2E9C-101B-9397-08002B2CF9AE}" pid="234" name="ZOTERO_BREF_szv6aatDZApx_2">
    <vt:lpwstr>stract":"K14 est un terminal biométrique IP élégant conçu pour gérer l'assistance des employés et contrôler l'accès d'une porte. Il est possible de le gérer sur le réseau via son interface TCP / IP et il dispose d'un port USB pour le transfert manuel de d</vt:lpwstr>
  </property>
  <property fmtid="{D5CDD505-2E9C-101B-9397-08002B2CF9AE}" pid="235" name="ZOTERO_BREF_szv6aatDZApx_3">
    <vt:lpwstr>onnées à l'aide d'une mémoire USB ou pour exporter le rapport de support au format Excel. Le K14 intègre l'algorithme d'identification d'empreintes digitales le plus rapide et le plus précis de ZKTeco, offrant d'excellentes performances, stabilité et fiab</vt:lpwstr>
  </property>
  <property fmtid="{D5CDD505-2E9C-101B-9397-08002B2CF9AE}" pid="236" name="ZOTERO_BREF_szv6aatDZApx_4">
    <vt:lpwstr>ilité.","language":"fr-FR","title":"Terminal biométrique IP – K14-ZKTeco | BTI SARL","URL":"https://www.bti-sarl.com/product/terminal-biometrique-ip-k14-zkteco/","accessed":{"date-parts":[["2022",7,23]]},"issued":{"date-parts":[["2021",6,18]]}}}],"schema"</vt:lpwstr>
  </property>
  <property fmtid="{D5CDD505-2E9C-101B-9397-08002B2CF9AE}" pid="237" name="ZOTERO_BREF_szv6aatDZApx_5">
    <vt:lpwstr>:"https://github.com/citation-style-language/schema/raw/master/csl-citation.json"}</vt:lpwstr>
  </property>
  <property fmtid="{D5CDD505-2E9C-101B-9397-08002B2CF9AE}" pid="238" name="ZOTERO_BREF_Zj98RHQFX6Q5_1">
    <vt:lpwstr>ZOTERO_ITEM CSL_CITATION {"citationID":"DRZVYzX0","properties":{"formattedCitation":"[21]","plainCitation":"[21]","noteIndex":0},"citationItems":[{"id":7,"uris":["http://zotero.org/users/9784222/items/69P3CX6J"],"itemData":{"id":7,"type":"webpage","abstra</vt:lpwstr>
  </property>
  <property fmtid="{D5CDD505-2E9C-101B-9397-08002B2CF9AE}" pid="239" name="ZOTERO_BREF_Zj98RHQFX6Q5_2">
    <vt:lpwstr>ct":"Vous pouvez utiliser l'appareil photo d'un téléphone, d'une tablette ou d'un ordinateur pour scanner un code QR. Les codes QR sont des carrés noirs et blancs qui ressemblent aux codes-barres et qui stockent des informations comme des...","container-t</vt:lpwstr>
  </property>
  <property fmtid="{D5CDD505-2E9C-101B-9397-08002B2CF9AE}" pid="240" name="ZOTERO_BREF_Zj98RHQFX6Q5_3">
    <vt:lpwstr>itle":"wikiHow","language":"fr","title":"Comment scanner un code QR","URL":"https://fr.wikihow.com/scanner-un-code-QR","accessed":{"date-parts":[["2022",7,23]]}}}],"schema":"https://github.com/citation-style-language/schema/raw/master/csl-citation.json"}</vt:lpwstr>
  </property>
  <property fmtid="{D5CDD505-2E9C-101B-9397-08002B2CF9AE}" pid="241" name="ZOTERO_BREF_OsfqpI1AICVK_1">
    <vt:lpwstr>ZOTERO_TEMP</vt:lpwstr>
  </property>
  <property fmtid="{D5CDD505-2E9C-101B-9397-08002B2CF9AE}" pid="242" name="ZOTERO_BREF_tIJwCHA5EQXd_1">
    <vt:lpwstr>ZOTERO_TEMP</vt:lpwstr>
  </property>
  <property fmtid="{D5CDD505-2E9C-101B-9397-08002B2CF9AE}" pid="243" name="ZOTERO_BREF_9E9IEuSemZRq_1">
    <vt:lpwstr>ZOTERO_ITEM CSL_CITATION {"citationID":"u7SC3m04","properties":{"formattedCitation":"[33]","plainCitation":"[33]","noteIndex":0},"citationItems":[{"id":6,"uris":["http://zotero.org/users/9784222/items/B944MJMY"],"itemData":{"id":6,"type":"book","edition":</vt:lpwstr>
  </property>
  <property fmtid="{D5CDD505-2E9C-101B-9397-08002B2CF9AE}" pid="244" name="ZOTERO_BREF_9E9IEuSemZRq_2">
    <vt:lpwstr>"Groupe Eyrolles,","event-place":"France","ISBN":"978-2-212-12322-7","language":"Français","number-of-pages":"380","publisher-place":"France","title":"UML 2 par la pratique. Etude de cas et exercices corrigés","author":[{"family":"Pascal","given":"Roques"</vt:lpwstr>
  </property>
  <property fmtid="{D5CDD505-2E9C-101B-9397-08002B2CF9AE}" pid="245" name="ZOTERO_BREF_9E9IEuSemZRq_3">
    <vt:lpwstr>}],"accessed":{"date-parts":[["2021",6,10]]},"issued":{"date-parts":[["2008",4]]}}}],"schema":"https://github.com/citation-style-language/schema/raw/master/csl-citation.json"}</vt:lpwstr>
  </property>
  <property fmtid="{D5CDD505-2E9C-101B-9397-08002B2CF9AE}" pid="246" name="ZOTERO_BREF_8EobkCVq6oBx_1">
    <vt:lpwstr>ZOTERO_ITEM CSL_CITATION {"citationID":"WLtsp6Fe","properties":{"formattedCitation":"[30]","plainCitation":"[30]","noteIndex":0},"citationItems":[{"id":48,"uris":["http://zotero.org/users/9784222/items/7VFCEPW4"],"itemData":{"id":48,"type":"document","lan</vt:lpwstr>
  </property>
  <property fmtid="{D5CDD505-2E9C-101B-9397-08002B2CF9AE}" pid="247" name="ZOTERO_BREF_8EobkCVq6oBx_2">
    <vt:lpwstr>guage":"Français","title":"Mise en place d’une Solution d’Identification basée sur des Outils Biométriques : Cas de Scala","author":[{"family":"Eunice","given":"MAPONG"}],"accessed":{"date-parts":[["2022",7,15]]},"issued":{"date-parts":[["2021"]]}}}],"sch</vt:lpwstr>
  </property>
  <property fmtid="{D5CDD505-2E9C-101B-9397-08002B2CF9AE}" pid="248" name="ZOTERO_BREF_8EobkCVq6oBx_3">
    <vt:lpwstr>ema":"https://github.com/citation-style-language/schema/raw/master/csl-citation.json"}</vt:lpwstr>
  </property>
  <property fmtid="{D5CDD505-2E9C-101B-9397-08002B2CF9AE}" pid="249" name="ZOTERO_BREF_XF3aNDp7fIOq_1">
    <vt:lpwstr>ZOTERO_ITEM CSL_CITATION {"citationID":"WdHrT2JE","properties":{"formattedCitation":"[34]","plainCitation":"[34]","noteIndex":0},"citationItems":[{"id":32,"uris":["http://zotero.org/users/9784222/items/7VFCEPW4"],"itemData":{"id":32,"type":"document","lan</vt:lpwstr>
  </property>
  <property fmtid="{D5CDD505-2E9C-101B-9397-08002B2CF9AE}" pid="250" name="ZOTERO_BREF_XF3aNDp7fIOq_2">
    <vt:lpwstr>guage":"Français","title":"Mise en place d’une Solution d’Identification basée sur des Outils Biométriques : Cas de Scala","author":[{"family":"Eunice","given":"MAPONG"}],"accessed":{"date-parts":[["2022",7,15]]},"issued":{"date-parts":[["2021"]]}}}],"sch</vt:lpwstr>
  </property>
  <property fmtid="{D5CDD505-2E9C-101B-9397-08002B2CF9AE}" pid="251" name="ZOTERO_BREF_XF3aNDp7fIOq_3">
    <vt:lpwstr>ema":"https://github.com/citation-style-language/schema/raw/master/csl-citation.json"}</vt:lpwstr>
  </property>
  <property fmtid="{D5CDD505-2E9C-101B-9397-08002B2CF9AE}" pid="252" name="ZOTERO_BREF_GCvziufG2iOo_1">
    <vt:lpwstr>ZOTERO_ITEM CSL_CITATION {"citationID":"BNEFJeG2","properties":{"formattedCitation":"[31, p. 2]","plainCitation":"[31, p. 2]","noteIndex":0},"citationItems":[{"id":89,"uris":["http://zotero.org/users/9784222/items/LF68G8ZG"],"itemData":{"id":89,"type":"bo</vt:lpwstr>
  </property>
  <property fmtid="{D5CDD505-2E9C-101B-9397-08002B2CF9AE}" pid="253" name="ZOTERO_BREF_GCvziufG2iOo_2">
    <vt:lpwstr>ok","ISBN":"2-212-12029-X","publisher":"Groupe Eyrolles","title":"UML 2 pour les développeurs. Coures avec exercices corrigés","author":[{"family":"Xavier","given":"Blanc"},{"family":"Isabelle","given":"Mounier"}]},"locator":"2"}],"schema":"https://github</vt:lpwstr>
  </property>
  <property fmtid="{D5CDD505-2E9C-101B-9397-08002B2CF9AE}" pid="254" name="ZOTERO_BREF_GCvziufG2iOo_3">
    <vt:lpwstr>.com/citation-style-language/schema/raw/master/csl-citation.json"}</vt:lpwstr>
  </property>
  <property fmtid="{D5CDD505-2E9C-101B-9397-08002B2CF9AE}" pid="255" name="ZOTERO_BREF_8aVRxstDSxHP_1">
    <vt:lpwstr>ZOTERO_ITEM CSL_CITATION {"citationID":"L7cROonJ","properties":{"formattedCitation":"[35]","plainCitation":"[35]","noteIndex":0},"citationItems":[{"id":5,"uris":["http://zotero.org/users/9784222/items/LF68G8ZG"],"itemData":{"id":5,"type":"book","ISBN":"2-</vt:lpwstr>
  </property>
  <property fmtid="{D5CDD505-2E9C-101B-9397-08002B2CF9AE}" pid="256" name="ZOTERO_BREF_8aVRxstDSxHP_2">
    <vt:lpwstr>212-12029-X","number-of-pages":"215","publisher":"Groupe Eyrolles","title":"UML 2 pour les développeurs. Coures avec exercices corrigés","author":[{"family":"Xavier","given":"Blanc"},{"family":"Isabelle","given":"Mounier"}],"issued":{"date-parts":[["2021"</vt:lpwstr>
  </property>
  <property fmtid="{D5CDD505-2E9C-101B-9397-08002B2CF9AE}" pid="257" name="ZOTERO_BREF_8aVRxstDSxHP_3">
    <vt:lpwstr>,7,15]]}}}],"schema":"https://github.com/citation-style-language/schema/raw/master/csl-citation.json"}</vt:lpwstr>
  </property>
  <property fmtid="{D5CDD505-2E9C-101B-9397-08002B2CF9AE}" pid="258" name="ZOTERO_BREF_UMkqDFHfdzHV_1">
    <vt:lpwstr>ZOTERO_ITEM CSL_CITATION {"citationID":"AoHo9CxR","properties":{"formattedCitation":"[34]","plainCitation":"[34]","noteIndex":0},"citationItems":[{"id":32,"uris":["http://zotero.org/users/9784222/items/7VFCEPW4"],"itemData":{"id":32,"type":"document","lan</vt:lpwstr>
  </property>
  <property fmtid="{D5CDD505-2E9C-101B-9397-08002B2CF9AE}" pid="259" name="ZOTERO_BREF_UMkqDFHfdzHV_2">
    <vt:lpwstr>guage":"Français","title":"Mise en place d’une Solution d’Identification basée sur des Outils Biométriques : Cas de Scala","author":[{"family":"Eunice","given":"MAPONG"}],"accessed":{"date-parts":[["2022",7,15]]},"issued":{"date-parts":[["2021"]]}}}],"sch</vt:lpwstr>
  </property>
  <property fmtid="{D5CDD505-2E9C-101B-9397-08002B2CF9AE}" pid="260" name="ZOTERO_BREF_UMkqDFHfdzHV_3">
    <vt:lpwstr>ema":"https://github.com/citation-style-language/schema/raw/master/csl-citation.json"}</vt:lpwstr>
  </property>
  <property fmtid="{D5CDD505-2E9C-101B-9397-08002B2CF9AE}" pid="261" name="ZOTERO_BREF_OZpe5QWsJELi_1">
    <vt:lpwstr>ZOTERO_ITEM CSL_CITATION {"citationID":"yWYaydPF","properties":{"formattedCitation":"[36]","plainCitation":"[36]","noteIndex":0},"citationItems":[{"id":4,"uris":["http://zotero.org/users/9784222/items/AVDHI3TF"],"itemData":{"id":4,"type":"webpage","abstra</vt:lpwstr>
  </property>
  <property fmtid="{D5CDD505-2E9C-101B-9397-08002B2CF9AE}" pid="262" name="ZOTERO_BREF_OZpe5QWsJELi_2">
    <vt:lpwstr>ct":"UML 2 - de l'apprentissage à la pratique","container-title":"Developpez.com","language":"fr","title":"UML 2 - de l'apprentissage à la pratique","URL":"https://laurent-audibert.developpez.com/Cours-UML/","author":[{"family":"AUDIBERT","given":"Laurent</vt:lpwstr>
  </property>
  <property fmtid="{D5CDD505-2E9C-101B-9397-08002B2CF9AE}" pid="263" name="ZOTERO_BREF_OZpe5QWsJELi_3">
    <vt:lpwstr>"}],"accessed":{"date-parts":[["2022",7,25]]}}}],"schema":"https://github.com/citation-style-language/schema/raw/master/csl-citation.json"}</vt:lpwstr>
  </property>
  <property fmtid="{D5CDD505-2E9C-101B-9397-08002B2CF9AE}" pid="264" name="ZOTERO_BREF_HNOXWlHC0vFr_1">
    <vt:lpwstr>ZOTERO_ITEM CSL_CITATION {"citationID":"f9ycCeKU","properties":{"formattedCitation":"[36]","plainCitation":"[36]","noteIndex":0},"citationItems":[{"id":4,"uris":["http://zotero.org/users/9784222/items/AVDHI3TF"],"itemData":{"id":4,"type":"webpage","abstra</vt:lpwstr>
  </property>
  <property fmtid="{D5CDD505-2E9C-101B-9397-08002B2CF9AE}" pid="265" name="ZOTERO_BREF_HNOXWlHC0vFr_2">
    <vt:lpwstr>ct":"UML 2 - de l'apprentissage à la pratique","container-title":"Developpez.com","language":"fr","title":"UML 2 - de l'apprentissage à la pratique","URL":"https://laurent-audibert.developpez.com/Cours-UML/","author":[{"family":"AUDIBERT","given":"Laurent</vt:lpwstr>
  </property>
  <property fmtid="{D5CDD505-2E9C-101B-9397-08002B2CF9AE}" pid="266" name="ZOTERO_BREF_HNOXWlHC0vFr_3">
    <vt:lpwstr>"}],"accessed":{"date-parts":[["2022",7,25]]}}}],"schema":"https://github.com/citation-style-language/schema/raw/master/csl-citation.json"}</vt:lpwstr>
  </property>
  <property fmtid="{D5CDD505-2E9C-101B-9397-08002B2CF9AE}" pid="267" name="ZOTERO_BREF_sD4GqvWQjTI7_1">
    <vt:lpwstr>ZOTERO_ITEM CSL_CITATION {"citationID":"XAkQwt53","properties":{"formattedCitation":"[36]","plainCitation":"[36]","noteIndex":0},"citationItems":[{"id":4,"uris":["http://zotero.org/users/9784222/items/AVDHI3TF"],"itemData":{"id":4,"type":"webpage","abstra</vt:lpwstr>
  </property>
  <property fmtid="{D5CDD505-2E9C-101B-9397-08002B2CF9AE}" pid="268" name="ZOTERO_BREF_sD4GqvWQjTI7_2">
    <vt:lpwstr>ct":"UML 2 - de l'apprentissage à la pratique","container-title":"Developpez.com","language":"fr","title":"UML 2 - de l'apprentissage à la pratique","URL":"https://laurent-audibert.developpez.com/Cours-UML/","author":[{"family":"AUDIBERT","given":"Laurent</vt:lpwstr>
  </property>
  <property fmtid="{D5CDD505-2E9C-101B-9397-08002B2CF9AE}" pid="269" name="ZOTERO_BREF_sD4GqvWQjTI7_3">
    <vt:lpwstr>"}],"accessed":{"date-parts":[["2022",7,25]]}}}],"schema":"https://github.com/citation-style-language/schema/raw/master/csl-citation.json"}</vt:lpwstr>
  </property>
  <property fmtid="{D5CDD505-2E9C-101B-9397-08002B2CF9AE}" pid="270" name="ZOTERO_BREF_g4uNmW1sqpHw_1">
    <vt:lpwstr>ZOTERO_ITEM CSL_CITATION {"citationID":"6OzomNLn","properties":{"formattedCitation":"[38]","plainCitation":"[38]","noteIndex":0},"citationItems":[{"id":2,"uris":["http://zotero.org/users/9784222/items/AEKL8LTU"],"itemData":{"id":2,"type":"webpage","abstra</vt:lpwstr>
  </property>
  <property fmtid="{D5CDD505-2E9C-101B-9397-08002B2CF9AE}" pid="271" name="ZOTERO_BREF_g4uNmW1sqpHw_2">
    <vt:lpwstr>ct":"Une architecture d'application décrit les modèles et les techniques utilisés pour concevoir et créer une application bien structurée.","language":"fr","title":"Une architecture d'application, qu'est-ce que c'est ?","URL":"https://www.redhat.com/fr/to</vt:lpwstr>
  </property>
  <property fmtid="{D5CDD505-2E9C-101B-9397-08002B2CF9AE}" pid="272" name="ZOTERO_BREF_g4uNmW1sqpHw_3">
    <vt:lpwstr>pics/cloud-native-apps/what-is-an-application-architecture","accessed":{"date-parts":[["2022",7,25]]}}}],"schema":"https://github.com/citation-style-language/schema/raw/master/csl-citation.json"}</vt:lpwstr>
  </property>
  <property fmtid="{D5CDD505-2E9C-101B-9397-08002B2CF9AE}" pid="273" name="ZOTERO_BREF_nq5CWHsJ58Vg_1">
    <vt:lpwstr>ZOTERO_ITEM CSL_CITATION {"citationID":"ZkmhzfXA","properties":{"formattedCitation":"[38]","plainCitation":"[38]","noteIndex":0},"citationItems":[{"id":2,"uris":["http://zotero.org/users/9784222/items/AEKL8LTU"],"itemData":{"id":2,"type":"webpage","abstra</vt:lpwstr>
  </property>
  <property fmtid="{D5CDD505-2E9C-101B-9397-08002B2CF9AE}" pid="274" name="ZOTERO_BREF_nq5CWHsJ58Vg_2">
    <vt:lpwstr>ct":"Une architecture d'application décrit les modèles et les techniques utilisés pour concevoir et créer une application bien structurée.","language":"fr","title":"Une architecture d'application, qu'est-ce que c'est ?","URL":"https://www.redhat.com/fr/to</vt:lpwstr>
  </property>
  <property fmtid="{D5CDD505-2E9C-101B-9397-08002B2CF9AE}" pid="275" name="ZOTERO_BREF_nq5CWHsJ58Vg_3">
    <vt:lpwstr>pics/cloud-native-apps/what-is-an-application-architecture","accessed":{"date-parts":[["2022",7,25]]}}}],"schema":"https://github.com/citation-style-language/schema/raw/master/csl-citation.json"}</vt:lpwstr>
  </property>
  <property fmtid="{D5CDD505-2E9C-101B-9397-08002B2CF9AE}" pid="276" name="ZOTERO_BREF_mOlbU3msWqKC_1">
    <vt:lpwstr>ZOTERO_ITEM CSL_CITATION {"citationID":"1rGQXb8B","properties":{"formattedCitation":"[37]","plainCitation":"[37]","noteIndex":0},"citationItems":[{"id":1,"uris":["http://zotero.org/users/9784222/items/8W6GLYZF"],"itemData":{"id":1,"type":"webpage","abstra</vt:lpwstr>
  </property>
  <property fmtid="{D5CDD505-2E9C-101B-9397-08002B2CF9AE}" pid="277" name="ZOTERO_BREF_mOlbU3msWqKC_2">
    <vt:lpwstr>ct":"Le Grand dictionnaire terminologique","language":"fr-ca","title":"Grand dictionnaire terminologique - journalisation","URL":"https://gdt.oqlf.gouv.qc.ca/ficheOqlf.aspx?Id_Fiche=8355561","accessed":{"date-parts":[["2022",7,25]]}}}],"schema":"https://g</vt:lpwstr>
  </property>
  <property fmtid="{D5CDD505-2E9C-101B-9397-08002B2CF9AE}" pid="278" name="ZOTERO_BREF_mOlbU3msWqKC_3">
    <vt:lpwstr>ithub.com/citation-style-language/schema/raw/master/csl-citation.json"}</vt:lpwstr>
  </property>
  <property fmtid="{D5CDD505-2E9C-101B-9397-08002B2CF9AE}" pid="279" name="ZOTERO_BREF_teFEzugwE2HT_1">
    <vt:lpwstr>ZOTERO_TEMP</vt:lpwstr>
  </property>
  <property fmtid="{D5CDD505-2E9C-101B-9397-08002B2CF9AE}" pid="280" name="ZOTERO_BREF_9jpoNC2P1vsU_1">
    <vt:lpwstr>ZOTERO_ITEM CSL_CITATION {"citationID":"L5qw2Kbq","properties":{"formattedCitation":"[29]","plainCitation":"[29]","noteIndex":0},"citationItems":[{"id":192,"uris":["http://zotero.org/users/9784222/items/AEXSS5F8"],"itemData":{"id":192,"type":"webpage","ti</vt:lpwstr>
  </property>
  <property fmtid="{D5CDD505-2E9C-101B-9397-08002B2CF9AE}" pid="281" name="ZOTERO_BREF_9jpoNC2P1vsU_2">
    <vt:lpwstr>tle":"What is UML | Unified Modeling Language","URL":"https://www.uml.org/what-is-uml.htm","accessed":{"date-parts":[["2022",8,7]]}}}],"schema":"https://github.com/citation-style-language/schema/raw/master/csl-citation.json"}</vt:lpwstr>
  </property>
  <property fmtid="{D5CDD505-2E9C-101B-9397-08002B2CF9AE}" pid="282" name="ZOTERO_BREF_CnRRzUpcFthY_1">
    <vt:lpwstr>ZOTERO_ITEM CSL_CITATION {"citationID":"jZNisOgC","properties":{"formattedCitation":"[30]","plainCitation":"[30]","noteIndex":0},"citationItems":[{"id":191,"uris":["http://zotero.org/users/9784222/items/AUQDVCPE"],"itemData":{"id":191,"type":"webpage","ti</vt:lpwstr>
  </property>
  <property fmtid="{D5CDD505-2E9C-101B-9397-08002B2CF9AE}" pid="283" name="ZOTERO_BREF_CnRRzUpcFthY_2">
    <vt:lpwstr>tle":"StarUML documentation","URL":"https://docs.staruml.io/","accessed":{"date-parts":[["2022",8,7]]}}}],"schema":"https://github.com/citation-style-language/schema/raw/master/csl-citation.json"}</vt:lpwstr>
  </property>
  <property fmtid="{D5CDD505-2E9C-101B-9397-08002B2CF9AE}" pid="284" name="ZOTERO_BREF_qDjM1alKhzAA_1">
    <vt:lpwstr>ZOTERO_ITEM CSL_CITATION {"citationID":"YIBmunkt","properties":{"formattedCitation":"[30]","plainCitation":"[30]","noteIndex":0},"citationItems":[{"id":191,"uris":["http://zotero.org/users/9784222/items/AUQDVCPE"],"itemData":{"id":191,"type":"webpage","ti</vt:lpwstr>
  </property>
  <property fmtid="{D5CDD505-2E9C-101B-9397-08002B2CF9AE}" pid="285" name="ZOTERO_BREF_qDjM1alKhzAA_2">
    <vt:lpwstr>tle":"StarUML documentation","URL":"https://docs.staruml.io/","accessed":{"date-parts":[["2022",8,7]]}}}],"schema":"https://github.com/citation-style-language/schema/raw/master/csl-citation.json"}</vt:lpwstr>
  </property>
  <property fmtid="{D5CDD505-2E9C-101B-9397-08002B2CF9AE}" pid="286" name="ZOTERO_BREF_qPXyubdDN6kZ_1">
    <vt:lpwstr>ZOTERO_ITEM CSL_CITATION {"citationID":"qQY9li3L","properties":{"formattedCitation":"[29]","plainCitation":"[29]","noteIndex":0},"citationItems":[{"id":98,"uris":["http://zotero.org/users/9784222/items/AEXSS5F8"],"itemData":{"id":98,"type":"webpage","titl</vt:lpwstr>
  </property>
  <property fmtid="{D5CDD505-2E9C-101B-9397-08002B2CF9AE}" pid="287" name="ZOTERO_BREF_qPXyubdDN6kZ_2">
    <vt:lpwstr>e":"What is UML | Unified Modeling Language","URL":"https://www.uml.org/what-is-uml.htm","accessed":{"date-parts":[["2022",8,7]]}}}],"schema":"https://github.com/citation-style-language/schema/raw/master/csl-citation.json"}</vt:lpwstr>
  </property>
  <property fmtid="{D5CDD505-2E9C-101B-9397-08002B2CF9AE}" pid="288" name="ZOTERO_BREF_bAshC1n3z1l2_1">
    <vt:lpwstr>ZOTERO_ITEM CSL_CITATION {"citationID":"5tuJMteE","properties":{"formattedCitation":"[29]","plainCitation":"[29]","noteIndex":0},"citationItems":[{"id":98,"uris":["http://zotero.org/users/9784222/items/AEXSS5F8"],"itemData":{"id":98,"type":"webpage","titl</vt:lpwstr>
  </property>
  <property fmtid="{D5CDD505-2E9C-101B-9397-08002B2CF9AE}" pid="289" name="ZOTERO_BREF_bAshC1n3z1l2_2">
    <vt:lpwstr>e":"What is UML | Unified Modeling Language","URL":"https://www.uml.org/what-is-uml.htm","accessed":{"date-parts":[["2022",8,7]]}}}],"schema":"https://github.com/citation-style-language/schema/raw/master/csl-citation.json"}</vt:lpwstr>
  </property>
  <property fmtid="{D5CDD505-2E9C-101B-9397-08002B2CF9AE}" pid="290" name="ZOTERO_BREF_KXLCxQp81jUg_1">
    <vt:lpwstr>ZOTERO_ITEM CSL_CITATION {"citationID":"mjgbB8kX","properties":{"formattedCitation":"[30]","plainCitation":"[30]","noteIndex":0},"citationItems":[{"id":191,"uris":["http://zotero.org/users/9784222/items/AUQDVCPE"],"itemData":{"id":191,"type":"webpage","ti</vt:lpwstr>
  </property>
  <property fmtid="{D5CDD505-2E9C-101B-9397-08002B2CF9AE}" pid="291" name="ZOTERO_BREF_KXLCxQp81jUg_2">
    <vt:lpwstr>tle":"StarUML documentation","URL":"https://docs.staruml.io/","accessed":{"date-parts":[["2022",8,7]]}}}],"schema":"https://github.com/citation-style-language/schema/raw/master/csl-citation.json"}</vt:lpwstr>
  </property>
  <property fmtid="{D5CDD505-2E9C-101B-9397-08002B2CF9AE}" pid="292" name="ZOTERO_BREF_9gmJTAbSU0Ra_1">
    <vt:lpwstr>ZOTERO_ITEM CSL_CITATION {"citationID":"fNPhYwV7","properties":{"formattedCitation":"[30]","plainCitation":"[30]","noteIndex":0},"citationItems":[{"id":191,"uris":["http://zotero.org/users/9784222/items/AUQDVCPE"],"itemData":{"id":191,"type":"webpage","ti</vt:lpwstr>
  </property>
  <property fmtid="{D5CDD505-2E9C-101B-9397-08002B2CF9AE}" pid="293" name="ZOTERO_BREF_9gmJTAbSU0Ra_2">
    <vt:lpwstr>tle":"StarUML documentation","URL":"https://docs.staruml.io/","accessed":{"date-parts":[["2022",8,7]]}}}],"schema":"https://github.com/citation-style-language/schema/raw/master/csl-citation.json"}</vt:lpwstr>
  </property>
  <property fmtid="{D5CDD505-2E9C-101B-9397-08002B2CF9AE}" pid="294" name="ZOTERO_BREF_SLxAQvVQllkw_1">
    <vt:lpwstr>ZOTERO_ITEM CSL_CITATION {"citationID":"bU7TtXoe","properties":{"formattedCitation":"[31]","plainCitation":"[31]","noteIndex":0},"citationItems":[{"id":189,"uris":["http://zotero.org/users/9784222/items/VLCV8H43"],"itemData":{"id":189,"type":"post-weblog"</vt:lpwstr>
  </property>
  <property fmtid="{D5CDD505-2E9C-101B-9397-08002B2CF9AE}" pid="295" name="ZOTERO_BREF_SLxAQvVQllkw_2">
    <vt:lpwstr>,"abstract":"This is a guide to ITIL Service Design. Here we discuss the objective, Principles, Importance of 4P’s and the Process of ITIL Service Design.","container-title":"EDUCBA","language":"en-US","title":"ITIL Service Design | Principles and Process</vt:lpwstr>
  </property>
  <property fmtid="{D5CDD505-2E9C-101B-9397-08002B2CF9AE}" pid="296" name="ZOTERO_BREF_SLxAQvVQllkw_3">
    <vt:lpwstr> of ITIL Service Design","URL":"https://www.educba.com/itil-service-design/","accessed":{"date-parts":[["2022",8,7]]},"issued":{"date-parts":[["2019",8,10]]}}}],"schema":"https://github.com/citation-style-language/schema/raw/master/csl-citation.json"}</vt:lpwstr>
  </property>
  <property fmtid="{D5CDD505-2E9C-101B-9397-08002B2CF9AE}" pid="297" name="ZOTERO_BREF_ToMCoyYk3aNg_1">
    <vt:lpwstr>ZOTERO_ITEM CSL_CITATION {"citationID":"c0CX4jXw","properties":{"formattedCitation":"[32]","plainCitation":"[32]","noteIndex":0},"citationItems":[{"id":187,"uris":["http://zotero.org/users/9784222/items/LXGPU9PD"],"itemData":{"id":187,"type":"webpage","co</vt:lpwstr>
  </property>
  <property fmtid="{D5CDD505-2E9C-101B-9397-08002B2CF9AE}" pid="298" name="ZOTERO_BREF_ToMCoyYk3aNg_2">
    <vt:lpwstr>ntainer-title":"BMC Blogs","language":"en-US","title":"ITIL&lt;sup&gt;®&lt;/sup&gt; Service Design: From 4Ps to Four Dimensions","title-short":"ITIL&lt;sup&gt;®&lt;/sup&gt; Service Design","URL":"https://www.bmc.com/blogs/four-ps-itil-service-design/","author":[{"family":"Mathen</vt:lpwstr>
  </property>
  <property fmtid="{D5CDD505-2E9C-101B-9397-08002B2CF9AE}" pid="299" name="ZOTERO_BREF_ToMCoyYk3aNg_3">
    <vt:lpwstr>ge","given":"Joseph"}],"accessed":{"date-parts":[["2022",8,7]]}}}],"schema":"https://github.com/citation-style-language/schema/raw/master/csl-citation.json"}</vt:lpwstr>
  </property>
  <property fmtid="{D5CDD505-2E9C-101B-9397-08002B2CF9AE}" pid="300" name="ZOTERO_BREF_YlAC2kEYNgF3_1">
    <vt:lpwstr>ZOTERO_TEMP</vt:lpwstr>
  </property>
  <property fmtid="{D5CDD505-2E9C-101B-9397-08002B2CF9AE}" pid="301" name="ZOTERO_BREF_qLPXxceqtnjD_1">
    <vt:lpwstr>ZOTERO_ITEM CSL_CITATION {"citationID":"lPCtRkhQ","properties":{"formattedCitation":"[39]","plainCitation":"[39]","noteIndex":0},"citationItems":[{"id":186,"uris":["http://zotero.org/users/9784222/items/6H46T8FT"],"itemData":{"id":186,"type":"webpage","ab</vt:lpwstr>
  </property>
  <property fmtid="{D5CDD505-2E9C-101B-9397-08002B2CF9AE}" pid="302" name="ZOTERO_BREF_qLPXxceqtnjD_2">
    <vt:lpwstr>stract":"Redux is a tool for managing both data-state and UI-state in Javascript applications. In this tutorial, we will see how to organize…","container-title":"Medium","language":"en","title":"Scalable Redux architecture for React Projects with Redux-Sa</vt:lpwstr>
  </property>
  <property fmtid="{D5CDD505-2E9C-101B-9397-08002B2CF9AE}" pid="303" name="ZOTERO_BREF_qLPXxceqtnjD_3">
    <vt:lpwstr>ga and Typescript","URL":"https://itnext.io/scalable-redux-architecture-for-react-projects-with-redux-saga-and-typescript-f6afe1dece9b","author":[{"family":"Ihlamur","given":"Erşah"}],"accessed":{"date-parts":[["2022",8,8]]},"issued":{"date-parts":[["2019</vt:lpwstr>
  </property>
  <property fmtid="{D5CDD505-2E9C-101B-9397-08002B2CF9AE}" pid="304" name="ZOTERO_BREF_qLPXxceqtnjD_4">
    <vt:lpwstr>",12,20]]}}}],"schema":"https://github.com/citation-style-language/schema/raw/master/csl-citation.json"}</vt:lpwstr>
  </property>
  <property fmtid="{D5CDD505-2E9C-101B-9397-08002B2CF9AE}" pid="305" name="ZOTERO_BREF_pHRnYdGM3XjA_1">
    <vt:lpwstr>ZOTERO_ITEM CSL_CITATION {"citationID":"uFgBhTAH","properties":{"formattedCitation":"[44]","plainCitation":"[44]","noteIndex":0},"citationItems":[{"id":185,"uris":["http://zotero.org/users/9784222/items/DUY97FJL"],"itemData":{"id":185,"type":"post-weblog"</vt:lpwstr>
  </property>
  <property fmtid="{D5CDD505-2E9C-101B-9397-08002B2CF9AE}" pid="306" name="ZOTERO_BREF_pHRnYdGM3XjA_2">
    <vt:lpwstr>,"abstract":"ASP.NET Core ne doit pas être confondu avec les deux itérations précédentes d'ASP. Microsoft a lancé la plate-forme ASP originale en 1996.","container-title":"Mobiskill","title":"Pourquoi utiliser ASP.NET Core en 2021 ?","URL":"https://mobisk</vt:lpwstr>
  </property>
  <property fmtid="{D5CDD505-2E9C-101B-9397-08002B2CF9AE}" pid="307" name="ZOTERO_BREF_pHRnYdGM3XjA_3">
    <vt:lpwstr>ill.fr/blog/conseils-emploi-tech/pourquoi-utiliser-asp-net-core-en-2021/","accessed":{"date-parts":[["2022",8,8]]},"issued":{"date-parts":[["2021",6,28]]}}}],"schema":"https://github.com/citation-style-language/schema/raw/master/csl-citation.json"}</vt:lpwstr>
  </property>
  <property fmtid="{D5CDD505-2E9C-101B-9397-08002B2CF9AE}" pid="308" name="ZOTERO_BREF_xGaOcKGdGgcc_1">
    <vt:lpwstr>ZOTERO_ITEM CSL_CITATION {"citationID":"2IIDDyL8","properties":{"formattedCitation":"[44]","plainCitation":"[44]","noteIndex":0},"citationItems":[{"id":185,"uris":["http://zotero.org/users/9784222/items/DUY97FJL"],"itemData":{"id":185,"type":"post-weblog"</vt:lpwstr>
  </property>
  <property fmtid="{D5CDD505-2E9C-101B-9397-08002B2CF9AE}" pid="309" name="ZOTERO_BREF_xGaOcKGdGgcc_2">
    <vt:lpwstr>,"abstract":"ASP.NET Core ne doit pas être confondu avec les deux itérations précédentes d'ASP. Microsoft a lancé la plate-forme ASP originale en 1996.","container-title":"Mobiskill","title":"Pourquoi utiliser ASP.NET Core en 2021 ?","URL":"https://mobisk</vt:lpwstr>
  </property>
  <property fmtid="{D5CDD505-2E9C-101B-9397-08002B2CF9AE}" pid="310" name="ZOTERO_BREF_xGaOcKGdGgcc_3">
    <vt:lpwstr>ill.fr/blog/conseils-emploi-tech/pourquoi-utiliser-asp-net-core-en-2021/","accessed":{"date-parts":[["2022",8,8]]},"issued":{"date-parts":[["2021",6,28]]}}}],"schema":"https://github.com/citation-style-language/schema/raw/master/csl-citation.json"}</vt:lpwstr>
  </property>
  <property fmtid="{D5CDD505-2E9C-101B-9397-08002B2CF9AE}" pid="311" name="ZOTERO_BREF_4oNBck1iQzLK_1">
    <vt:lpwstr>ZOTERO_ITEM CSL_CITATION {"citationID":"towbfJuw","properties":{"formattedCitation":"[45]","plainCitation":"[45]","noteIndex":0},"citationItems":[{"id":184,"uris":["http://zotero.org/users/9784222/items/JTPGEGKN"],"itemData":{"id":184,"type":"webpage","ab</vt:lpwstr>
  </property>
  <property fmtid="{D5CDD505-2E9C-101B-9397-08002B2CF9AE}" pid="312" name="ZOTERO_BREF_4oNBck1iQzLK_2">
    <vt:lpwstr>stract":"General introductory overview of Entity Framework Core","language":"en-us","title":"Overview of Entity Framework Core - EF Core","URL":"https://docs.microsoft.com/en-us/ef/core/","author":[{"family":"ajcvickers","given":""}],"accessed":{"date-par</vt:lpwstr>
  </property>
  <property fmtid="{D5CDD505-2E9C-101B-9397-08002B2CF9AE}" pid="313" name="ZOTERO_BREF_4oNBck1iQzLK_3">
    <vt:lpwstr>ts":[["2022",8,8]]}}}],"schema":"https://github.com/citation-style-language/schema/raw/master/csl-citation.json"}</vt:lpwstr>
  </property>
  <property fmtid="{D5CDD505-2E9C-101B-9397-08002B2CF9AE}" pid="314" name="ZOTERO_BREF_VB4N5KEVb32h_1">
    <vt:lpwstr>ZOTERO_ITEM CSL_CITATION {"citationID":"g5GwOurD","properties":{"formattedCitation":"[46]","plainCitation":"[46]","noteIndex":0},"citationItems":[{"id":183,"uris":["http://zotero.org/users/9784222/items/UVZNHQRT"],"itemData":{"id":183,"type":"entry-encycl</vt:lpwstr>
  </property>
  <property fmtid="{D5CDD505-2E9C-101B-9397-08002B2CF9AE}" pid="315" name="ZOTERO_BREF_VB4N5KEVb32h_2">
    <vt:lpwstr>opedia","abstract":"React (aussi appelé React.js ou ReactJS) est une bibliothèque JavaScript libre développée par Facebook depuis 2013. Le but principal de cette bibliothèque est de faciliter la création d'application web monopage, via la création de comp</vt:lpwstr>
  </property>
  <property fmtid="{D5CDD505-2E9C-101B-9397-08002B2CF9AE}" pid="316" name="ZOTERO_BREF_VB4N5KEVb32h_3">
    <vt:lpwstr>osants dépendant d'un état et générant une page (ou portion) HTML à chaque changement d'état.\nReact est une bibliothèque qui ne gère que l'interface de l'application, considéré comme la vue dans le modèle MVC. Elle peut ainsi être utilisée avec une autre</vt:lpwstr>
  </property>
  <property fmtid="{D5CDD505-2E9C-101B-9397-08002B2CF9AE}" pid="317" name="ZOTERO_BREF_VB4N5KEVb32h_4">
    <vt:lpwstr> bibliothèque ou un framework MVC comme AngularJS. La bibliothèque se démarque de ses concurrents par sa flexibilité et ses performances, en travaillant avec un DOM virtuel et en ne mettant à jour le rendu dans le navigateur qu'en cas de nécessité.\nLa bi</vt:lpwstr>
  </property>
  <property fmtid="{D5CDD505-2E9C-101B-9397-08002B2CF9AE}" pid="318" name="ZOTERO_BREF_VB4N5KEVb32h_5">
    <vt:lpwstr>bliothèque est utilisée par Netflix (côté serveur uniquement depuis le 25 octobre 2017 pour gagner 50 % de performance), Yahoo, Airbnb, Sony, Atlassian ainsi que par les équipes de Facebook, pratiquant l'autoéquipement sur le réseau social éponyme, Instag</vt:lpwstr>
  </property>
  <property fmtid="{D5CDD505-2E9C-101B-9397-08002B2CF9AE}" pid="319" name="ZOTERO_BREF_VB4N5KEVb32h_6">
    <vt:lpwstr>ram ou encore WhatsApp. À la fin de 2015, WordPress.com annonce Gutenberg, une interface pour les éditeurs de sites WordPress, développée en JavaScript avec Node.js et React,.","container-title":"Wikipédia","language":"fr","license":"Creative Commons Attr</vt:lpwstr>
  </property>
  <property fmtid="{D5CDD505-2E9C-101B-9397-08002B2CF9AE}" pid="320" name="ZOTERO_BREF_VB4N5KEVb32h_7">
    <vt:lpwstr>ibution-ShareAlike License","note":"Page Version ID: 192134097","source":"Wikipedia","title":"React","URL":"https://fr.wikipedia.org/w/index.php?title=React&amp;oldid=192134097","accessed":{"date-parts":[["2022",8,8]]},"issued":{"date-parts":[["2022",3,22]]}}</vt:lpwstr>
  </property>
  <property fmtid="{D5CDD505-2E9C-101B-9397-08002B2CF9AE}" pid="321" name="ZOTERO_BREF_VB4N5KEVb32h_8">
    <vt:lpwstr>}],"schema":"https://github.com/citation-style-language/schema/raw/master/csl-citation.json"}</vt:lpwstr>
  </property>
  <property fmtid="{D5CDD505-2E9C-101B-9397-08002B2CF9AE}" pid="322" name="ZOTERO_BREF_OyFAGTVn9zSy_1">
    <vt:lpwstr>ZOTERO_ITEM CSL_CITATION {"citationID":"DrQnrHDN","properties":{"formattedCitation":"[47]","plainCitation":"[47]","noteIndex":0},"citationItems":[{"id":182,"uris":["http://zotero.org/users/9784222/items/WPVSEBBS"],"itemData":{"id":182,"type":"entry-encycl</vt:lpwstr>
  </property>
  <property fmtid="{D5CDD505-2E9C-101B-9397-08002B2CF9AE}" pid="323" name="ZOTERO_BREF_OyFAGTVn9zSy_2">
    <vt:lpwstr>opedia","abstract":"React Native est un framework d'applications mobiles open source créé par Facebook. Il est utilisé pour développer des applications pour Android , iOS et UWP  en permettant aux développeurs d’utiliser React avec les fonctionnalités nat</vt:lpwstr>
  </property>
  <property fmtid="{D5CDD505-2E9C-101B-9397-08002B2CF9AE}" pid="324" name="ZOTERO_BREF_OyFAGTVn9zSy_3">
    <vt:lpwstr>ives de ces plateformes.","container-title":"Wikipédia","language":"fr","license":"Creative Commons Attribution-ShareAlike License","note":"Page Version ID: 194766587","source":"Wikipedia","title":"React Native","URL":"https://fr.wikipedia.org/w/index.php</vt:lpwstr>
  </property>
  <property fmtid="{D5CDD505-2E9C-101B-9397-08002B2CF9AE}" pid="325" name="ZOTERO_BREF_OyFAGTVn9zSy_4">
    <vt:lpwstr>?title=React_Native&amp;oldid=194766587","accessed":{"date-parts":[["2022",8,8]]},"issued":{"date-parts":[["2022",6,23]]}}}],"schema":"https://github.com/citation-style-language/schema/raw/master/csl-citation.json"}</vt:lpwstr>
  </property>
  <property fmtid="{D5CDD505-2E9C-101B-9397-08002B2CF9AE}" pid="326" name="ZOTERO_BREF_5bLeT4xE1Vip_1">
    <vt:lpwstr>ZOTERO_ITEM CSL_CITATION {"citationID":"rllhesqK","properties":{"formattedCitation":"[48]","plainCitation":"[48]","noteIndex":0},"citationItems":[{"id":181,"uris":["http://zotero.org/users/9784222/items/SRCZR2N2"],"itemData":{"id":181,"type":"entry-encycl</vt:lpwstr>
  </property>
  <property fmtid="{D5CDD505-2E9C-101B-9397-08002B2CF9AE}" pid="327" name="ZOTERO_BREF_5bLeT4xE1Vip_2">
    <vt:lpwstr>opedia","abstract":"Le HyperText Markup Language, généralement abrégé HTML ou, dans sa dernière version, HTML5, est le langage de balisage conçu pour représenter les pages web. \nCe langage permet :\n\nd’écrire de l’hypertexte, d’où son nom,\nde structure</vt:lpwstr>
  </property>
  <property fmtid="{D5CDD505-2E9C-101B-9397-08002B2CF9AE}" pid="328" name="ZOTERO_BREF_5bLeT4xE1Vip_3">
    <vt:lpwstr>r sémantiquement la page,\nde mettre en forme le contenu,\nde créer des formulaires de saisie,\nd’inclure des ressources multimédias dont des images, des vidéos, et des programmes informatiques,\nde créer des documents interopérables avec des équipements </vt:lpwstr>
  </property>
  <property fmtid="{D5CDD505-2E9C-101B-9397-08002B2CF9AE}" pid="329" name="ZOTERO_BREF_5bLeT4xE1Vip_4">
    <vt:lpwstr>très variés de manière conforme aux exigences de l’accessibilité du web.Il est souvent utilisé conjointement avec le langage de programmation JavaScript et des feuilles de style en cascade (CSS). HTML est inspiré du Standard Generalized Markup Language (S</vt:lpwstr>
  </property>
  <property fmtid="{D5CDD505-2E9C-101B-9397-08002B2CF9AE}" pid="330" name="ZOTERO_BREF_5bLeT4xE1Vip_5">
    <vt:lpwstr>GML). Il s'agit d'un format ouvert.","container-title":"Wikipédia","language":"fr","license":"Creative Commons Attribution-ShareAlike License","note":"Page Version ID: 195376012","source":"Wikipedia","title":"&lt;i&gt;Hypertext Markup Language&lt;/i&gt;","URL":"https</vt:lpwstr>
  </property>
  <property fmtid="{D5CDD505-2E9C-101B-9397-08002B2CF9AE}" pid="331" name="ZOTERO_BREF_5bLeT4xE1Vip_6">
    <vt:lpwstr>://fr.wikipedia.org/w/index.php?title=Hypertext_Markup_Language&amp;oldid=195376012","accessed":{"date-parts":[["2022",8,8]]},"issued":{"date-parts":[["2022",7,16]]}}}],"schema":"https://github.com/citation-style-language/schema/raw/master/csl-citation.json"}</vt:lpwstr>
  </property>
  <property fmtid="{D5CDD505-2E9C-101B-9397-08002B2CF9AE}" pid="332" name="ZOTERO_BREF_W523ljhylfcs_1">
    <vt:lpwstr>ZOTERO_ITEM CSL_CITATION {"citationID":"g9wTM2pN","properties":{"formattedCitation":"[49]","plainCitation":"[49]","noteIndex":0},"citationItems":[{"id":179,"uris":["http://zotero.org/users/9784222/items/CJHFIMET"],"itemData":{"id":179,"type":"webpage","ab</vt:lpwstr>
  </property>
  <property fmtid="{D5CDD505-2E9C-101B-9397-08002B2CF9AE}" pid="333" name="ZOTERO_BREF_W523ljhylfcs_2">
    <vt:lpwstr>stract":"W3Schools offers free online tutorials, references and exercises in all the major languages of the web. Covering popular subjects like HTML, CSS, JavaScript, Python, SQL, Java, and many, many more.","language":"en-US","title":"CSS Tutorial","URL"</vt:lpwstr>
  </property>
  <property fmtid="{D5CDD505-2E9C-101B-9397-08002B2CF9AE}" pid="334" name="ZOTERO_BREF_W523ljhylfcs_3">
    <vt:lpwstr>:"https://www.w3schools.com/css/","accessed":{"date-parts":[["2022",8,8]]}}}],"schema":"https://github.com/citation-style-language/schema/raw/master/csl-citation.json"}</vt:lpwstr>
  </property>
  <property fmtid="{D5CDD505-2E9C-101B-9397-08002B2CF9AE}" pid="335" name="ZOTERO_BREF_dshNnqU3VfH6_1">
    <vt:lpwstr>ZOTERO_ITEM CSL_CITATION {"citationID":"lwvqJbO8","properties":{"formattedCitation":"[50]","plainCitation":"[50]","noteIndex":0},"citationItems":[{"id":180,"uris":["http://zotero.org/users/9784222/items/MX5EEK7N"],"itemData":{"id":180,"type":"entry-encycl</vt:lpwstr>
  </property>
  <property fmtid="{D5CDD505-2E9C-101B-9397-08002B2CF9AE}" pid="336" name="ZOTERO_BREF_dshNnqU3VfH6_2">
    <vt:lpwstr>opedia","abstract":"Bootstrap est une collection d'outils utiles à la création du design (graphisme, animation et interactions avec la page dans le navigateur, etc.) de sites et d'applications web. C'est un ensemble qui contient des codes HTML et CSS, des</vt:lpwstr>
  </property>
  <property fmtid="{D5CDD505-2E9C-101B-9397-08002B2CF9AE}" pid="337" name="ZOTERO_BREF_dshNnqU3VfH6_3">
    <vt:lpwstr> formulaires, boutons, outils de navigation et autres éléments interactifs, ainsi que des extensions JavaScript en option. \nC'est l'un des projets les plus populaires sur la plate-forme de gestion de développement GitHub.","container-title":"Wikipédia","</vt:lpwstr>
  </property>
  <property fmtid="{D5CDD505-2E9C-101B-9397-08002B2CF9AE}" pid="338" name="ZOTERO_BREF_dshNnqU3VfH6_4">
    <vt:lpwstr>language":"fr","license":"Creative Commons Attribution-ShareAlike License","note":"Page Version ID: 186165331","source":"Wikipedia","title":"Bootstrap (framework)","URL":"https://fr.wikipedia.org/w/index.php?title=Bootstrap_(framework)&amp;oldid=186165331","a</vt:lpwstr>
  </property>
  <property fmtid="{D5CDD505-2E9C-101B-9397-08002B2CF9AE}" pid="339" name="ZOTERO_BREF_dshNnqU3VfH6_5">
    <vt:lpwstr>ccessed":{"date-parts":[["2022",8,8]]},"issued":{"date-parts":[["2021",9,8]]}}}],"schema":"https://github.com/citation-style-language/schema/raw/master/csl-citation.json"}</vt:lpwstr>
  </property>
  <property fmtid="{D5CDD505-2E9C-101B-9397-08002B2CF9AE}" pid="340" name="ZOTERO_BREF_iOBXcDyd1wW5_1">
    <vt:lpwstr>ZOTERO_ITEM CSL_CITATION {"citationID":"S6zuL93v","properties":{"formattedCitation":"[42]","plainCitation":"[42]","noteIndex":0},"citationItems":[{"id":178,"uris":["http://zotero.org/users/9784222/items/H5LKIYL6"],"itemData":{"id":178,"type":"webpage","ab</vt:lpwstr>
  </property>
  <property fmtid="{D5CDD505-2E9C-101B-9397-08002B2CF9AE}" pid="341" name="ZOTERO_BREF_iOBXcDyd1wW5_2">
    <vt:lpwstr>stract":"Si une base de données met à disposition les données, il également nécessaire de les gérer efficacement. Cela se fait à travers un système de gestion de base de données.","container-title":"Oracle France","language":"fr","title":"Qu’est-ce qu’un </vt:lpwstr>
  </property>
  <property fmtid="{D5CDD505-2E9C-101B-9397-08002B2CF9AE}" pid="342" name="ZOTERO_BREF_iOBXcDyd1wW5_3">
    <vt:lpwstr>système de gestion de base de données","URL":"//www.oracle.com/fr/database/systeme-gestion-base-de-donnees-sgbd-definition.html","accessed":{"date-parts":[["2022",8,8]]}}}],"schema":"https://github.com/citation-style-language/schema/raw/master/csl-citatio</vt:lpwstr>
  </property>
  <property fmtid="{D5CDD505-2E9C-101B-9397-08002B2CF9AE}" pid="343" name="ZOTERO_BREF_iOBXcDyd1wW5_4">
    <vt:lpwstr>n.json"}</vt:lpwstr>
  </property>
  <property fmtid="{D5CDD505-2E9C-101B-9397-08002B2CF9AE}" pid="344" name="ZOTERO_BREF_GddhYpZlfEol_1">
    <vt:lpwstr>ZOTERO_ITEM CSL_CITATION {"citationID":"HpdPSV2k","properties":{"formattedCitation":"[40]","plainCitation":"[40]","noteIndex":0},"citationItems":[{"id":177,"uris":["http://zotero.org/users/9784222/items/H83GX5NX"],"itemData":{"id":177,"type":"entry-encycl</vt:lpwstr>
  </property>
  <property fmtid="{D5CDD505-2E9C-101B-9397-08002B2CF9AE}" pid="345" name="ZOTERO_BREF_GddhYpZlfEol_2">
    <vt:lpwstr>opedia","abstract":"Microsoft Visual Studio est une suite de logiciels de développement pour Windows et mac OS conçue par Microsoft. La dernière version s'appelle Visual Studio 2022.\nVisual Studio est un ensemble complet d'outils de développement permett</vt:lpwstr>
  </property>
  <property fmtid="{D5CDD505-2E9C-101B-9397-08002B2CF9AE}" pid="346" name="ZOTERO_BREF_GddhYpZlfEol_3">
    <vt:lpwstr>ant de générer des applications web ASP.NET, des services web XML, des applications bureautiques et des applications mobiles. Visual Basic, Visual C++, Visual C# utilisent tous le même environnement de développement intégré (IDE), qui leur permet de parta</vt:lpwstr>
  </property>
  <property fmtid="{D5CDD505-2E9C-101B-9397-08002B2CF9AE}" pid="347" name="ZOTERO_BREF_GddhYpZlfEol_4">
    <vt:lpwstr>ger des outils et facilite la création de solutions faisant appel à plusieurs langages. Par ailleurs, ces langages permettent de mieux tirer parti des fonctionnalités du framework .NET, qui fournit un accès à des technologies clés simplifiant le développe</vt:lpwstr>
  </property>
  <property fmtid="{D5CDD505-2E9C-101B-9397-08002B2CF9AE}" pid="348" name="ZOTERO_BREF_GddhYpZlfEol_5">
    <vt:lpwstr>ment d'applications web ASP et de services web XML grâce à Visual Web Developer.\nDurant sa conférence Connect() 2016, Microsoft a annoncé le portage de Visual Studio sur macOS, le système d'exploitation d'Apple.","container-title":"Wikipédia","language":</vt:lpwstr>
  </property>
  <property fmtid="{D5CDD505-2E9C-101B-9397-08002B2CF9AE}" pid="349" name="ZOTERO_BREF_GddhYpZlfEol_6">
    <vt:lpwstr>"fr","license":"Creative Commons Attribution-ShareAlike License","note":"Page Version ID: 191998609","source":"Wikipedia","title":"Microsoft Visual Studio","URL":"https://fr.wikipedia.org/w/index.php?title=Microsoft_Visual_Studio&amp;oldid=191998609","accesse</vt:lpwstr>
  </property>
  <property fmtid="{D5CDD505-2E9C-101B-9397-08002B2CF9AE}" pid="350" name="ZOTERO_BREF_GddhYpZlfEol_7">
    <vt:lpwstr>d":{"date-parts":[["2022",8,8]]},"issued":{"date-parts":[["2022",3,17]]}}}],"schema":"https://github.com/citation-style-language/schema/raw/master/csl-citation.json"}</vt:lpwstr>
  </property>
  <property fmtid="{D5CDD505-2E9C-101B-9397-08002B2CF9AE}" pid="351" name="ZOTERO_BREF_QlqIELhx9Xpm_1">
    <vt:lpwstr>ZOTERO_ITEM CSL_CITATION {"citationID":"4F03TmY1","properties":{"formattedCitation":"[41]","plainCitation":"[41]","noteIndex":0},"citationItems":[{"id":176,"uris":["http://zotero.org/users/9784222/items/V2JLR8J4"],"itemData":{"id":176,"type":"entry-encycl</vt:lpwstr>
  </property>
  <property fmtid="{D5CDD505-2E9C-101B-9397-08002B2CF9AE}" pid="352" name="ZOTERO_BREF_QlqIELhx9Xpm_2">
    <vt:lpwstr>opedia","abstract":"Visual Studio Code est un éditeur de code extensible développé par Microsoft pour Windows, Linux et macOS. \nLes fonctionnalités incluent la prise en charge du débogage, la mise en évidence de la syntaxe, la complétion intelligente du </vt:lpwstr>
  </property>
  <property fmtid="{D5CDD505-2E9C-101B-9397-08002B2CF9AE}" pid="353" name="ZOTERO_BREF_QlqIELhx9Xpm_3">
    <vt:lpwstr>code, les snippets, la refactorisation du code et Git intégré. Les utilisateurs peuvent modifier le thème, les raccourcis clavier, les préférences et installer des extensions qui ajoutent des fonctionnalités supplémentaires.\nLe code source de Visual Stud</vt:lpwstr>
  </property>
  <property fmtid="{D5CDD505-2E9C-101B-9397-08002B2CF9AE}" pid="354" name="ZOTERO_BREF_QlqIELhx9Xpm_4">
    <vt:lpwstr>io Code provient du projet logiciel libre et open source VSCode de Microsoft publié sous la licence MIT permissive, mais les binaires compilés constituent un freeware, c'est-à-dire un logiciel gratuit pour toute utilisation mais privateur.\nDans le sondag</vt:lpwstr>
  </property>
  <property fmtid="{D5CDD505-2E9C-101B-9397-08002B2CF9AE}" pid="355" name="ZOTERO_BREF_QlqIELhx9Xpm_5">
    <vt:lpwstr>e auprès des développeurs réalisé par Stack Overflow en 2021, Visual Studio Code a été classé comme l'outil d'environnement de développement le plus populaire, avec 71,06 % des 82 277 répondants déclarant l'utiliser.","container-title":"Wikipédia","langua</vt:lpwstr>
  </property>
  <property fmtid="{D5CDD505-2E9C-101B-9397-08002B2CF9AE}" pid="356" name="ZOTERO_BREF_QlqIELhx9Xpm_6">
    <vt:lpwstr>ge":"fr","license":"Creative Commons Attribution-ShareAlike License","note":"Page Version ID: 195900149","source":"Wikipedia","title":"Visual Studio Code","URL":"https://fr.wikipedia.org/w/index.php?title=Visual_Studio_Code&amp;oldid=195900149","accessed":{"d</vt:lpwstr>
  </property>
  <property fmtid="{D5CDD505-2E9C-101B-9397-08002B2CF9AE}" pid="357" name="ZOTERO_BREF_QlqIELhx9Xpm_7">
    <vt:lpwstr>ate-parts":[["2022",8,8]]},"issued":{"date-parts":[["2022",8,6]]}}}],"schema":"https://github.com/citation-style-language/schema/raw/master/csl-citation.json"}</vt:lpwstr>
  </property>
  <property fmtid="{D5CDD505-2E9C-101B-9397-08002B2CF9AE}" pid="358" name="ZOTERO_BREF_kpxHR15NAZpw_1">
    <vt:lpwstr>ZOTERO_ITEM CSL_CITATION {"citationID":"OIYcQnLI","properties":{"formattedCitation":"[43]","plainCitation":"[43]","noteIndex":0},"citationItems":[{"id":188,"uris":["http://zotero.org/users/9784222/items/6YW2JBZA"],"itemData":{"id":188,"type":"webpage","ab</vt:lpwstr>
  </property>
  <property fmtid="{D5CDD505-2E9C-101B-9397-08002B2CF9AE}" pid="359" name="ZOTERO_BREF_kpxHR15NAZpw_2">
    <vt:lpwstr>stract":"Sur les autocollants écrivant le nombre d'histoires d'utilisateurs. Bureau d'interdiction de Kan comme exemple pour une méthodologie moderne de gestion de projet\n.","container-title":"Depositphotos","title":"Tableau Kanban avec autocollants de c</vt:lpwstr>
  </property>
  <property fmtid="{D5CDD505-2E9C-101B-9397-08002B2CF9AE}" pid="360" name="ZOTERO_BREF_kpxHR15NAZpw_3">
    <vt:lpwstr>ouleur et de faire la liste sur le tableau de bureau blanc .","URL":"https://fr.depositphotos.com/81381378/stock-photo-kanban-board-with-color-stickers.html","accessed":{"date-parts":[["2022",9,2]]}}}],"schema":"https://github.com/citation-style-language/</vt:lpwstr>
  </property>
  <property fmtid="{D5CDD505-2E9C-101B-9397-08002B2CF9AE}" pid="361" name="ZOTERO_BREF_kpxHR15NAZpw_4">
    <vt:lpwstr>schema/raw/master/csl-citation.json"}</vt:lpwstr>
  </property>
  <property fmtid="{D5CDD505-2E9C-101B-9397-08002B2CF9AE}" pid="362" name="ZOTERO_BREF_KvXiq08aKKgb_1">
    <vt:lpwstr>ZOTERO_ITEM CSL_CITATION {"citationID":"ETxXpF5v","properties":{"formattedCitation":"[53]","plainCitation":"[53]","noteIndex":0},"citationItems":[{"id":259,"uris":["http://zotero.org/users/9784222/items/S5MHLL5H"],"itemData":{"id":259,"type":"webpage","ab</vt:lpwstr>
  </property>
  <property fmtid="{D5CDD505-2E9C-101B-9397-08002B2CF9AE}" pid="363" name="ZOTERO_BREF_KvXiq08aKKgb_2">
    <vt:lpwstr>stract":"Cet article fournit une brève présentation des concepts de test, de la terminologie et des outils de test dans .NET.","language":"fr-fr","title":"Test dans .NET - .NET","URL":"https://docs.microsoft.com/fr-fr/dotnet/core/testing/","author":[{"fam</vt:lpwstr>
  </property>
  <property fmtid="{D5CDD505-2E9C-101B-9397-08002B2CF9AE}" pid="364" name="ZOTERO_BREF_KvXiq08aKKgb_3">
    <vt:lpwstr>ily":"IEvangelist","given":""}],"accessed":{"date-parts":[["2022",9,2]]}}}],"schema":"https://github.com/citation-style-language/schema/raw/master/csl-citation.json"}</vt:lpwstr>
  </property>
  <property fmtid="{D5CDD505-2E9C-101B-9397-08002B2CF9AE}" pid="365" name="ZOTERO_BREF_QELRpXBwDYd9_1">
    <vt:lpwstr>ZOTERO_ITEM CSL_CITATION {"citationID":"Tc4TMphk","properties":{"formattedCitation":"[53]","plainCitation":"[53]","noteIndex":0},"citationItems":[{"id":259,"uris":["http://zotero.org/users/9784222/items/S5MHLL5H"],"itemData":{"id":259,"type":"webpage","ab</vt:lpwstr>
  </property>
  <property fmtid="{D5CDD505-2E9C-101B-9397-08002B2CF9AE}" pid="366" name="ZOTERO_BREF_QELRpXBwDYd9_2">
    <vt:lpwstr>stract":"Cet article fournit une brève présentation des concepts de test, de la terminologie et des outils de test dans .NET.","language":"fr-fr","title":"Test dans .NET - .NET","URL":"https://docs.microsoft.com/fr-fr/dotnet/core/testing/","author":[{"fam</vt:lpwstr>
  </property>
  <property fmtid="{D5CDD505-2E9C-101B-9397-08002B2CF9AE}" pid="367" name="ZOTERO_BREF_QELRpXBwDYd9_3">
    <vt:lpwstr>ily":"IEvangelist","given":""}],"accessed":{"date-parts":[["2022",9,2]]}}}],"schema":"https://github.com/citation-style-language/schema/raw/master/csl-citation.json"}</vt:lpwstr>
  </property>
  <property fmtid="{D5CDD505-2E9C-101B-9397-08002B2CF9AE}" pid="368" name="ZOTERO_BREF_1wgwMUepauV9_1">
    <vt:lpwstr>ZOTERO_ITEM CSL_CITATION {"citationID":"MA6vsP7e","properties":{"formattedCitation":"[54]","plainCitation":"[54]","noteIndex":0},"citationItems":[{"id":261,"uris":["http://zotero.org/users/9784222/items/KRWH95N9"],"itemData":{"id":261,"type":"webpage","ab</vt:lpwstr>
  </property>
  <property fmtid="{D5CDD505-2E9C-101B-9397-08002B2CF9AE}" pid="369" name="ZOTERO_BREF_1wgwMUepauV9_2">
    <vt:lpwstr>stract":"Une bibliothèque JavaScript pour créer des interfaces utilisateurs","language":"fr","title":"Aperçu des tests – React","URL":"https://fr.reactjs.org/docs/testing.html","accessed":{"date-parts":[["2022",9,2]]}}}],"schema":"https://github.com/citat</vt:lpwstr>
  </property>
  <property fmtid="{D5CDD505-2E9C-101B-9397-08002B2CF9AE}" pid="370" name="ZOTERO_BREF_1wgwMUepauV9_3">
    <vt:lpwstr>ion-style-language/schema/raw/master/csl-citation.json"}</vt:lpwstr>
  </property>
  <property fmtid="{D5CDD505-2E9C-101B-9397-08002B2CF9AE}" pid="371" name="ZOTERO_BREF_U04AZgwSxihS_1">
    <vt:lpwstr>ZOTERO_ITEM CSL_CITATION {"citationID":"gQudnr2L","properties":{"formattedCitation":"[56]","plainCitation":"[56]","noteIndex":0},"citationItems":[{"id":263,"uris":["http://zotero.org/users/9784222/items/AMQPFH84"],"itemData":{"id":263,"type":"webpage","ti</vt:lpwstr>
  </property>
  <property fmtid="{D5CDD505-2E9C-101B-9397-08002B2CF9AE}" pid="372" name="ZOTERO_BREF_U04AZgwSxihS_2">
    <vt:lpwstr>tle":"Improving the Daily Scrum with Liberating Structures | by Barry Overeem | The Liberators | Medium","URL":"https://medium.com/the-liberators/improving-the-daily-scrum-with-liberating-structures-238f5d4d069b","accessed":{"date-parts":[["2022",9,2]]}}}</vt:lpwstr>
  </property>
  <property fmtid="{D5CDD505-2E9C-101B-9397-08002B2CF9AE}" pid="373" name="ZOTERO_BREF_U04AZgwSxihS_3">
    <vt:lpwstr>],"schema":"https://github.com/citation-style-language/schema/raw/master/csl-citation.json"}</vt:lpwstr>
  </property>
  <property fmtid="{D5CDD505-2E9C-101B-9397-08002B2CF9AE}" pid="374" name="ZOTERO_BREF_oC3K3cpsPF6o_1">
    <vt:lpwstr>ZOTERO_ITEM CSL_CITATION {"citationID":"TiNdPBXY","properties":{"formattedCitation":"[55]","plainCitation":"[55]","noteIndex":0},"citationItems":[{"id":264,"uris":["http://zotero.org/users/9784222/items/EXFIXKBV"],"itemData":{"id":264,"type":"webpage","ab</vt:lpwstr>
  </property>
  <property fmtid="{D5CDD505-2E9C-101B-9397-08002B2CF9AE}" pid="375" name="ZOTERO_BREF_oC3K3cpsPF6o_2">
    <vt:lpwstr>stract":"Learn About the Daily Scrum Event\n\nAs described in the Scrum Guide, the purpose of the Daily Scrum is to inspect progress toward the Sprint Goal and adapt the Sprint Backlog as necessary, adjusting the upcoming planned work.","container-title":</vt:lpwstr>
  </property>
  <property fmtid="{D5CDD505-2E9C-101B-9397-08002B2CF9AE}" pid="376" name="ZOTERO_BREF_oC3K3cpsPF6o_3">
    <vt:lpwstr>"Scrum.org","language":"en","title":"What is a Daily Scrum?","URL":"https://www.scrum.org/resources/what-is-a-daily-scrum","accessed":{"date-parts":[["2022",9,2]]}}}],"schema":"https://github.com/citation-style-language/schema/raw/master/csl-citation.json</vt:lpwstr>
  </property>
  <property fmtid="{D5CDD505-2E9C-101B-9397-08002B2CF9AE}" pid="377" name="ZOTERO_BREF_oC3K3cpsPF6o_4">
    <vt:lpwstr>"}</vt:lpwstr>
  </property>
  <property fmtid="{D5CDD505-2E9C-101B-9397-08002B2CF9AE}" pid="378" name="ZOTERO_BREF_ZeTpHlhLPhvy_1">
    <vt:lpwstr>ZOTERO_ITEM CSL_CITATION {"citationID":"1YFa4BkJ","properties":{"formattedCitation":"[51]","plainCitation":"[51]","noteIndex":0},"citationItems":[{"id":266,"uris":["http://zotero.org/users/9784222/items/IMAKXKMW"],"itemData":{"id":266,"type":"webpage","ab</vt:lpwstr>
  </property>
  <property fmtid="{D5CDD505-2E9C-101B-9397-08002B2CF9AE}" pid="379" name="ZOTERO_BREF_ZeTpHlhLPhvy_2">
    <vt:lpwstr>stract":"What is the Agile Sprint Planning meeting and how to run it propoerly?","container-title":"Hygger.io Guides","language":"en-US","title":"What is Sprint Planning","URL":"https://hygger.io/guides/agile/sprint-planning/","accessed":{"date-parts":[["</vt:lpwstr>
  </property>
  <property fmtid="{D5CDD505-2E9C-101B-9397-08002B2CF9AE}" pid="380" name="ZOTERO_BREF_ZeTpHlhLPhvy_3">
    <vt:lpwstr>2022",9,2]]},"issued":{"date-parts":[["2021",4,9]]}}}],"schema":"https://github.com/citation-style-language/schema/raw/master/csl-citation.json"}</vt:lpwstr>
  </property>
  <property fmtid="{D5CDD505-2E9C-101B-9397-08002B2CF9AE}" pid="381" name="ZOTERO_BREF_HyjEd2GsqR6C_1">
    <vt:lpwstr>ZOTERO_ITEM CSL_CITATION {"citationID":"ZJK6qFpZ","properties":{"formattedCitation":"[52]","plainCitation":"[52]","noteIndex":0},"citationItems":[{"id":268,"uris":["http://zotero.org/users/9784222/items/HGLWHIU4"],"itemData":{"id":268,"type":"book","ISBN"</vt:lpwstr>
  </property>
  <property fmtid="{D5CDD505-2E9C-101B-9397-08002B2CF9AE}" pid="382" name="ZOTERO_BREF_HyjEd2GsqR6C_2">
    <vt:lpwstr>:"978-1-83898-297-3","language":"Anglais","number-of-pages":"487","publisher":"Packt Publishing Ltd.","title":"Clean Code in C# Refactor your legacy C# code base and improve application performance by applying best practices","title-short":"Clean Code in </vt:lpwstr>
  </property>
  <property fmtid="{D5CDD505-2E9C-101B-9397-08002B2CF9AE}" pid="383" name="ZOTERO_BREF_HyjEd2GsqR6C_3">
    <vt:lpwstr>C#","URL":"www.packt.com","author":[{"family":"Jason","given":"Alls"}],"accessed":{"date-parts":[["2022",1,15]]},"issued":{"date-parts":[["2020",7]]}}}],"schema":"https://github.com/citation-style-language/schema/raw/master/csl-citation.json"}</vt:lpwstr>
  </property>
  <property fmtid="{D5CDD505-2E9C-101B-9397-08002B2CF9AE}" pid="384" name="ZOTERO_BREF_1rfnLaC0A8PX_1">
    <vt:lpwstr>ZOTERO_ITEM CSL_CITATION {"citationID":"swr3p4E1","properties":{"formattedCitation":"[59]","plainCitation":"[59]","noteIndex":0},"citationItems":[{"id":269,"uris":["http://zotero.org/users/9784222/items/TXB6JTD6"],"itemData":{"id":269,"type":"webpage","ab</vt:lpwstr>
  </property>
  <property fmtid="{D5CDD505-2E9C-101B-9397-08002B2CF9AE}" pid="385" name="ZOTERO_BREF_1rfnLaC0A8PX_2">
    <vt:lpwstr>stract":"Learn the purpose of Early Life Support, its activities and benefits, and how to define exit criteria.","language":"en","note":"section: Blog","title":"ITIL Early Life Support – Introduction en direct simplifiée","URL":"https://advisera.com/20000</vt:lpwstr>
  </property>
  <property fmtid="{D5CDD505-2E9C-101B-9397-08002B2CF9AE}" pid="386" name="ZOTERO_BREF_1rfnLaC0A8PX_3">
    <vt:lpwstr>academy/blog/2015/01/21/early-life-support-live-environment-introduction-made-easy/","author":[{"family":"Valentic","given":"Branimir"}],"accessed":{"date-parts":[["2022",9,2]]}}}],"schema":"https://github.com/citation-style-language/schema/raw/master/csl</vt:lpwstr>
  </property>
  <property fmtid="{D5CDD505-2E9C-101B-9397-08002B2CF9AE}" pid="387" name="ZOTERO_BREF_1rfnLaC0A8PX_4">
    <vt:lpwstr>-citation.json"}</vt:lpwstr>
  </property>
  <property fmtid="{D5CDD505-2E9C-101B-9397-08002B2CF9AE}" pid="388" name="ZOTERO_BREF_HuSKsCGOPqqO_1">
    <vt:lpwstr>ZOTERO_ITEM CSL_CITATION {"citationID":"0SoyIrvE","properties":{"formattedCitation":"[59]","plainCitation":"[59]","noteIndex":0},"citationItems":[{"id":269,"uris":["http://zotero.org/users/9784222/items/TXB6JTD6"],"itemData":{"id":269,"type":"webpage","ab</vt:lpwstr>
  </property>
  <property fmtid="{D5CDD505-2E9C-101B-9397-08002B2CF9AE}" pid="389" name="ZOTERO_BREF_HuSKsCGOPqqO_2">
    <vt:lpwstr>stract":"Learn the purpose of Early Life Support, its activities and benefits, and how to define exit criteria.","language":"en","note":"section: Blog","title":"ITIL Early Life Support – Introduction en direct simplifiée","URL":"https://advisera.com/20000</vt:lpwstr>
  </property>
  <property fmtid="{D5CDD505-2E9C-101B-9397-08002B2CF9AE}" pid="390" name="ZOTERO_BREF_HuSKsCGOPqqO_3">
    <vt:lpwstr>academy/blog/2015/01/21/early-life-support-live-environment-introduction-made-easy/","author":[{"family":"Valentic","given":"Branimir"}],"accessed":{"date-parts":[["2022",9,2]]}}}],"schema":"https://github.com/citation-style-language/schema/raw/master/csl</vt:lpwstr>
  </property>
  <property fmtid="{D5CDD505-2E9C-101B-9397-08002B2CF9AE}" pid="391" name="ZOTERO_BREF_HuSKsCGOPqqO_4">
    <vt:lpwstr>-citation.json"}</vt:lpwstr>
  </property>
  <property fmtid="{D5CDD505-2E9C-101B-9397-08002B2CF9AE}" pid="392" name="ZOTERO_BREF_iQNM7qc7DTbB_1">
    <vt:lpwstr>ZOTERO_ITEM CSL_CITATION {"citationID":"Q1aOcWXB","properties":{"formattedCitation":"[57]","plainCitation":"[57]","noteIndex":0},"citationItems":[{"id":271,"uris":["http://zotero.org/users/9784222/items/N3BZIQ3X"],"itemData":{"id":271,"type":"webpage","ab</vt:lpwstr>
  </property>
  <property fmtid="{D5CDD505-2E9C-101B-9397-08002B2CF9AE}" pid="393" name="ZOTERO_BREF_iQNM7qc7DTbB_2">
    <vt:lpwstr>stract":"Learn About the Sprint Review Event\n\nAs described in the Scrum Guide, the purpose of the Sprint Review is to inspect the outcome of the","container-title":"Scrum.org","language":"en","title":"What is a Sprint Review?","URL":"https://www.scrum.o</vt:lpwstr>
  </property>
  <property fmtid="{D5CDD505-2E9C-101B-9397-08002B2CF9AE}" pid="394" name="ZOTERO_BREF_iQNM7qc7DTbB_3">
    <vt:lpwstr>rg/resources/what-is-a-sprint-review","accessed":{"date-parts":[["2022",9,2]]}}}],"schema":"https://github.com/citation-style-language/schema/raw/master/csl-citation.json"}</vt:lpwstr>
  </property>
  <property fmtid="{D5CDD505-2E9C-101B-9397-08002B2CF9AE}" pid="395" name="ZOTERO_BREF_s1Yp7aJAyTHL_1">
    <vt:lpwstr>ZOTERO_ITEM CSL_CITATION {"citationID":"jEBlVomQ","properties":{"formattedCitation":"[58]","plainCitation":"[58]","noteIndex":0},"citationItems":[{"id":273,"uris":["http://zotero.org/users/9784222/items/Y9FEGHA5"],"itemData":{"id":273,"type":"webpage","ab</vt:lpwstr>
  </property>
  <property fmtid="{D5CDD505-2E9C-101B-9397-08002B2CF9AE}" pid="396" name="ZOTERO_BREF_s1Yp7aJAyTHL_2">
    <vt:lpwstr>stract":"Learn About the Sprint Retrospective Event\n\nAs described in the Scrum Guide, the purpose of the Sprint Retrospective is to plan ways to increase quality and eff","container-title":"Scrum.org","language":"en","title":"What is a Sprint Retrospect</vt:lpwstr>
  </property>
  <property fmtid="{D5CDD505-2E9C-101B-9397-08002B2CF9AE}" pid="397" name="ZOTERO_BREF_s1Yp7aJAyTHL_3">
    <vt:lpwstr>ive?","URL":"https://www.scrum.org/resources/what-is-a-sprint-retrospective","accessed":{"date-parts":[["2022",9,3]]}}}],"schema":"https://github.com/citation-style-language/schema/raw/master/csl-citation.json"}</vt:lpwstr>
  </property>
</Properties>
</file>